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7" w:type="dxa"/>
        <w:tblLook w:val="04A0" w:firstRow="1" w:lastRow="0" w:firstColumn="1" w:lastColumn="0" w:noHBand="0" w:noVBand="1"/>
      </w:tblPr>
      <w:tblGrid>
        <w:gridCol w:w="4604"/>
        <w:gridCol w:w="5163"/>
      </w:tblGrid>
      <w:tr w:rsidR="007C606A" w:rsidRPr="00E83986" w14:paraId="50B987C5" w14:textId="77777777" w:rsidTr="24E2D28E">
        <w:trPr>
          <w:trHeight w:val="2152"/>
        </w:trPr>
        <w:tc>
          <w:tcPr>
            <w:tcW w:w="9767" w:type="dxa"/>
            <w:gridSpan w:val="2"/>
          </w:tcPr>
          <w:p w14:paraId="76B7A2EC" w14:textId="77777777" w:rsidR="00575D7A" w:rsidRDefault="00D46974" w:rsidP="00054376">
            <w:pPr>
              <w:pStyle w:val="Caption"/>
              <w:rPr>
                <w:lang w:val="de-DE"/>
              </w:rPr>
            </w:pPr>
            <w:r>
              <w:t>DỰ ÁN</w:t>
            </w:r>
          </w:p>
          <w:p w14:paraId="7DF23E27" w14:textId="77777777" w:rsidR="00575D7A" w:rsidRDefault="00D46974" w:rsidP="002A36F6">
            <w:pPr>
              <w:jc w:val="center"/>
              <w:rPr>
                <w:b/>
                <w:lang w:val="de-DE"/>
              </w:rPr>
            </w:pPr>
            <w:r>
              <w:rPr>
                <w:b/>
                <w:sz w:val="28"/>
              </w:rPr>
              <w:t>LÀM ẢNH THẺ CHO SINH VIÊN</w:t>
            </w:r>
          </w:p>
          <w:p w14:paraId="51475946" w14:textId="77777777" w:rsidR="002A36F6" w:rsidRPr="002A36F6" w:rsidRDefault="002A36F6" w:rsidP="002A36F6">
            <w:pPr>
              <w:jc w:val="center"/>
              <w:rPr>
                <w:b/>
                <w:lang w:val="de-DE"/>
              </w:rPr>
            </w:pPr>
          </w:p>
          <w:p w14:paraId="3938BD0E" w14:textId="77777777" w:rsidR="004E5236" w:rsidRPr="00E83986" w:rsidRDefault="004E5236" w:rsidP="00622994"/>
        </w:tc>
      </w:tr>
      <w:tr w:rsidR="007C606A" w:rsidRPr="00E83986" w14:paraId="14C528B0" w14:textId="77777777" w:rsidTr="24E2D28E">
        <w:trPr>
          <w:trHeight w:val="2130"/>
        </w:trPr>
        <w:tc>
          <w:tcPr>
            <w:tcW w:w="4604" w:type="dxa"/>
            <w:vAlign w:val="center"/>
          </w:tcPr>
          <w:p w14:paraId="789A678E" w14:textId="77777777" w:rsidR="007C606A" w:rsidRPr="00E83986" w:rsidRDefault="007C606A" w:rsidP="00676B2F">
            <w:pPr>
              <w:jc w:val="center"/>
            </w:pPr>
          </w:p>
        </w:tc>
        <w:tc>
          <w:tcPr>
            <w:tcW w:w="5163" w:type="dxa"/>
            <w:vAlign w:val="center"/>
          </w:tcPr>
          <w:p w14:paraId="5683AE5E" w14:textId="77777777" w:rsidR="007C606A" w:rsidRPr="00E83986" w:rsidRDefault="002A3FC1" w:rsidP="00676B2F">
            <w:pPr>
              <w:jc w:val="center"/>
            </w:pPr>
            <w:r>
              <w:rPr>
                <w:noProof/>
              </w:rPr>
              <w:drawing>
                <wp:inline distT="0" distB="0" distL="0" distR="0" wp14:anchorId="56E662A3" wp14:editId="255A769B">
                  <wp:extent cx="1303655" cy="1183703"/>
                  <wp:effectExtent l="0" t="0" r="0" b="0"/>
                  <wp:docPr id="772460291" name="Picture 4" descr="Trường Đại học Đại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Đại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2844" cy="1201126"/>
                          </a:xfrm>
                          <a:prstGeom prst="rect">
                            <a:avLst/>
                          </a:prstGeom>
                          <a:noFill/>
                          <a:ln>
                            <a:noFill/>
                          </a:ln>
                        </pic:spPr>
                      </pic:pic>
                    </a:graphicData>
                  </a:graphic>
                </wp:inline>
              </w:drawing>
            </w:r>
          </w:p>
        </w:tc>
      </w:tr>
      <w:tr w:rsidR="000A3642" w:rsidRPr="00E83986" w14:paraId="6077DA66" w14:textId="77777777" w:rsidTr="24E2D28E">
        <w:trPr>
          <w:trHeight w:val="4219"/>
        </w:trPr>
        <w:tc>
          <w:tcPr>
            <w:tcW w:w="9767" w:type="dxa"/>
            <w:gridSpan w:val="2"/>
          </w:tcPr>
          <w:p w14:paraId="6AB6A7ED" w14:textId="77777777" w:rsidR="007C606A" w:rsidRDefault="007C606A" w:rsidP="00622994"/>
          <w:p w14:paraId="7C550D94" w14:textId="77777777" w:rsidR="00FB1EF8" w:rsidRDefault="00FB1EF8" w:rsidP="00622994"/>
          <w:p w14:paraId="65F6E8D7" w14:textId="77777777" w:rsidR="002A36F6" w:rsidRDefault="002A36F6" w:rsidP="00622994"/>
          <w:p w14:paraId="4C4F6688" w14:textId="77777777" w:rsidR="00774BBA" w:rsidRDefault="24E2D28E" w:rsidP="24E2D28E">
            <w:pPr>
              <w:jc w:val="center"/>
              <w:rPr>
                <w:b/>
                <w:bCs/>
              </w:rPr>
            </w:pPr>
            <w:r>
              <w:rPr>
                <w:b/>
                <w:sz w:val="26"/>
              </w:rPr>
              <w:t>TÀI LIỆU PHÂN TÍCH ĐẶC TẢ YÊU CẦU (BRD)</w:t>
            </w:r>
          </w:p>
          <w:p w14:paraId="1D1D54DD" w14:textId="77777777" w:rsidR="007F6BB1" w:rsidRDefault="00D46974" w:rsidP="002A36F6">
            <w:pPr>
              <w:jc w:val="center"/>
              <w:rPr>
                <w:b/>
              </w:rPr>
            </w:pPr>
            <w:r>
              <w:rPr>
                <w:b/>
                <w:sz w:val="26"/>
              </w:rPr>
              <w:t>QUY TRÌNH LÀM ẢNH THẺ CHO SINH VIÊN</w:t>
            </w:r>
          </w:p>
          <w:p w14:paraId="094D5384" w14:textId="77777777" w:rsidR="002A36F6" w:rsidRPr="009246BE" w:rsidRDefault="002A36F6" w:rsidP="002A36F6">
            <w:pPr>
              <w:jc w:val="center"/>
              <w:rPr>
                <w:b/>
              </w:rPr>
            </w:pPr>
          </w:p>
          <w:p w14:paraId="7689AF63" w14:textId="77777777" w:rsidR="00FB1EF8" w:rsidRDefault="008479BF" w:rsidP="009246BE">
            <w:pPr>
              <w:jc w:val="center"/>
              <w:rPr>
                <w:b/>
              </w:rPr>
            </w:pPr>
            <w:r>
              <w:rPr>
                <w:b/>
              </w:rPr>
              <w:t>==========================================</w:t>
            </w:r>
          </w:p>
          <w:p w14:paraId="1B1A7143" w14:textId="77777777" w:rsidR="008479BF" w:rsidRPr="00E83986" w:rsidRDefault="008479BF" w:rsidP="00622994"/>
        </w:tc>
      </w:tr>
      <w:tr w:rsidR="00FB1EF8" w:rsidRPr="00E83986" w14:paraId="2FE08E59" w14:textId="77777777" w:rsidTr="24E2D28E">
        <w:trPr>
          <w:trHeight w:val="6192"/>
        </w:trPr>
        <w:tc>
          <w:tcPr>
            <w:tcW w:w="9767" w:type="dxa"/>
            <w:gridSpan w:val="2"/>
          </w:tcPr>
          <w:p w14:paraId="71026AB2" w14:textId="77777777" w:rsidR="00FB1EF8" w:rsidRDefault="00FB1EF8" w:rsidP="00622994"/>
          <w:p w14:paraId="04C4213C" w14:textId="77777777" w:rsidR="00FB1EF8" w:rsidRDefault="00FB1EF8" w:rsidP="00622994"/>
          <w:p w14:paraId="733BA3EE" w14:textId="77777777" w:rsidR="00FB1EF8" w:rsidRDefault="00FB1EF8" w:rsidP="00622994"/>
          <w:p w14:paraId="520CD6F3" w14:textId="77777777" w:rsidR="008479BF" w:rsidRDefault="008479BF" w:rsidP="00622994"/>
          <w:p w14:paraId="519EFAEC" w14:textId="77777777" w:rsidR="008479BF" w:rsidRDefault="008479BF" w:rsidP="00622994"/>
          <w:p w14:paraId="5B0D16FC" w14:textId="77777777" w:rsidR="008479BF" w:rsidRDefault="008479BF" w:rsidP="00622994"/>
          <w:p w14:paraId="2037A6ED" w14:textId="77777777" w:rsidR="008479BF" w:rsidRDefault="008479BF" w:rsidP="00622994"/>
          <w:p w14:paraId="120BA2B9" w14:textId="77777777" w:rsidR="00722C23" w:rsidRDefault="00722C23" w:rsidP="00722C23">
            <w:pPr>
              <w:jc w:val="center"/>
              <w:rPr>
                <w:b/>
              </w:rPr>
            </w:pPr>
            <w:r>
              <w:rPr>
                <w:b/>
              </w:rPr>
              <w:t>PHIÊN BẢN : 0.1</w:t>
            </w:r>
          </w:p>
          <w:p w14:paraId="636E57C4" w14:textId="77777777" w:rsidR="008479BF" w:rsidRDefault="008479BF" w:rsidP="00622994"/>
          <w:p w14:paraId="1B29DBC3" w14:textId="77777777" w:rsidR="00FB1EF8" w:rsidRPr="009246BE" w:rsidRDefault="00FB1EF8" w:rsidP="004E5236">
            <w:pPr>
              <w:jc w:val="center"/>
              <w:rPr>
                <w:b/>
              </w:rPr>
            </w:pPr>
            <w:r>
              <w:rPr>
                <w:b/>
              </w:rPr>
              <w:t>HÀ NỘI - &lt;2026&gt;</w:t>
            </w:r>
          </w:p>
        </w:tc>
      </w:tr>
    </w:tbl>
    <w:p w14:paraId="54C1C33F" w14:textId="77777777" w:rsidR="00D049EA" w:rsidRDefault="00000000">
      <w:pPr>
        <w:pStyle w:val="TOCHeading"/>
      </w:pPr>
      <w:r>
        <w:rPr>
          <w:color w:val="17365D"/>
        </w:rPr>
        <w:lastRenderedPageBreak/>
        <w:t>THÔNG TIN TÀI LIỆU</w:t>
      </w:r>
    </w:p>
    <w:tbl>
      <w:tblPr>
        <w:tblStyle w:val="TableGrid10"/>
        <w:tblW w:w="9516" w:type="dxa"/>
        <w:tblInd w:w="108" w:type="dxa"/>
        <w:tblLook w:val="04A0" w:firstRow="1" w:lastRow="0" w:firstColumn="1" w:lastColumn="0" w:noHBand="0" w:noVBand="1"/>
      </w:tblPr>
      <w:tblGrid>
        <w:gridCol w:w="1253"/>
        <w:gridCol w:w="1545"/>
        <w:gridCol w:w="1407"/>
        <w:gridCol w:w="1657"/>
        <w:gridCol w:w="3654"/>
      </w:tblGrid>
      <w:tr w:rsidR="0012536E" w14:paraId="2875DC85" w14:textId="77777777" w:rsidTr="3092F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86C3CB4" w14:textId="77777777" w:rsidR="0012536E" w:rsidRPr="006B07A1" w:rsidRDefault="0012536E" w:rsidP="00FC4166">
            <w:pPr>
              <w:rPr>
                <w:rFonts w:eastAsiaTheme="majorEastAsia" w:cs="Times New Roman"/>
                <w:b w:val="0"/>
                <w:bCs/>
                <w:color w:val="17365D" w:themeColor="text2" w:themeShade="BF"/>
                <w:szCs w:val="24"/>
                <w:lang w:eastAsia="ja-JP"/>
              </w:rPr>
            </w:pPr>
            <w:proofErr w:type="spellStart"/>
            <w:r w:rsidRPr="006B07A1">
              <w:rPr>
                <w:rFonts w:eastAsiaTheme="majorEastAsia" w:cs="Times New Roman"/>
                <w:bCs/>
                <w:sz w:val="20"/>
                <w:szCs w:val="24"/>
                <w:lang w:eastAsia="ja-JP"/>
              </w:rPr>
              <w:t>Phiên</w:t>
            </w:r>
            <w:proofErr w:type="spellEnd"/>
            <w:r w:rsidRPr="006B07A1">
              <w:rPr>
                <w:rFonts w:eastAsiaTheme="majorEastAsia" w:cs="Times New Roman"/>
                <w:bCs/>
                <w:sz w:val="20"/>
                <w:szCs w:val="24"/>
                <w:lang w:eastAsia="ja-JP"/>
              </w:rPr>
              <w:t xml:space="preserve"> </w:t>
            </w:r>
            <w:proofErr w:type="spellStart"/>
            <w:r w:rsidRPr="006B07A1">
              <w:rPr>
                <w:rFonts w:eastAsiaTheme="majorEastAsia" w:cs="Times New Roman"/>
                <w:bCs/>
                <w:sz w:val="20"/>
                <w:szCs w:val="24"/>
                <w:lang w:eastAsia="ja-JP"/>
              </w:rPr>
              <w:t>bản</w:t>
            </w:r>
            <w:proofErr w:type="spellEnd"/>
          </w:p>
        </w:tc>
        <w:tc>
          <w:tcPr>
            <w:tcW w:w="1545" w:type="dxa"/>
          </w:tcPr>
          <w:p w14:paraId="5B617FAF" w14:textId="77777777" w:rsidR="0012536E" w:rsidRPr="006B07A1" w:rsidRDefault="0012536E" w:rsidP="00FC4166">
            <w:pPr>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color w:val="17365D" w:themeColor="text2" w:themeShade="BF"/>
                <w:szCs w:val="24"/>
                <w:lang w:eastAsia="ja-JP"/>
              </w:rPr>
            </w:pPr>
            <w:proofErr w:type="spellStart"/>
            <w:r w:rsidRPr="006B07A1">
              <w:rPr>
                <w:rFonts w:eastAsiaTheme="majorEastAsia" w:cs="Times New Roman"/>
                <w:bCs/>
                <w:sz w:val="20"/>
                <w:szCs w:val="24"/>
                <w:lang w:eastAsia="ja-JP"/>
              </w:rPr>
              <w:t>Ngày</w:t>
            </w:r>
            <w:proofErr w:type="spellEnd"/>
          </w:p>
        </w:tc>
        <w:tc>
          <w:tcPr>
            <w:tcW w:w="1407" w:type="dxa"/>
          </w:tcPr>
          <w:p w14:paraId="466C428D" w14:textId="77777777" w:rsidR="0012536E" w:rsidRPr="006B07A1" w:rsidRDefault="0012536E" w:rsidP="00FC4166">
            <w:pPr>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color w:val="17365D" w:themeColor="text2" w:themeShade="BF"/>
                <w:szCs w:val="24"/>
                <w:lang w:eastAsia="ja-JP"/>
              </w:rPr>
            </w:pPr>
            <w:proofErr w:type="spellStart"/>
            <w:r w:rsidRPr="006B07A1">
              <w:rPr>
                <w:rFonts w:eastAsiaTheme="majorEastAsia" w:cs="Times New Roman"/>
                <w:bCs/>
                <w:sz w:val="20"/>
                <w:szCs w:val="24"/>
                <w:lang w:eastAsia="ja-JP"/>
              </w:rPr>
              <w:t>Thực</w:t>
            </w:r>
            <w:proofErr w:type="spellEnd"/>
            <w:r w:rsidRPr="006B07A1">
              <w:rPr>
                <w:rFonts w:eastAsiaTheme="majorEastAsia" w:cs="Times New Roman"/>
                <w:bCs/>
                <w:sz w:val="20"/>
                <w:szCs w:val="24"/>
                <w:lang w:eastAsia="ja-JP"/>
              </w:rPr>
              <w:t xml:space="preserve"> </w:t>
            </w:r>
            <w:proofErr w:type="spellStart"/>
            <w:r w:rsidRPr="006B07A1">
              <w:rPr>
                <w:rFonts w:eastAsiaTheme="majorEastAsia" w:cs="Times New Roman"/>
                <w:bCs/>
                <w:sz w:val="20"/>
                <w:szCs w:val="24"/>
                <w:lang w:eastAsia="ja-JP"/>
              </w:rPr>
              <w:t>hiện</w:t>
            </w:r>
            <w:proofErr w:type="spellEnd"/>
          </w:p>
        </w:tc>
        <w:tc>
          <w:tcPr>
            <w:tcW w:w="1657" w:type="dxa"/>
          </w:tcPr>
          <w:p w14:paraId="4241FD3B" w14:textId="77777777" w:rsidR="0012536E" w:rsidRPr="006B07A1" w:rsidRDefault="0012536E" w:rsidP="00FC4166">
            <w:pPr>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color w:val="17365D" w:themeColor="text2" w:themeShade="BF"/>
                <w:szCs w:val="24"/>
                <w:lang w:eastAsia="ja-JP"/>
              </w:rPr>
            </w:pPr>
            <w:proofErr w:type="spellStart"/>
            <w:r>
              <w:rPr>
                <w:rFonts w:eastAsiaTheme="majorEastAsia" w:cs="Times New Roman"/>
                <w:bCs/>
                <w:sz w:val="20"/>
                <w:szCs w:val="24"/>
                <w:lang w:eastAsia="ja-JP"/>
              </w:rPr>
              <w:t>Đánh</w:t>
            </w:r>
            <w:proofErr w:type="spellEnd"/>
            <w:r>
              <w:rPr>
                <w:rFonts w:eastAsiaTheme="majorEastAsia" w:cs="Times New Roman"/>
                <w:bCs/>
                <w:sz w:val="20"/>
                <w:szCs w:val="24"/>
                <w:lang w:eastAsia="ja-JP"/>
              </w:rPr>
              <w:t xml:space="preserve"> </w:t>
            </w:r>
            <w:proofErr w:type="spellStart"/>
            <w:r>
              <w:rPr>
                <w:rFonts w:eastAsiaTheme="majorEastAsia" w:cs="Times New Roman"/>
                <w:bCs/>
                <w:sz w:val="20"/>
                <w:szCs w:val="24"/>
                <w:lang w:eastAsia="ja-JP"/>
              </w:rPr>
              <w:t>giá</w:t>
            </w:r>
            <w:proofErr w:type="spellEnd"/>
          </w:p>
        </w:tc>
        <w:tc>
          <w:tcPr>
            <w:tcW w:w="3654" w:type="dxa"/>
          </w:tcPr>
          <w:p w14:paraId="789C8A62" w14:textId="77777777" w:rsidR="0012536E" w:rsidRPr="006B07A1" w:rsidRDefault="0012536E" w:rsidP="00FC4166">
            <w:pPr>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color w:val="17365D" w:themeColor="text2" w:themeShade="BF"/>
                <w:szCs w:val="24"/>
                <w:lang w:eastAsia="ja-JP"/>
              </w:rPr>
            </w:pPr>
            <w:proofErr w:type="spellStart"/>
            <w:r>
              <w:rPr>
                <w:rFonts w:eastAsiaTheme="majorEastAsia" w:cs="Times New Roman"/>
                <w:bCs/>
                <w:sz w:val="20"/>
                <w:szCs w:val="24"/>
                <w:lang w:eastAsia="ja-JP"/>
              </w:rPr>
              <w:t>Tóm</w:t>
            </w:r>
            <w:proofErr w:type="spellEnd"/>
            <w:r>
              <w:rPr>
                <w:rFonts w:eastAsiaTheme="majorEastAsia" w:cs="Times New Roman"/>
                <w:bCs/>
                <w:sz w:val="20"/>
                <w:szCs w:val="24"/>
                <w:lang w:eastAsia="ja-JP"/>
              </w:rPr>
              <w:t xml:space="preserve"> </w:t>
            </w:r>
            <w:proofErr w:type="spellStart"/>
            <w:r>
              <w:rPr>
                <w:rFonts w:eastAsiaTheme="majorEastAsia" w:cs="Times New Roman"/>
                <w:bCs/>
                <w:sz w:val="20"/>
                <w:szCs w:val="24"/>
                <w:lang w:eastAsia="ja-JP"/>
              </w:rPr>
              <w:t>tắt</w:t>
            </w:r>
            <w:proofErr w:type="spellEnd"/>
            <w:r>
              <w:rPr>
                <w:rFonts w:eastAsiaTheme="majorEastAsia" w:cs="Times New Roman"/>
                <w:bCs/>
                <w:sz w:val="20"/>
                <w:szCs w:val="24"/>
                <w:lang w:eastAsia="ja-JP"/>
              </w:rPr>
              <w:t xml:space="preserve"> </w:t>
            </w:r>
            <w:proofErr w:type="spellStart"/>
            <w:r>
              <w:rPr>
                <w:rFonts w:eastAsiaTheme="majorEastAsia" w:cs="Times New Roman"/>
                <w:bCs/>
                <w:sz w:val="20"/>
                <w:szCs w:val="24"/>
                <w:lang w:eastAsia="ja-JP"/>
              </w:rPr>
              <w:t>thay</w:t>
            </w:r>
            <w:proofErr w:type="spellEnd"/>
            <w:r>
              <w:rPr>
                <w:rFonts w:eastAsiaTheme="majorEastAsia" w:cs="Times New Roman"/>
                <w:bCs/>
                <w:sz w:val="20"/>
                <w:szCs w:val="24"/>
                <w:lang w:eastAsia="ja-JP"/>
              </w:rPr>
              <w:t xml:space="preserve"> </w:t>
            </w:r>
            <w:proofErr w:type="spellStart"/>
            <w:r>
              <w:rPr>
                <w:rFonts w:eastAsiaTheme="majorEastAsia" w:cs="Times New Roman"/>
                <w:bCs/>
                <w:sz w:val="20"/>
                <w:szCs w:val="24"/>
                <w:lang w:eastAsia="ja-JP"/>
              </w:rPr>
              <w:t>đổi</w:t>
            </w:r>
            <w:proofErr w:type="spellEnd"/>
          </w:p>
        </w:tc>
      </w:tr>
      <w:tr w:rsidR="0012536E" w14:paraId="5335C143"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4C99AB2A" w14:textId="77777777" w:rsidR="00D049EA" w:rsidRDefault="00000000">
            <w:r>
              <w:rPr>
                <w:sz w:val="20"/>
              </w:rPr>
              <w:t>0.1</w:t>
            </w:r>
          </w:p>
        </w:tc>
        <w:tc>
          <w:tcPr>
            <w:tcW w:w="1545" w:type="dxa"/>
            <w:vAlign w:val="center"/>
          </w:tcPr>
          <w:p w14:paraId="3E4843B9" w14:textId="77777777" w:rsidR="00D049EA" w:rsidRDefault="00000000">
            <w:pPr>
              <w:cnfStyle w:val="000000000000" w:firstRow="0" w:lastRow="0" w:firstColumn="0" w:lastColumn="0" w:oddVBand="0" w:evenVBand="0" w:oddHBand="0" w:evenHBand="0" w:firstRowFirstColumn="0" w:firstRowLastColumn="0" w:lastRowFirstColumn="0" w:lastRowLastColumn="0"/>
            </w:pPr>
            <w:r>
              <w:rPr>
                <w:sz w:val="20"/>
              </w:rPr>
              <w:t>26/08/2026</w:t>
            </w:r>
          </w:p>
        </w:tc>
        <w:tc>
          <w:tcPr>
            <w:tcW w:w="1407" w:type="dxa"/>
            <w:vAlign w:val="center"/>
          </w:tcPr>
          <w:p w14:paraId="755AE56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3B1F680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3EE78713" w14:textId="77777777" w:rsidR="00D049EA" w:rsidRDefault="00000000">
            <w:pPr>
              <w:cnfStyle w:val="000000000000" w:firstRow="0" w:lastRow="0" w:firstColumn="0" w:lastColumn="0" w:oddVBand="0" w:evenVBand="0" w:oddHBand="0" w:evenHBand="0" w:firstRowFirstColumn="0" w:firstRowLastColumn="0" w:lastRowFirstColumn="0" w:lastRowLastColumn="0"/>
            </w:pPr>
            <w:r>
              <w:rPr>
                <w:sz w:val="20"/>
              </w:rPr>
              <w:t>Khởi tạo tài liệu BRD theo luồng làm ảnh thẻ cho sinh viên</w:t>
            </w:r>
          </w:p>
        </w:tc>
      </w:tr>
      <w:tr w:rsidR="0012536E" w14:paraId="0AC23710"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50440D9E" w14:textId="77777777" w:rsidR="0012536E" w:rsidRPr="006B07A1"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0.2</w:t>
            </w:r>
          </w:p>
        </w:tc>
        <w:tc>
          <w:tcPr>
            <w:tcW w:w="1545" w:type="dxa"/>
            <w:vAlign w:val="center"/>
          </w:tcPr>
          <w:p w14:paraId="5DCB3DE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591319D7"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4CD3332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5D5E6E81"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42FAC3AA"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57C71F60" w14:textId="77777777" w:rsidR="0012536E" w:rsidRPr="006B07A1"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0.3</w:t>
            </w:r>
          </w:p>
        </w:tc>
        <w:tc>
          <w:tcPr>
            <w:tcW w:w="1545" w:type="dxa"/>
            <w:vAlign w:val="center"/>
          </w:tcPr>
          <w:p w14:paraId="0D0B996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110954CC"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2E06CF0E"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564227B9"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4C09A300"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29313A55" w14:textId="77777777" w:rsidR="0012536E" w:rsidRPr="006B07A1"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0.4</w:t>
            </w:r>
          </w:p>
        </w:tc>
        <w:tc>
          <w:tcPr>
            <w:tcW w:w="1545" w:type="dxa"/>
            <w:vAlign w:val="center"/>
          </w:tcPr>
          <w:p w14:paraId="6097A61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34CBD10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0A1F632C"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712C501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4938FB17"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28BF21A0"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0.5</w:t>
            </w:r>
          </w:p>
        </w:tc>
        <w:tc>
          <w:tcPr>
            <w:tcW w:w="1545" w:type="dxa"/>
            <w:vAlign w:val="center"/>
          </w:tcPr>
          <w:p w14:paraId="4779BCCF"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244D2831"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3F0BB53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3F3401E1"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41ADAE3C"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2A057FD7"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0.6</w:t>
            </w:r>
          </w:p>
        </w:tc>
        <w:tc>
          <w:tcPr>
            <w:tcW w:w="1545" w:type="dxa"/>
            <w:vAlign w:val="center"/>
          </w:tcPr>
          <w:p w14:paraId="300636D2"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7971D659"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1F392027"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6D93298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5C1048E8"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3F020DA3"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0.7</w:t>
            </w:r>
          </w:p>
        </w:tc>
        <w:tc>
          <w:tcPr>
            <w:tcW w:w="1545" w:type="dxa"/>
            <w:vAlign w:val="center"/>
          </w:tcPr>
          <w:p w14:paraId="4CD1F7E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2E1F98D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0D37D7C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325E05C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0E45B4EA"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77C9CD29"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0.8</w:t>
            </w:r>
          </w:p>
        </w:tc>
        <w:tc>
          <w:tcPr>
            <w:tcW w:w="1545" w:type="dxa"/>
            <w:vAlign w:val="center"/>
          </w:tcPr>
          <w:p w14:paraId="13D098C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4481DFF0"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4578C544"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45349BB1"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61E02EA7"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233A1FCB"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0.9</w:t>
            </w:r>
          </w:p>
        </w:tc>
        <w:tc>
          <w:tcPr>
            <w:tcW w:w="1545" w:type="dxa"/>
            <w:vAlign w:val="center"/>
          </w:tcPr>
          <w:p w14:paraId="07E27DB9"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16FDE6E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25908E81"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35B7A921"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3F2E4878"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706AAA6F"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1.0</w:t>
            </w:r>
          </w:p>
        </w:tc>
        <w:tc>
          <w:tcPr>
            <w:tcW w:w="1545" w:type="dxa"/>
            <w:vAlign w:val="center"/>
          </w:tcPr>
          <w:p w14:paraId="4719687F"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34CAB9D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6049121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6E4744F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75E178AD"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6D9F0406"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1.1</w:t>
            </w:r>
          </w:p>
        </w:tc>
        <w:tc>
          <w:tcPr>
            <w:tcW w:w="1545" w:type="dxa"/>
            <w:vAlign w:val="center"/>
          </w:tcPr>
          <w:p w14:paraId="086A519E"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71C9E28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6905385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084FBBB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76405F59"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65DF8832"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1.2</w:t>
            </w:r>
          </w:p>
        </w:tc>
        <w:tc>
          <w:tcPr>
            <w:tcW w:w="1545" w:type="dxa"/>
            <w:vAlign w:val="center"/>
          </w:tcPr>
          <w:p w14:paraId="4B78D00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74D1DC5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31FF8F4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3427CF1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3D9FE9DB"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1E96C9CD"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1.3</w:t>
            </w:r>
          </w:p>
        </w:tc>
        <w:tc>
          <w:tcPr>
            <w:tcW w:w="1545" w:type="dxa"/>
            <w:vAlign w:val="center"/>
          </w:tcPr>
          <w:p w14:paraId="19C889A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3D56814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3AAA229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2BFDAB4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008BE368"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3ADB3918"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1.4</w:t>
            </w:r>
          </w:p>
        </w:tc>
        <w:tc>
          <w:tcPr>
            <w:tcW w:w="1545" w:type="dxa"/>
            <w:vAlign w:val="center"/>
          </w:tcPr>
          <w:p w14:paraId="072A32F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78F156F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5DA20E8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2D14584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0954136B"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119FBC10"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1.5</w:t>
            </w:r>
          </w:p>
        </w:tc>
        <w:tc>
          <w:tcPr>
            <w:tcW w:w="1545" w:type="dxa"/>
            <w:vAlign w:val="center"/>
          </w:tcPr>
          <w:p w14:paraId="37FE7CE5"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390A1C52"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53ED3DB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4F65A412"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60B82712"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7979B148"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1.6</w:t>
            </w:r>
          </w:p>
        </w:tc>
        <w:tc>
          <w:tcPr>
            <w:tcW w:w="1545" w:type="dxa"/>
            <w:vAlign w:val="center"/>
          </w:tcPr>
          <w:p w14:paraId="4C9306F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3F7E726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70F83A0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7DD7F3F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41521249"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13BFC89D"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1.7</w:t>
            </w:r>
          </w:p>
        </w:tc>
        <w:tc>
          <w:tcPr>
            <w:tcW w:w="1545" w:type="dxa"/>
            <w:vAlign w:val="center"/>
          </w:tcPr>
          <w:p w14:paraId="3F7FF82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2B6047E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27B2A722"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0BC28AC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2FD90658"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0494643F"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1.8</w:t>
            </w:r>
          </w:p>
        </w:tc>
        <w:tc>
          <w:tcPr>
            <w:tcW w:w="1545" w:type="dxa"/>
            <w:vAlign w:val="center"/>
          </w:tcPr>
          <w:p w14:paraId="4BD683A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7F8665E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62012C62"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62108C08"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1D5C6FE9"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33D525FA"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1.9</w:t>
            </w:r>
          </w:p>
        </w:tc>
        <w:tc>
          <w:tcPr>
            <w:tcW w:w="1545" w:type="dxa"/>
            <w:vAlign w:val="center"/>
          </w:tcPr>
          <w:p w14:paraId="131EB0A7"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1B6BBF6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0F9B7A6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5AB2EDDF"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757CD829"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7E3E06B2"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2.0</w:t>
            </w:r>
          </w:p>
        </w:tc>
        <w:tc>
          <w:tcPr>
            <w:tcW w:w="1545" w:type="dxa"/>
            <w:vAlign w:val="center"/>
          </w:tcPr>
          <w:p w14:paraId="2C93DEB0"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3FD2E1E0"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18302359"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09C8C010"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416BF586"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517D9F7E"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2.1</w:t>
            </w:r>
          </w:p>
        </w:tc>
        <w:tc>
          <w:tcPr>
            <w:tcW w:w="1545" w:type="dxa"/>
            <w:vAlign w:val="center"/>
          </w:tcPr>
          <w:p w14:paraId="5B5C95B0"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09E776E1"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0FC84579"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111DDB1F"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33C15620"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65B6F789"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2.2</w:t>
            </w:r>
          </w:p>
        </w:tc>
        <w:tc>
          <w:tcPr>
            <w:tcW w:w="1545" w:type="dxa"/>
            <w:vAlign w:val="center"/>
          </w:tcPr>
          <w:p w14:paraId="37432527"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25F50F9A"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456456E5"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356661C3"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30CFBD86"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1B11CCC3"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2.3</w:t>
            </w:r>
          </w:p>
        </w:tc>
        <w:tc>
          <w:tcPr>
            <w:tcW w:w="1545" w:type="dxa"/>
            <w:vAlign w:val="center"/>
          </w:tcPr>
          <w:p w14:paraId="14E92517"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4F40AB70"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7EFDB77C"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6674FB0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473A1991"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2CA68011"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2.4</w:t>
            </w:r>
          </w:p>
        </w:tc>
        <w:tc>
          <w:tcPr>
            <w:tcW w:w="1545" w:type="dxa"/>
            <w:vAlign w:val="center"/>
          </w:tcPr>
          <w:p w14:paraId="0A8BE379"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33A23D8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721F09B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2BC532C9"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r w:rsidR="0012536E" w14:paraId="2B121C94" w14:textId="77777777" w:rsidTr="3092FC2B">
        <w:tc>
          <w:tcPr>
            <w:cnfStyle w:val="001000000000" w:firstRow="0" w:lastRow="0" w:firstColumn="1" w:lastColumn="0" w:oddVBand="0" w:evenVBand="0" w:oddHBand="0" w:evenHBand="0" w:firstRowFirstColumn="0" w:firstRowLastColumn="0" w:lastRowFirstColumn="0" w:lastRowLastColumn="0"/>
            <w:tcW w:w="1253" w:type="dxa"/>
            <w:vAlign w:val="center"/>
          </w:tcPr>
          <w:p w14:paraId="1AF3B3A2" w14:textId="77777777" w:rsidR="0012536E" w:rsidRDefault="0012536E" w:rsidP="00FC4166">
            <w:pPr>
              <w:jc w:val="left"/>
              <w:rPr>
                <w:rFonts w:eastAsiaTheme="majorEastAsia" w:cs="Times New Roman"/>
                <w:bCs/>
                <w:color w:val="17365D" w:themeColor="text2" w:themeShade="BF"/>
                <w:szCs w:val="24"/>
                <w:lang w:eastAsia="ja-JP"/>
              </w:rPr>
            </w:pPr>
            <w:r>
              <w:rPr>
                <w:rFonts w:eastAsiaTheme="majorEastAsia" w:cs="Times New Roman"/>
                <w:bCs/>
                <w:sz w:val="20"/>
                <w:szCs w:val="24"/>
                <w:lang w:eastAsia="ja-JP"/>
              </w:rPr>
              <w:t>2.5</w:t>
            </w:r>
          </w:p>
        </w:tc>
        <w:tc>
          <w:tcPr>
            <w:tcW w:w="1545" w:type="dxa"/>
            <w:vAlign w:val="center"/>
          </w:tcPr>
          <w:p w14:paraId="123F0D2B"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407" w:type="dxa"/>
            <w:vAlign w:val="center"/>
          </w:tcPr>
          <w:p w14:paraId="17E8F0C2"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1657" w:type="dxa"/>
            <w:vAlign w:val="center"/>
          </w:tcPr>
          <w:p w14:paraId="5E68F68D"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c>
          <w:tcPr>
            <w:tcW w:w="3654" w:type="dxa"/>
            <w:vAlign w:val="center"/>
          </w:tcPr>
          <w:p w14:paraId="7BC76246" w14:textId="77777777" w:rsidR="00D049EA" w:rsidRDefault="00D049EA">
            <w:pPr>
              <w:cnfStyle w:val="000000000000" w:firstRow="0" w:lastRow="0" w:firstColumn="0" w:lastColumn="0" w:oddVBand="0" w:evenVBand="0" w:oddHBand="0" w:evenHBand="0" w:firstRowFirstColumn="0" w:firstRowLastColumn="0" w:lastRowFirstColumn="0" w:lastRowLastColumn="0"/>
            </w:pPr>
          </w:p>
        </w:tc>
      </w:tr>
    </w:tbl>
    <w:p w14:paraId="70DF2B0F" w14:textId="77777777" w:rsidR="00D049EA" w:rsidRDefault="00000000">
      <w:pPr>
        <w:pStyle w:val="TOCHeading"/>
      </w:pPr>
      <w:r>
        <w:rPr>
          <w:color w:val="17365D"/>
        </w:rPr>
        <w:lastRenderedPageBreak/>
        <w:t>MỤC LỤC</w:t>
      </w:r>
    </w:p>
    <w:p w14:paraId="3C83E1B9" w14:textId="77777777" w:rsidR="00D049EA" w:rsidRDefault="00000000">
      <w:pPr>
        <w:tabs>
          <w:tab w:val="right" w:leader="dot" w:pos="9288"/>
        </w:tabs>
        <w:spacing w:before="0" w:line="240" w:lineRule="auto"/>
      </w:pPr>
      <w:r>
        <w:rPr>
          <w:b/>
          <w:sz w:val="21"/>
        </w:rPr>
        <w:t>I. GIỚI THIỆU CHUNG</w:t>
      </w:r>
      <w:r>
        <w:rPr>
          <w:b/>
          <w:sz w:val="21"/>
        </w:rPr>
        <w:tab/>
        <w:t>4</w:t>
      </w:r>
    </w:p>
    <w:p w14:paraId="2A77590A" w14:textId="77777777" w:rsidR="00D049EA" w:rsidRDefault="00000000">
      <w:pPr>
        <w:tabs>
          <w:tab w:val="right" w:leader="dot" w:pos="9288"/>
        </w:tabs>
        <w:spacing w:before="0" w:line="240" w:lineRule="auto"/>
        <w:ind w:left="216"/>
      </w:pPr>
      <w:r>
        <w:rPr>
          <w:b/>
          <w:sz w:val="20"/>
        </w:rPr>
        <w:t>I.1. Giới thiệu</w:t>
      </w:r>
      <w:r>
        <w:rPr>
          <w:b/>
          <w:sz w:val="20"/>
        </w:rPr>
        <w:tab/>
        <w:t>4</w:t>
      </w:r>
    </w:p>
    <w:p w14:paraId="3F9F9E83" w14:textId="77777777" w:rsidR="00D049EA" w:rsidRDefault="00000000">
      <w:pPr>
        <w:tabs>
          <w:tab w:val="right" w:leader="dot" w:pos="9288"/>
        </w:tabs>
        <w:spacing w:before="0" w:line="240" w:lineRule="auto"/>
        <w:ind w:left="216"/>
      </w:pPr>
      <w:r>
        <w:rPr>
          <w:b/>
          <w:sz w:val="20"/>
        </w:rPr>
        <w:t>I.2. Mục đích</w:t>
      </w:r>
      <w:r>
        <w:rPr>
          <w:b/>
          <w:sz w:val="20"/>
        </w:rPr>
        <w:tab/>
        <w:t>4</w:t>
      </w:r>
    </w:p>
    <w:p w14:paraId="6990E52C" w14:textId="77777777" w:rsidR="00D049EA" w:rsidRDefault="00000000">
      <w:pPr>
        <w:tabs>
          <w:tab w:val="right" w:leader="dot" w:pos="9288"/>
        </w:tabs>
        <w:spacing w:before="0" w:line="240" w:lineRule="auto"/>
        <w:ind w:left="216"/>
      </w:pPr>
      <w:r>
        <w:rPr>
          <w:b/>
          <w:sz w:val="20"/>
        </w:rPr>
        <w:t>I.3. Phạm vi</w:t>
      </w:r>
      <w:r>
        <w:rPr>
          <w:b/>
          <w:sz w:val="20"/>
        </w:rPr>
        <w:tab/>
        <w:t>4</w:t>
      </w:r>
    </w:p>
    <w:p w14:paraId="76B4C42A" w14:textId="77777777" w:rsidR="00D049EA" w:rsidRDefault="00000000">
      <w:pPr>
        <w:tabs>
          <w:tab w:val="right" w:leader="dot" w:pos="9288"/>
        </w:tabs>
        <w:spacing w:before="0" w:line="240" w:lineRule="auto"/>
        <w:ind w:left="216"/>
      </w:pPr>
      <w:r>
        <w:rPr>
          <w:b/>
          <w:sz w:val="20"/>
        </w:rPr>
        <w:t>I.4. Tham chiếu</w:t>
      </w:r>
      <w:r>
        <w:rPr>
          <w:b/>
          <w:sz w:val="20"/>
        </w:rPr>
        <w:tab/>
        <w:t>4</w:t>
      </w:r>
    </w:p>
    <w:p w14:paraId="0FD670C7" w14:textId="77777777" w:rsidR="00D049EA" w:rsidRDefault="00000000">
      <w:pPr>
        <w:tabs>
          <w:tab w:val="right" w:leader="dot" w:pos="9288"/>
        </w:tabs>
        <w:spacing w:before="0" w:line="240" w:lineRule="auto"/>
        <w:ind w:left="216"/>
      </w:pPr>
      <w:r>
        <w:rPr>
          <w:b/>
          <w:sz w:val="20"/>
        </w:rPr>
        <w:t>I.5. Các khái niệm, thuật ngữ và viết tắt</w:t>
      </w:r>
      <w:r>
        <w:rPr>
          <w:b/>
          <w:sz w:val="20"/>
        </w:rPr>
        <w:tab/>
        <w:t>5</w:t>
      </w:r>
    </w:p>
    <w:p w14:paraId="30B13CF7" w14:textId="77777777" w:rsidR="00D049EA" w:rsidRDefault="00000000">
      <w:pPr>
        <w:tabs>
          <w:tab w:val="right" w:leader="dot" w:pos="9288"/>
        </w:tabs>
        <w:spacing w:before="0" w:line="240" w:lineRule="auto"/>
      </w:pPr>
      <w:r>
        <w:rPr>
          <w:b/>
          <w:sz w:val="21"/>
        </w:rPr>
        <w:t>II. Quy trình tổng quan</w:t>
      </w:r>
      <w:r>
        <w:rPr>
          <w:b/>
          <w:sz w:val="21"/>
        </w:rPr>
        <w:tab/>
        <w:t>5</w:t>
      </w:r>
    </w:p>
    <w:p w14:paraId="1A7C8BD3" w14:textId="77777777" w:rsidR="00D049EA" w:rsidRDefault="00000000">
      <w:pPr>
        <w:tabs>
          <w:tab w:val="right" w:leader="dot" w:pos="9288"/>
        </w:tabs>
        <w:spacing w:before="0" w:line="240" w:lineRule="auto"/>
        <w:ind w:left="504"/>
      </w:pPr>
      <w:r>
        <w:rPr>
          <w:sz w:val="19"/>
        </w:rPr>
        <w:t>1. Mô tả quy trình</w:t>
      </w:r>
      <w:r>
        <w:rPr>
          <w:sz w:val="19"/>
        </w:rPr>
        <w:tab/>
        <w:t>5</w:t>
      </w:r>
    </w:p>
    <w:p w14:paraId="370CEB0E" w14:textId="77777777" w:rsidR="00D049EA" w:rsidRDefault="00000000">
      <w:pPr>
        <w:tabs>
          <w:tab w:val="right" w:leader="dot" w:pos="9288"/>
        </w:tabs>
        <w:spacing w:before="0" w:line="240" w:lineRule="auto"/>
        <w:ind w:left="504"/>
      </w:pPr>
      <w:r>
        <w:rPr>
          <w:sz w:val="19"/>
        </w:rPr>
        <w:t>2. Đối tượng tham gia</w:t>
      </w:r>
      <w:r>
        <w:rPr>
          <w:sz w:val="19"/>
        </w:rPr>
        <w:tab/>
        <w:t>5</w:t>
      </w:r>
    </w:p>
    <w:p w14:paraId="05A243EB" w14:textId="77777777" w:rsidR="00D049EA" w:rsidRDefault="00000000">
      <w:pPr>
        <w:tabs>
          <w:tab w:val="right" w:leader="dot" w:pos="9288"/>
        </w:tabs>
        <w:spacing w:before="0" w:line="240" w:lineRule="auto"/>
        <w:ind w:left="504"/>
      </w:pPr>
      <w:r>
        <w:rPr>
          <w:sz w:val="19"/>
        </w:rPr>
        <w:t>3. Điều kiện thực hiện</w:t>
      </w:r>
      <w:r>
        <w:rPr>
          <w:sz w:val="19"/>
        </w:rPr>
        <w:tab/>
        <w:t>6</w:t>
      </w:r>
    </w:p>
    <w:p w14:paraId="3D143AF4" w14:textId="77777777" w:rsidR="00D049EA" w:rsidRDefault="00000000">
      <w:pPr>
        <w:tabs>
          <w:tab w:val="right" w:leader="dot" w:pos="9288"/>
        </w:tabs>
        <w:spacing w:before="0" w:line="240" w:lineRule="auto"/>
        <w:ind w:left="504"/>
      </w:pPr>
      <w:r>
        <w:rPr>
          <w:sz w:val="19"/>
        </w:rPr>
        <w:t>4. Quy trình xử lý</w:t>
      </w:r>
      <w:r>
        <w:rPr>
          <w:sz w:val="19"/>
        </w:rPr>
        <w:tab/>
        <w:t>6</w:t>
      </w:r>
    </w:p>
    <w:p w14:paraId="4C267F67" w14:textId="77777777" w:rsidR="00D049EA" w:rsidRDefault="00000000">
      <w:pPr>
        <w:tabs>
          <w:tab w:val="right" w:leader="dot" w:pos="9288"/>
        </w:tabs>
        <w:spacing w:before="0" w:line="240" w:lineRule="auto"/>
        <w:ind w:left="792"/>
      </w:pPr>
      <w:r>
        <w:rPr>
          <w:sz w:val="19"/>
        </w:rPr>
        <w:t>4.1. Sơ đồ</w:t>
      </w:r>
      <w:r>
        <w:rPr>
          <w:sz w:val="19"/>
        </w:rPr>
        <w:tab/>
        <w:t>6</w:t>
      </w:r>
    </w:p>
    <w:p w14:paraId="7BF2674F" w14:textId="77777777" w:rsidR="00D049EA" w:rsidRDefault="00000000">
      <w:pPr>
        <w:tabs>
          <w:tab w:val="right" w:leader="dot" w:pos="9288"/>
        </w:tabs>
        <w:spacing w:before="0" w:line="240" w:lineRule="auto"/>
      </w:pPr>
      <w:r>
        <w:rPr>
          <w:b/>
          <w:sz w:val="21"/>
        </w:rPr>
        <w:t>III. QUY TRÌNH LÀM ẢNH THẺ CHO SINH VIÊN</w:t>
      </w:r>
      <w:r>
        <w:rPr>
          <w:b/>
          <w:sz w:val="21"/>
        </w:rPr>
        <w:tab/>
        <w:t>6</w:t>
      </w:r>
    </w:p>
    <w:p w14:paraId="1D723A30" w14:textId="77777777" w:rsidR="00D049EA" w:rsidRDefault="00000000">
      <w:pPr>
        <w:tabs>
          <w:tab w:val="right" w:leader="dot" w:pos="9288"/>
        </w:tabs>
        <w:spacing w:before="0" w:line="240" w:lineRule="auto"/>
        <w:ind w:left="216"/>
      </w:pPr>
      <w:r>
        <w:rPr>
          <w:b/>
          <w:sz w:val="20"/>
        </w:rPr>
        <w:t>III.1. Danh sách quy trình</w:t>
      </w:r>
      <w:r>
        <w:rPr>
          <w:b/>
          <w:sz w:val="20"/>
        </w:rPr>
        <w:tab/>
        <w:t>6</w:t>
      </w:r>
    </w:p>
    <w:p w14:paraId="422EF9E9" w14:textId="77777777" w:rsidR="00D049EA" w:rsidRDefault="00000000">
      <w:pPr>
        <w:tabs>
          <w:tab w:val="right" w:leader="dot" w:pos="9288"/>
        </w:tabs>
        <w:spacing w:before="0" w:line="240" w:lineRule="auto"/>
        <w:ind w:left="216"/>
      </w:pPr>
      <w:r>
        <w:rPr>
          <w:b/>
          <w:sz w:val="20"/>
        </w:rPr>
        <w:t>III.2. PRC001 - Quy trình làm ảnh thẻ cho sinh viên</w:t>
      </w:r>
      <w:r>
        <w:rPr>
          <w:b/>
          <w:sz w:val="20"/>
        </w:rPr>
        <w:tab/>
        <w:t>7</w:t>
      </w:r>
    </w:p>
    <w:p w14:paraId="1F363B82" w14:textId="77777777" w:rsidR="00D049EA" w:rsidRDefault="00000000">
      <w:pPr>
        <w:tabs>
          <w:tab w:val="right" w:leader="dot" w:pos="9288"/>
        </w:tabs>
        <w:spacing w:before="0" w:line="240" w:lineRule="auto"/>
        <w:ind w:left="504"/>
      </w:pPr>
      <w:r>
        <w:rPr>
          <w:sz w:val="19"/>
        </w:rPr>
        <w:t>1. Mô tả quy trình</w:t>
      </w:r>
      <w:r>
        <w:rPr>
          <w:sz w:val="19"/>
        </w:rPr>
        <w:tab/>
        <w:t>7</w:t>
      </w:r>
    </w:p>
    <w:p w14:paraId="7E95B839" w14:textId="77777777" w:rsidR="00D049EA" w:rsidRDefault="00000000">
      <w:pPr>
        <w:tabs>
          <w:tab w:val="right" w:leader="dot" w:pos="9288"/>
        </w:tabs>
        <w:spacing w:before="0" w:line="240" w:lineRule="auto"/>
        <w:ind w:left="504"/>
      </w:pPr>
      <w:r>
        <w:rPr>
          <w:sz w:val="19"/>
        </w:rPr>
        <w:t>2. Đối tượng tham gia</w:t>
      </w:r>
      <w:r>
        <w:rPr>
          <w:sz w:val="19"/>
        </w:rPr>
        <w:tab/>
        <w:t>7</w:t>
      </w:r>
    </w:p>
    <w:p w14:paraId="50C96648" w14:textId="77777777" w:rsidR="00D049EA" w:rsidRDefault="00000000">
      <w:pPr>
        <w:tabs>
          <w:tab w:val="right" w:leader="dot" w:pos="9288"/>
        </w:tabs>
        <w:spacing w:before="0" w:line="240" w:lineRule="auto"/>
        <w:ind w:left="504"/>
      </w:pPr>
      <w:r>
        <w:rPr>
          <w:sz w:val="19"/>
        </w:rPr>
        <w:t>3. Điều kiện thực hiện</w:t>
      </w:r>
      <w:r>
        <w:rPr>
          <w:sz w:val="19"/>
        </w:rPr>
        <w:tab/>
        <w:t>7</w:t>
      </w:r>
    </w:p>
    <w:p w14:paraId="5965B07F" w14:textId="77777777" w:rsidR="00D049EA" w:rsidRDefault="00000000">
      <w:pPr>
        <w:tabs>
          <w:tab w:val="right" w:leader="dot" w:pos="9288"/>
        </w:tabs>
        <w:spacing w:before="0" w:line="240" w:lineRule="auto"/>
        <w:ind w:left="504"/>
      </w:pPr>
      <w:r>
        <w:rPr>
          <w:sz w:val="19"/>
        </w:rPr>
        <w:t>4. Quy trình xử lý</w:t>
      </w:r>
      <w:r>
        <w:rPr>
          <w:sz w:val="19"/>
        </w:rPr>
        <w:tab/>
        <w:t>8</w:t>
      </w:r>
    </w:p>
    <w:p w14:paraId="2D30D7E6" w14:textId="77777777" w:rsidR="00D049EA" w:rsidRDefault="00000000">
      <w:pPr>
        <w:tabs>
          <w:tab w:val="right" w:leader="dot" w:pos="9288"/>
        </w:tabs>
        <w:spacing w:before="0" w:line="240" w:lineRule="auto"/>
        <w:ind w:left="792"/>
      </w:pPr>
      <w:r>
        <w:rPr>
          <w:sz w:val="19"/>
        </w:rPr>
        <w:t>4.1. Sơ đồ</w:t>
      </w:r>
      <w:r>
        <w:rPr>
          <w:sz w:val="19"/>
        </w:rPr>
        <w:tab/>
        <w:t>8</w:t>
      </w:r>
    </w:p>
    <w:p w14:paraId="45D74B46" w14:textId="77777777" w:rsidR="00D049EA" w:rsidRDefault="00000000">
      <w:pPr>
        <w:tabs>
          <w:tab w:val="right" w:leader="dot" w:pos="9288"/>
        </w:tabs>
        <w:spacing w:before="0" w:line="240" w:lineRule="auto"/>
        <w:ind w:left="792"/>
      </w:pPr>
      <w:r>
        <w:rPr>
          <w:sz w:val="19"/>
        </w:rPr>
        <w:t>4.2. Quy tắc nghiệp vụ</w:t>
      </w:r>
      <w:r>
        <w:rPr>
          <w:sz w:val="19"/>
        </w:rPr>
        <w:tab/>
        <w:t>8</w:t>
      </w:r>
    </w:p>
    <w:p w14:paraId="6F6FA986" w14:textId="77777777" w:rsidR="00D049EA" w:rsidRDefault="00000000">
      <w:pPr>
        <w:tabs>
          <w:tab w:val="right" w:leader="dot" w:pos="9288"/>
        </w:tabs>
        <w:spacing w:before="0" w:line="240" w:lineRule="auto"/>
        <w:ind w:left="504"/>
      </w:pPr>
      <w:r>
        <w:rPr>
          <w:sz w:val="19"/>
        </w:rPr>
        <w:t>5. Thông tin quản lý</w:t>
      </w:r>
      <w:r>
        <w:rPr>
          <w:sz w:val="19"/>
        </w:rPr>
        <w:tab/>
        <w:t>11</w:t>
      </w:r>
    </w:p>
    <w:p w14:paraId="29C76581" w14:textId="77777777" w:rsidR="00D049EA" w:rsidRDefault="00000000">
      <w:pPr>
        <w:tabs>
          <w:tab w:val="right" w:leader="dot" w:pos="9288"/>
        </w:tabs>
        <w:spacing w:before="0" w:line="240" w:lineRule="auto"/>
        <w:ind w:left="504"/>
      </w:pPr>
      <w:r>
        <w:rPr>
          <w:sz w:val="19"/>
        </w:rPr>
        <w:t>6. Trường hợp đặc biệt cần chú ý</w:t>
      </w:r>
      <w:r>
        <w:rPr>
          <w:sz w:val="19"/>
        </w:rPr>
        <w:tab/>
        <w:t>11</w:t>
      </w:r>
    </w:p>
    <w:p w14:paraId="618DC806" w14:textId="77777777" w:rsidR="00D049EA" w:rsidRDefault="00000000">
      <w:pPr>
        <w:tabs>
          <w:tab w:val="right" w:leader="dot" w:pos="9288"/>
        </w:tabs>
        <w:spacing w:before="0" w:line="240" w:lineRule="auto"/>
        <w:ind w:left="504"/>
      </w:pPr>
      <w:r>
        <w:rPr>
          <w:sz w:val="19"/>
        </w:rPr>
        <w:t>7. Báo cáo đầu ra</w:t>
      </w:r>
      <w:r>
        <w:rPr>
          <w:sz w:val="19"/>
        </w:rPr>
        <w:tab/>
        <w:t>11</w:t>
      </w:r>
    </w:p>
    <w:p w14:paraId="173F76EF" w14:textId="77777777" w:rsidR="00D049EA" w:rsidRDefault="00000000">
      <w:pPr>
        <w:tabs>
          <w:tab w:val="right" w:leader="dot" w:pos="9288"/>
        </w:tabs>
        <w:spacing w:before="0" w:line="240" w:lineRule="auto"/>
      </w:pPr>
      <w:r>
        <w:rPr>
          <w:b/>
          <w:sz w:val="21"/>
        </w:rPr>
        <w:t>IV. PHỤ LỤC</w:t>
      </w:r>
      <w:r>
        <w:rPr>
          <w:b/>
          <w:sz w:val="21"/>
        </w:rPr>
        <w:tab/>
        <w:t>12</w:t>
      </w:r>
    </w:p>
    <w:p w14:paraId="78C25FC0" w14:textId="77777777" w:rsidR="00D049EA" w:rsidRDefault="00000000">
      <w:pPr>
        <w:tabs>
          <w:tab w:val="right" w:leader="dot" w:pos="9288"/>
        </w:tabs>
        <w:spacing w:before="0" w:line="240" w:lineRule="auto"/>
        <w:ind w:left="216"/>
      </w:pPr>
      <w:r>
        <w:rPr>
          <w:b/>
          <w:sz w:val="20"/>
        </w:rPr>
        <w:t>IV.1. Quy ước và trạng thái đề xuất</w:t>
      </w:r>
      <w:r>
        <w:rPr>
          <w:b/>
          <w:sz w:val="20"/>
        </w:rPr>
        <w:tab/>
        <w:t>12</w:t>
      </w:r>
    </w:p>
    <w:p w14:paraId="53E03A0A" w14:textId="77777777" w:rsidR="00D049EA" w:rsidRDefault="00000000">
      <w:pPr>
        <w:tabs>
          <w:tab w:val="right" w:leader="dot" w:pos="9288"/>
        </w:tabs>
        <w:spacing w:before="0" w:line="240" w:lineRule="auto"/>
        <w:ind w:left="504"/>
      </w:pPr>
      <w:r>
        <w:rPr>
          <w:sz w:val="19"/>
        </w:rPr>
        <w:t>1. Trạng thái check-in</w:t>
      </w:r>
      <w:r>
        <w:rPr>
          <w:sz w:val="19"/>
        </w:rPr>
        <w:tab/>
        <w:t>12</w:t>
      </w:r>
    </w:p>
    <w:p w14:paraId="5C1F840C" w14:textId="77777777" w:rsidR="00D049EA" w:rsidRDefault="00000000">
      <w:pPr>
        <w:tabs>
          <w:tab w:val="right" w:leader="dot" w:pos="9288"/>
        </w:tabs>
        <w:spacing w:before="0" w:line="240" w:lineRule="auto"/>
        <w:ind w:left="504"/>
      </w:pPr>
      <w:r>
        <w:rPr>
          <w:sz w:val="19"/>
        </w:rPr>
        <w:t>2. Trạng thái xử lý ảnh</w:t>
      </w:r>
      <w:r>
        <w:rPr>
          <w:sz w:val="19"/>
        </w:rPr>
        <w:tab/>
        <w:t>12</w:t>
      </w:r>
    </w:p>
    <w:p w14:paraId="4019A836" w14:textId="77777777" w:rsidR="00D049EA" w:rsidRDefault="00000000">
      <w:pPr>
        <w:tabs>
          <w:tab w:val="right" w:leader="dot" w:pos="9288"/>
        </w:tabs>
        <w:spacing w:before="0" w:line="240" w:lineRule="auto"/>
        <w:ind w:left="216"/>
      </w:pPr>
      <w:r>
        <w:rPr>
          <w:b/>
          <w:sz w:val="20"/>
        </w:rPr>
        <w:t>IV.2. Mẫu thông báo lịch chụp</w:t>
      </w:r>
      <w:r>
        <w:rPr>
          <w:b/>
          <w:sz w:val="20"/>
        </w:rPr>
        <w:tab/>
        <w:t>13</w:t>
      </w:r>
    </w:p>
    <w:p w14:paraId="3356F004" w14:textId="77777777" w:rsidR="00D049EA" w:rsidRDefault="00000000">
      <w:pPr>
        <w:tabs>
          <w:tab w:val="right" w:leader="dot" w:pos="9288"/>
        </w:tabs>
        <w:spacing w:before="0" w:line="240" w:lineRule="auto"/>
        <w:ind w:left="216"/>
      </w:pPr>
      <w:r>
        <w:rPr>
          <w:b/>
          <w:sz w:val="20"/>
        </w:rPr>
        <w:t>IV.3. Danh sách nội dung cần xác nhận/TBD</w:t>
      </w:r>
      <w:r>
        <w:rPr>
          <w:b/>
          <w:sz w:val="20"/>
        </w:rPr>
        <w:tab/>
        <w:t>13</w:t>
      </w:r>
    </w:p>
    <w:p w14:paraId="29429F79" w14:textId="77777777" w:rsidR="00D049EA" w:rsidRDefault="00000000">
      <w:r>
        <w:br w:type="page"/>
      </w:r>
    </w:p>
    <w:p w14:paraId="7BECAC83" w14:textId="77777777" w:rsidR="00D049EA" w:rsidRDefault="00000000">
      <w:pPr>
        <w:pStyle w:val="BRDH1"/>
      </w:pPr>
      <w:r>
        <w:lastRenderedPageBreak/>
        <w:t>I. GIỚI THIỆU CHUNG</w:t>
      </w:r>
    </w:p>
    <w:p w14:paraId="41A30956" w14:textId="77777777" w:rsidR="00D049EA" w:rsidRDefault="00000000">
      <w:pPr>
        <w:pStyle w:val="BRDH2"/>
      </w:pPr>
      <w:r>
        <w:t>I.1. Giới thiệu</w:t>
      </w:r>
    </w:p>
    <w:p w14:paraId="26AA09E0" w14:textId="77777777" w:rsidR="00D049EA" w:rsidRDefault="00000000">
      <w:r>
        <w:t>- Tài liệu mô tả yêu cầu nghiệp vụ cho quy trình làm ảnh thẻ sinh viên, từ khâu Phòng Công tác Sinh viên (CTSV) tạo campaign và xác định đối tượng, sinh viên nhận lịch và check-in bằng CCCD, hệ thống đối soát dữ liệu, cán bộ hậu cần tổ chức chụp và kiểm soát ảnh, đến khâu truyền thông hậu kỳ, duyệt ảnh chính thức và làm thẻ sinh viên.</w:t>
      </w:r>
    </w:p>
    <w:p w14:paraId="6449A3D9" w14:textId="77777777" w:rsidR="00D049EA" w:rsidRDefault="00000000">
      <w:r>
        <w:t>- Nội dung yêu cầu được xây dựng trực tiếp từ sơ đồ luồng “Dự án làm ảnh thẻ cho SV”. Các chi tiết chưa thể hiện trên sơ đồ được đánh dấu TBD hoặc nêu là nội dung cần xác nhận, không coi là yêu cầu đã chốt.</w:t>
      </w:r>
    </w:p>
    <w:p w14:paraId="781FB4FD" w14:textId="77777777" w:rsidR="00D049EA" w:rsidRDefault="00000000">
      <w:pPr>
        <w:pStyle w:val="BRDH2"/>
      </w:pPr>
      <w:r>
        <w:t>I.2. Mục đích</w:t>
      </w:r>
    </w:p>
    <w:p w14:paraId="736F4318" w14:textId="77777777" w:rsidR="00D049EA" w:rsidRDefault="00000000">
      <w:r>
        <w:t>- Chuẩn hóa luồng nghiệp vụ làm ảnh thẻ sinh viên và trách nhiệm của từng đối tượng tham gia.</w:t>
      </w:r>
    </w:p>
    <w:p w14:paraId="0E6DF339" w14:textId="77777777" w:rsidR="00D049EA" w:rsidRDefault="00000000">
      <w:r>
        <w:t>- Làm cơ sở để phân tích, thiết kế chức năng hệ thống hỗ trợ quản lý campaign, check-in, đối soát sinh viên, quản lý phiên chụp, xử lý ảnh và bàn giao ảnh phục vụ làm thẻ.</w:t>
      </w:r>
    </w:p>
    <w:p w14:paraId="2B187CCB" w14:textId="77777777" w:rsidR="00D049EA" w:rsidRDefault="00000000">
      <w:r>
        <w:t>- Xác định các nhánh xử lý ngoại lệ thể hiện trên luồng, hạn chế trùng campaign, sai đối tượng, chụp ảnh không đạt yêu cầu và ảnh hậu kỳ chưa đạt yêu cầu.</w:t>
      </w:r>
    </w:p>
    <w:p w14:paraId="65783C3B" w14:textId="77777777" w:rsidR="00D049EA" w:rsidRDefault="00000000">
      <w:pPr>
        <w:pStyle w:val="BRDH2"/>
      </w:pPr>
      <w:r>
        <w:t>I.3. Phạm vi</w:t>
      </w:r>
    </w:p>
    <w:p w14:paraId="50AB7E05" w14:textId="77777777" w:rsidR="00D049EA" w:rsidRDefault="00000000">
      <w:r>
        <w:t>- Trong phạm vi: tạo campaign; xác định sinh viên thuộc campaign; kiểm tra sinh viên đã xuất hiện ở campaign trước; thông báo lịch chụp/địa điểm/hướng dẫn chuẩn bị; check-in bằng CCCD; kiểm tra sinh viên thuộc đợt và tồn tại trong CSDL; bổ sung sinh viên; ghi nhận check-in; hiển thị thông tin sinh viên; điều phối chụp; theo dõi ảnh realtime 3 góc; xác nhận/ chụp lại; hậu kỳ; duyệt ảnh chính thức; nhận file sau duyệt; làm thẻ sinh viên.</w:t>
      </w:r>
    </w:p>
    <w:p w14:paraId="5E0E76CF" w14:textId="77777777" w:rsidR="00D049EA" w:rsidRDefault="00000000">
      <w:r>
        <w:t>- Chưa có đủ thông tin để đặc tả bắt buộc: cấu trúc dữ liệu campaign, tiêu chí chọn đối tượng, kênh gửi thông báo, quy chuẩn ảnh thẻ (kích thước/phông nền/độ phân giải), cấu trúc tên file, SLA từng bước, phân quyền chi tiết, tích hợp máy ảnh/thiết bị, chính sách lưu trữ file và quy trình phát thẻ. Các nội dung này được đưa vào mục TBD.</w:t>
      </w:r>
    </w:p>
    <w:p w14:paraId="6BF0B9BD" w14:textId="77777777" w:rsidR="00D049EA" w:rsidRDefault="00000000">
      <w:pPr>
        <w:pStyle w:val="BRDH2"/>
      </w:pPr>
      <w:r>
        <w:t>I.4. Tham chiếu</w:t>
      </w:r>
    </w:p>
    <w:p w14:paraId="0D128000" w14:textId="77777777" w:rsidR="00D049EA" w:rsidRDefault="00000000">
      <w:r>
        <w:t>- Sơ đồ quy trình “Dự án làm ảnh thẻ cho SV” do người dùng cung cấp.</w:t>
      </w:r>
    </w:p>
    <w:p w14:paraId="19C528B0" w14:textId="77777777" w:rsidR="00D049EA" w:rsidRDefault="00000000">
      <w:r>
        <w:t>- Tài liệu “BRD_QuyTrinhBHYT 7.docx” được sử dụng làm tham chiếu về bố cục và phong cách trình bày tài liệu phân tích đặc tả yêu cầu.</w:t>
      </w:r>
    </w:p>
    <w:p w14:paraId="3BB6B39E" w14:textId="77777777" w:rsidR="00D049EA" w:rsidRDefault="00000000">
      <w:r>
        <w:br w:type="page"/>
      </w:r>
    </w:p>
    <w:p w14:paraId="6B157968" w14:textId="77777777" w:rsidR="00D049EA" w:rsidRDefault="00000000">
      <w:pPr>
        <w:pStyle w:val="BRDH2"/>
      </w:pPr>
      <w:r>
        <w:lastRenderedPageBreak/>
        <w:t>I.5. Các khái niệm, thuật ngữ và viết tắt</w:t>
      </w:r>
    </w:p>
    <w:tbl>
      <w:tblPr>
        <w:tblStyle w:val="TableGrid10"/>
        <w:tblW w:w="0" w:type="auto"/>
        <w:tblLayout w:type="fixed"/>
        <w:tblLook w:val="04A0" w:firstRow="1" w:lastRow="0" w:firstColumn="1" w:lastColumn="0" w:noHBand="0" w:noVBand="1"/>
      </w:tblPr>
      <w:tblGrid>
        <w:gridCol w:w="720"/>
        <w:gridCol w:w="2304"/>
        <w:gridCol w:w="7056"/>
      </w:tblGrid>
      <w:tr w:rsidR="00D049EA" w14:paraId="249E18EB" w14:textId="77777777" w:rsidTr="00D04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1DF6FC9" w14:textId="77777777" w:rsidR="00D049EA" w:rsidRDefault="00000000">
            <w:r>
              <w:rPr>
                <w:sz w:val="21"/>
              </w:rPr>
              <w:t>TT</w:t>
            </w:r>
          </w:p>
        </w:tc>
        <w:tc>
          <w:tcPr>
            <w:tcW w:w="2304" w:type="dxa"/>
          </w:tcPr>
          <w:p w14:paraId="63D0462A"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Thuật ngữ</w:t>
            </w:r>
          </w:p>
        </w:tc>
        <w:tc>
          <w:tcPr>
            <w:tcW w:w="7056" w:type="dxa"/>
          </w:tcPr>
          <w:p w14:paraId="4820926C"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Mô tả</w:t>
            </w:r>
          </w:p>
        </w:tc>
      </w:tr>
      <w:tr w:rsidR="00D049EA" w14:paraId="57F02524"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602EC77C" w14:textId="77777777" w:rsidR="00D049EA" w:rsidRDefault="00000000">
            <w:pPr>
              <w:jc w:val="center"/>
            </w:pPr>
            <w:r>
              <w:rPr>
                <w:sz w:val="20"/>
              </w:rPr>
              <w:t>1</w:t>
            </w:r>
          </w:p>
        </w:tc>
        <w:tc>
          <w:tcPr>
            <w:tcW w:w="2304" w:type="dxa"/>
            <w:vAlign w:val="center"/>
          </w:tcPr>
          <w:p w14:paraId="7DA7D143"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CTSV</w:t>
            </w:r>
          </w:p>
        </w:tc>
        <w:tc>
          <w:tcPr>
            <w:tcW w:w="7056" w:type="dxa"/>
            <w:vAlign w:val="center"/>
          </w:tcPr>
          <w:p w14:paraId="2A13E2C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Phòng Công tác Sinh viên.</w:t>
            </w:r>
          </w:p>
        </w:tc>
      </w:tr>
      <w:tr w:rsidR="00D049EA" w14:paraId="3DB77E58"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32CDB40A" w14:textId="77777777" w:rsidR="00D049EA" w:rsidRDefault="00000000">
            <w:pPr>
              <w:jc w:val="center"/>
            </w:pPr>
            <w:r>
              <w:rPr>
                <w:sz w:val="20"/>
              </w:rPr>
              <w:t>2</w:t>
            </w:r>
          </w:p>
        </w:tc>
        <w:tc>
          <w:tcPr>
            <w:tcW w:w="2304" w:type="dxa"/>
            <w:vAlign w:val="center"/>
          </w:tcPr>
          <w:p w14:paraId="1880B4EF"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SV</w:t>
            </w:r>
          </w:p>
        </w:tc>
        <w:tc>
          <w:tcPr>
            <w:tcW w:w="7056" w:type="dxa"/>
            <w:vAlign w:val="center"/>
          </w:tcPr>
          <w:p w14:paraId="1CA9EB6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Sinh viên.</w:t>
            </w:r>
          </w:p>
        </w:tc>
      </w:tr>
      <w:tr w:rsidR="00D049EA" w14:paraId="36F74774"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4376BFD9" w14:textId="77777777" w:rsidR="00D049EA" w:rsidRDefault="00000000">
            <w:pPr>
              <w:jc w:val="center"/>
            </w:pPr>
            <w:r>
              <w:rPr>
                <w:sz w:val="20"/>
              </w:rPr>
              <w:t>3</w:t>
            </w:r>
          </w:p>
        </w:tc>
        <w:tc>
          <w:tcPr>
            <w:tcW w:w="2304" w:type="dxa"/>
            <w:vAlign w:val="center"/>
          </w:tcPr>
          <w:p w14:paraId="3DAAC56B"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CSDL / DB</w:t>
            </w:r>
          </w:p>
        </w:tc>
        <w:tc>
          <w:tcPr>
            <w:tcW w:w="7056" w:type="dxa"/>
            <w:vAlign w:val="center"/>
          </w:tcPr>
          <w:p w14:paraId="5B646EB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Cơ sở dữ liệu dùng để đối soát thông tin sinh viên.</w:t>
            </w:r>
          </w:p>
        </w:tc>
      </w:tr>
      <w:tr w:rsidR="00D049EA" w14:paraId="274539C4"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477D0E19" w14:textId="77777777" w:rsidR="00D049EA" w:rsidRDefault="00000000">
            <w:pPr>
              <w:jc w:val="center"/>
            </w:pPr>
            <w:r>
              <w:rPr>
                <w:sz w:val="20"/>
              </w:rPr>
              <w:t>4</w:t>
            </w:r>
          </w:p>
        </w:tc>
        <w:tc>
          <w:tcPr>
            <w:tcW w:w="2304" w:type="dxa"/>
            <w:vAlign w:val="center"/>
          </w:tcPr>
          <w:p w14:paraId="2392B092"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CCCD</w:t>
            </w:r>
          </w:p>
        </w:tc>
        <w:tc>
          <w:tcPr>
            <w:tcW w:w="7056" w:type="dxa"/>
            <w:vAlign w:val="center"/>
          </w:tcPr>
          <w:p w14:paraId="4D8CA28F"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Căn cước công dân; thông tin định danh dùng để check-in theo sơ đồ.</w:t>
            </w:r>
          </w:p>
        </w:tc>
      </w:tr>
      <w:tr w:rsidR="00D049EA" w14:paraId="57AA60B0"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25C5EAAC" w14:textId="77777777" w:rsidR="00D049EA" w:rsidRDefault="00000000">
            <w:pPr>
              <w:jc w:val="center"/>
            </w:pPr>
            <w:r>
              <w:rPr>
                <w:sz w:val="20"/>
              </w:rPr>
              <w:t>5</w:t>
            </w:r>
          </w:p>
        </w:tc>
        <w:tc>
          <w:tcPr>
            <w:tcW w:w="2304" w:type="dxa"/>
            <w:vAlign w:val="center"/>
          </w:tcPr>
          <w:p w14:paraId="34C8937D"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Campaign</w:t>
            </w:r>
          </w:p>
        </w:tc>
        <w:tc>
          <w:tcPr>
            <w:tcW w:w="7056" w:type="dxa"/>
            <w:vAlign w:val="center"/>
          </w:tcPr>
          <w:p w14:paraId="0DCEF56F"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Đợt/chiến dịch tổ chức chụp ảnh thẻ cho một nhóm sinh viên.</w:t>
            </w:r>
          </w:p>
        </w:tc>
      </w:tr>
      <w:tr w:rsidR="00D049EA" w14:paraId="1E60B3C5"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3E4C3713" w14:textId="77777777" w:rsidR="00D049EA" w:rsidRDefault="00000000">
            <w:pPr>
              <w:jc w:val="center"/>
            </w:pPr>
            <w:r>
              <w:rPr>
                <w:sz w:val="20"/>
              </w:rPr>
              <w:t>6</w:t>
            </w:r>
          </w:p>
        </w:tc>
        <w:tc>
          <w:tcPr>
            <w:tcW w:w="2304" w:type="dxa"/>
            <w:vAlign w:val="center"/>
          </w:tcPr>
          <w:p w14:paraId="0CE9A667"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Check-in</w:t>
            </w:r>
          </w:p>
        </w:tc>
        <w:tc>
          <w:tcPr>
            <w:tcW w:w="7056" w:type="dxa"/>
            <w:vAlign w:val="center"/>
          </w:tcPr>
          <w:p w14:paraId="7AA1705E"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Ghi nhận sinh viên đến điểm chụp và đủ điều kiện đi tiếp trong quy trình.</w:t>
            </w:r>
          </w:p>
        </w:tc>
      </w:tr>
      <w:tr w:rsidR="00D049EA" w14:paraId="5CE5E09B"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7EDD5C83" w14:textId="77777777" w:rsidR="00D049EA" w:rsidRDefault="00000000">
            <w:pPr>
              <w:jc w:val="center"/>
            </w:pPr>
            <w:r>
              <w:rPr>
                <w:sz w:val="20"/>
              </w:rPr>
              <w:t>7</w:t>
            </w:r>
          </w:p>
        </w:tc>
        <w:tc>
          <w:tcPr>
            <w:tcW w:w="2304" w:type="dxa"/>
            <w:vAlign w:val="center"/>
          </w:tcPr>
          <w:p w14:paraId="0D330687"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Realtime</w:t>
            </w:r>
          </w:p>
        </w:tc>
        <w:tc>
          <w:tcPr>
            <w:tcW w:w="7056" w:type="dxa"/>
            <w:vAlign w:val="center"/>
          </w:tcPr>
          <w:p w14:paraId="798E231C"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Theo dõi ảnh tại thời điểm chụp; sơ đồ yêu cầu kiểm tra 3 góc: chính diện, trái, phải.</w:t>
            </w:r>
          </w:p>
        </w:tc>
      </w:tr>
      <w:tr w:rsidR="00D049EA" w14:paraId="5409680C"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79E688D3" w14:textId="77777777" w:rsidR="00D049EA" w:rsidRDefault="00000000">
            <w:pPr>
              <w:jc w:val="center"/>
            </w:pPr>
            <w:r>
              <w:rPr>
                <w:sz w:val="20"/>
              </w:rPr>
              <w:t>8</w:t>
            </w:r>
          </w:p>
        </w:tc>
        <w:tc>
          <w:tcPr>
            <w:tcW w:w="2304" w:type="dxa"/>
            <w:vAlign w:val="center"/>
          </w:tcPr>
          <w:p w14:paraId="1C1C03C9"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thẻ chính thức</w:t>
            </w:r>
          </w:p>
        </w:tc>
        <w:tc>
          <w:tcPr>
            <w:tcW w:w="7056" w:type="dxa"/>
            <w:vAlign w:val="center"/>
          </w:tcPr>
          <w:p w14:paraId="79C9F6AE"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đã qua hậu kỳ, được xác nhận đạt yêu cầu và được dùng để làm thẻ sinh viên.</w:t>
            </w:r>
          </w:p>
        </w:tc>
      </w:tr>
      <w:tr w:rsidR="00D049EA" w14:paraId="24FB0385" w14:textId="77777777" w:rsidTr="00D049EA">
        <w:tc>
          <w:tcPr>
            <w:cnfStyle w:val="001000000000" w:firstRow="0" w:lastRow="0" w:firstColumn="1" w:lastColumn="0" w:oddVBand="0" w:evenVBand="0" w:oddHBand="0" w:evenHBand="0" w:firstRowFirstColumn="0" w:firstRowLastColumn="0" w:lastRowFirstColumn="0" w:lastRowLastColumn="0"/>
            <w:tcW w:w="720" w:type="dxa"/>
            <w:vAlign w:val="center"/>
          </w:tcPr>
          <w:p w14:paraId="07E97180" w14:textId="77777777" w:rsidR="00D049EA" w:rsidRDefault="00000000">
            <w:pPr>
              <w:jc w:val="center"/>
            </w:pPr>
            <w:r>
              <w:rPr>
                <w:sz w:val="20"/>
              </w:rPr>
              <w:t>9</w:t>
            </w:r>
          </w:p>
        </w:tc>
        <w:tc>
          <w:tcPr>
            <w:tcW w:w="2304" w:type="dxa"/>
            <w:vAlign w:val="center"/>
          </w:tcPr>
          <w:p w14:paraId="21B3E683"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TBD</w:t>
            </w:r>
          </w:p>
        </w:tc>
        <w:tc>
          <w:tcPr>
            <w:tcW w:w="7056" w:type="dxa"/>
            <w:vAlign w:val="center"/>
          </w:tcPr>
          <w:p w14:paraId="0D9EED1C"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Nội dung chưa được sơ đồ/tài liệu nguồn xác định, cần xác nhận thêm.</w:t>
            </w:r>
          </w:p>
        </w:tc>
      </w:tr>
    </w:tbl>
    <w:p w14:paraId="4CC2CF92" w14:textId="77777777" w:rsidR="00D049EA" w:rsidRDefault="00000000">
      <w:pPr>
        <w:pStyle w:val="BRDH1"/>
      </w:pPr>
      <w:r>
        <w:t>II. Quy trình tổng quan</w:t>
      </w:r>
    </w:p>
    <w:p w14:paraId="68A1EE1A" w14:textId="77777777" w:rsidR="00D049EA" w:rsidRDefault="00000000">
      <w:pPr>
        <w:pStyle w:val="BRDH3"/>
      </w:pPr>
      <w:r>
        <w:t>II.1. Mô tả quy trình</w:t>
      </w:r>
    </w:p>
    <w:p w14:paraId="27384206" w14:textId="77777777" w:rsidR="00D049EA" w:rsidRDefault="00000000">
      <w:r>
        <w:t>- CTSV khởi tạo campaign, xác định nhóm sinh viên thuộc campaign và loại trừ trường hợp sinh viên đã có trong campaign trước đó.</w:t>
      </w:r>
    </w:p>
    <w:p w14:paraId="3449AD35" w14:textId="77777777" w:rsidR="00D049EA" w:rsidRDefault="00000000">
      <w:r>
        <w:t>- Sinh viên hợp lệ nhận thông báo lịch chụp, đến địa điểm chụp và thực hiện check-in bằng CCCD.</w:t>
      </w:r>
    </w:p>
    <w:p w14:paraId="0986999B" w14:textId="77777777" w:rsidR="00D049EA" w:rsidRDefault="00000000">
      <w:r>
        <w:t>- Hệ thống kiểm tra sinh viên có thuộc đợt hay không. Nếu không thuộc đợt, hệ thống tiếp tục kiểm tra sinh viên có tồn tại trong CSDL; trường hợp có tồn tại, cán bộ hậu cần ghi nhận bổ sung sinh viên trước khi hệ thống ghi nhận check-in thành công; trường hợp không tồn tại, luồng kết thúc.</w:t>
      </w:r>
    </w:p>
    <w:p w14:paraId="0BBF9080" w14:textId="77777777" w:rsidR="00D049EA" w:rsidRDefault="00000000">
      <w:r>
        <w:t>- Sau check-in, hệ thống hiển thị thông tin sinh viên; sinh viên được điều phối vào vị trí chụp. Cán bộ hậu cần hướng dẫn tư thế, theo dõi ảnh realtime theo 3 góc và yêu cầu chụp lại nếu ảnh chưa đạt.</w:t>
      </w:r>
    </w:p>
    <w:p w14:paraId="4F173306" w14:textId="77777777" w:rsidR="00D049EA" w:rsidRDefault="00000000">
      <w:r>
        <w:t>- Ảnh đạt tại phiên chụp được chuyển sang hậu kỳ. Bộ phận Truyền thông nhận file, làm đẹp/chỉnh sửa, kiểm tra lại chất lượng; ảnh chưa đạt tiếp tục được chỉnh sửa từ file gốc, ảnh đạt được xác nhận là ảnh thẻ chính thức và chuyển sang làm thẻ sinh viên.</w:t>
      </w:r>
    </w:p>
    <w:p w14:paraId="480D53AE" w14:textId="77777777" w:rsidR="00D049EA" w:rsidRDefault="00000000">
      <w:pPr>
        <w:pStyle w:val="BRDH3"/>
      </w:pPr>
      <w:r>
        <w:t>II.2. Đối tượng tham gia</w:t>
      </w:r>
    </w:p>
    <w:p w14:paraId="425026A2" w14:textId="77777777" w:rsidR="00D049EA" w:rsidRDefault="00000000">
      <w:r>
        <w:t>- Đơn vị/đối tượng tham gia theo swimlane:</w:t>
      </w:r>
    </w:p>
    <w:p w14:paraId="17E6E853" w14:textId="77777777" w:rsidR="00D049EA" w:rsidRDefault="00000000">
      <w:pPr>
        <w:ind w:left="259" w:hanging="259"/>
      </w:pPr>
      <w:r>
        <w:t>+ Phòng Công tác Sinh viên (CTSV).</w:t>
      </w:r>
    </w:p>
    <w:p w14:paraId="106B78F8" w14:textId="77777777" w:rsidR="00D049EA" w:rsidRDefault="00000000">
      <w:pPr>
        <w:ind w:left="259" w:hanging="259"/>
      </w:pPr>
      <w:r>
        <w:t>+ Sinh viên.</w:t>
      </w:r>
    </w:p>
    <w:p w14:paraId="060C7A25" w14:textId="77777777" w:rsidR="00D049EA" w:rsidRDefault="00000000">
      <w:pPr>
        <w:ind w:left="259" w:hanging="259"/>
      </w:pPr>
      <w:r>
        <w:lastRenderedPageBreak/>
        <w:t>+ Hệ thống.</w:t>
      </w:r>
    </w:p>
    <w:p w14:paraId="27B68BD3" w14:textId="77777777" w:rsidR="00D049EA" w:rsidRDefault="00000000">
      <w:pPr>
        <w:ind w:left="259" w:hanging="259"/>
      </w:pPr>
      <w:r>
        <w:t>+ Cán bộ hậu cần.</w:t>
      </w:r>
    </w:p>
    <w:p w14:paraId="211EE1D7" w14:textId="77777777" w:rsidR="00D049EA" w:rsidRDefault="00000000">
      <w:pPr>
        <w:ind w:left="259" w:hanging="259"/>
      </w:pPr>
      <w:r>
        <w:t>+ Truyền thông (bao gồm khâu hậu kỳ và khâu nhận ảnh đã duyệt/làm thẻ theo sơ đồ).</w:t>
      </w:r>
    </w:p>
    <w:p w14:paraId="38CAB3D2" w14:textId="77777777" w:rsidR="00D049EA" w:rsidRDefault="00000000">
      <w:pPr>
        <w:pStyle w:val="BRDH3"/>
      </w:pPr>
      <w:r>
        <w:t>II.3. Điều kiện thực hiện</w:t>
      </w:r>
    </w:p>
    <w:p w14:paraId="53615A67" w14:textId="77777777" w:rsidR="00D049EA" w:rsidRDefault="00000000">
      <w:r>
        <w:t>- CTSV có quyền tạo và quản lý campaign trên hệ thống.</w:t>
      </w:r>
    </w:p>
    <w:p w14:paraId="58D5F676" w14:textId="77777777" w:rsidR="00D049EA" w:rsidRDefault="00000000">
      <w:r>
        <w:t>- Danh sách/tiêu chí xác định đối tượng campaign đã sẵn sàng trước khi gửi thông báo. Chi tiết tiêu chí: TBD.</w:t>
      </w:r>
    </w:p>
    <w:p w14:paraId="235CECED" w14:textId="77777777" w:rsidR="00D049EA" w:rsidRDefault="00000000">
      <w:r>
        <w:t>- Sinh viên đến địa điểm chụp và mang theo CCCD theo hướng dẫn trong sơ đồ.</w:t>
      </w:r>
    </w:p>
    <w:p w14:paraId="3EFA14B1" w14:textId="77777777" w:rsidR="00D049EA" w:rsidRDefault="00000000">
      <w:r>
        <w:t>- Hệ thống có dữ liệu sinh viên để kiểm tra tồn tại trong CSDL và xác định sinh viên thuộc campaign/đợt.</w:t>
      </w:r>
    </w:p>
    <w:p w14:paraId="1AF8A6EA" w14:textId="77777777" w:rsidR="00D049EA" w:rsidRDefault="00000000">
      <w:r>
        <w:t>- Thiết bị/quy trình chụp cho phép cán bộ hậu cần theo dõi ảnh realtime ở 3 góc: chính diện, trái, phải.</w:t>
      </w:r>
    </w:p>
    <w:p w14:paraId="502825F7" w14:textId="77777777" w:rsidR="00D049EA" w:rsidRDefault="00000000">
      <w:pPr>
        <w:pStyle w:val="BRDH3"/>
      </w:pPr>
      <w:r>
        <w:t>II.4. Quy trình xử lý</w:t>
      </w:r>
    </w:p>
    <w:p w14:paraId="2F454F18" w14:textId="77777777" w:rsidR="00D049EA" w:rsidRDefault="00000000">
      <w:pPr>
        <w:pStyle w:val="BRDH4"/>
      </w:pPr>
      <w:r>
        <w:t>II.4.1. Sơ đồ</w:t>
      </w:r>
    </w:p>
    <w:p w14:paraId="10F827CF" w14:textId="6B187498" w:rsidR="00D049EA" w:rsidRDefault="00896BD2">
      <w:pPr>
        <w:jc w:val="center"/>
      </w:pPr>
      <w:r>
        <w:rPr>
          <w:noProof/>
        </w:rPr>
        <w:drawing>
          <wp:inline distT="0" distB="0" distL="0" distR="0" wp14:anchorId="243DDA44" wp14:editId="058B86B0">
            <wp:extent cx="6121400" cy="3750945"/>
            <wp:effectExtent l="0" t="0" r="0" b="1905"/>
            <wp:docPr id="104279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3902" name=""/>
                    <pic:cNvPicPr/>
                  </pic:nvPicPr>
                  <pic:blipFill>
                    <a:blip r:embed="rId9"/>
                    <a:stretch>
                      <a:fillRect/>
                    </a:stretch>
                  </pic:blipFill>
                  <pic:spPr>
                    <a:xfrm>
                      <a:off x="0" y="0"/>
                      <a:ext cx="6121400" cy="3750945"/>
                    </a:xfrm>
                    <a:prstGeom prst="rect">
                      <a:avLst/>
                    </a:prstGeom>
                  </pic:spPr>
                </pic:pic>
              </a:graphicData>
            </a:graphic>
          </wp:inline>
        </w:drawing>
      </w:r>
    </w:p>
    <w:p w14:paraId="1B1BECBE" w14:textId="4A1EF13F" w:rsidR="00D049EA" w:rsidRDefault="00000000">
      <w:pPr>
        <w:jc w:val="center"/>
      </w:pPr>
      <w:r>
        <w:rPr>
          <w:i/>
          <w:sz w:val="18"/>
        </w:rPr>
        <w:t xml:space="preserve">Sơ đồ 1 - Dự án làm ảnh thẻ cho SV </w:t>
      </w:r>
    </w:p>
    <w:p w14:paraId="195605E0" w14:textId="77777777" w:rsidR="00D049EA" w:rsidRDefault="00000000">
      <w:pPr>
        <w:pStyle w:val="BRDH1"/>
      </w:pPr>
      <w:r>
        <w:lastRenderedPageBreak/>
        <w:t>III. QUY TRÌNH LÀM ẢNH THẺ CHO SINH VIÊN</w:t>
      </w:r>
    </w:p>
    <w:p w14:paraId="142C157B" w14:textId="77777777" w:rsidR="00D049EA" w:rsidRDefault="00000000">
      <w:pPr>
        <w:pStyle w:val="BRDH2"/>
      </w:pPr>
      <w:r>
        <w:t>III.1. Danh sách quy trình</w:t>
      </w:r>
    </w:p>
    <w:tbl>
      <w:tblPr>
        <w:tblStyle w:val="TableGrid10"/>
        <w:tblW w:w="0" w:type="auto"/>
        <w:tblLayout w:type="fixed"/>
        <w:tblLook w:val="04A0" w:firstRow="1" w:lastRow="0" w:firstColumn="1" w:lastColumn="0" w:noHBand="0" w:noVBand="1"/>
      </w:tblPr>
      <w:tblGrid>
        <w:gridCol w:w="864"/>
        <w:gridCol w:w="2160"/>
        <w:gridCol w:w="7200"/>
      </w:tblGrid>
      <w:tr w:rsidR="00D049EA" w14:paraId="4C38A6D4" w14:textId="77777777" w:rsidTr="00D04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A40BE83" w14:textId="77777777" w:rsidR="00D049EA" w:rsidRDefault="00000000">
            <w:r>
              <w:rPr>
                <w:sz w:val="21"/>
              </w:rPr>
              <w:t>TT</w:t>
            </w:r>
          </w:p>
        </w:tc>
        <w:tc>
          <w:tcPr>
            <w:tcW w:w="2160" w:type="dxa"/>
          </w:tcPr>
          <w:p w14:paraId="20D99596"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Mã quy trình</w:t>
            </w:r>
          </w:p>
        </w:tc>
        <w:tc>
          <w:tcPr>
            <w:tcW w:w="7200" w:type="dxa"/>
          </w:tcPr>
          <w:p w14:paraId="564C67D8"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Tên quy trình</w:t>
            </w:r>
          </w:p>
        </w:tc>
      </w:tr>
      <w:tr w:rsidR="00D049EA" w14:paraId="552DF589" w14:textId="77777777" w:rsidTr="00D049EA">
        <w:tc>
          <w:tcPr>
            <w:cnfStyle w:val="001000000000" w:firstRow="0" w:lastRow="0" w:firstColumn="1" w:lastColumn="0" w:oddVBand="0" w:evenVBand="0" w:oddHBand="0" w:evenHBand="0" w:firstRowFirstColumn="0" w:firstRowLastColumn="0" w:lastRowFirstColumn="0" w:lastRowLastColumn="0"/>
            <w:tcW w:w="864" w:type="dxa"/>
            <w:vAlign w:val="center"/>
          </w:tcPr>
          <w:p w14:paraId="3464F94B" w14:textId="77777777" w:rsidR="00D049EA" w:rsidRDefault="00000000">
            <w:pPr>
              <w:jc w:val="center"/>
            </w:pPr>
            <w:r>
              <w:rPr>
                <w:sz w:val="20"/>
              </w:rPr>
              <w:t>1</w:t>
            </w:r>
          </w:p>
        </w:tc>
        <w:tc>
          <w:tcPr>
            <w:tcW w:w="2160" w:type="dxa"/>
            <w:vAlign w:val="center"/>
          </w:tcPr>
          <w:p w14:paraId="20BC89C4"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PRC001</w:t>
            </w:r>
          </w:p>
        </w:tc>
        <w:tc>
          <w:tcPr>
            <w:tcW w:w="7200" w:type="dxa"/>
            <w:vAlign w:val="center"/>
          </w:tcPr>
          <w:p w14:paraId="7BFDDDAB"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Quy trình làm ảnh thẻ cho sinh viên</w:t>
            </w:r>
          </w:p>
        </w:tc>
      </w:tr>
    </w:tbl>
    <w:p w14:paraId="5F3171E4" w14:textId="77777777" w:rsidR="00D049EA" w:rsidRDefault="00000000">
      <w:pPr>
        <w:pStyle w:val="BRDH2"/>
      </w:pPr>
      <w:r>
        <w:t>III.2. PRC001 - Quy trình làm ảnh thẻ cho sinh viên</w:t>
      </w:r>
    </w:p>
    <w:p w14:paraId="06EB31F7" w14:textId="77777777" w:rsidR="00D049EA" w:rsidRDefault="00000000">
      <w:pPr>
        <w:pStyle w:val="BRDH3"/>
      </w:pPr>
      <w:r>
        <w:t>III.2.1. Mô tả quy trình</w:t>
      </w:r>
    </w:p>
    <w:p w14:paraId="07E8870F" w14:textId="77777777" w:rsidR="00D049EA" w:rsidRDefault="00000000">
      <w:r>
        <w:t>- Quy trình quản lý xuyên suốt từ việc tạo campaign chụp ảnh thẻ, xác định và thông báo cho sinh viên, check-in/đối soát, tổ chức phiên chụp và kiểm tra chất lượng ảnh, đến hậu kỳ, duyệt ảnh chính thức và làm thẻ sinh viên.</w:t>
      </w:r>
    </w:p>
    <w:p w14:paraId="7E91F202" w14:textId="77777777" w:rsidR="00D049EA" w:rsidRDefault="00000000">
      <w:r>
        <w:t>- Quy trình có các điểm kiểm soát chính: tránh đưa lại sinh viên đã có trong campaign trước; xác minh sinh viên thuộc đợt/tồn tại trong CSDL; kiểm tra ảnh ngay khi chụp; kiểm tra ảnh sau hậu kỳ trước khi xác nhận ảnh chính thức.</w:t>
      </w:r>
    </w:p>
    <w:p w14:paraId="3FFE3355" w14:textId="77777777" w:rsidR="00D049EA" w:rsidRDefault="00000000">
      <w:pPr>
        <w:pStyle w:val="BRDH3"/>
      </w:pPr>
      <w:r>
        <w:t>III.2.2. Đối tượng tham gia</w:t>
      </w:r>
    </w:p>
    <w:p w14:paraId="1604206B" w14:textId="77777777" w:rsidR="00D049EA" w:rsidRDefault="00000000">
      <w:r>
        <w:t>- Đơn vị sử dụng:</w:t>
      </w:r>
    </w:p>
    <w:p w14:paraId="375C68DC" w14:textId="77777777" w:rsidR="00D049EA" w:rsidRDefault="00000000">
      <w:pPr>
        <w:ind w:left="259" w:hanging="259"/>
      </w:pPr>
      <w:r>
        <w:t>+ Phòng Công tác Sinh viên (CTSV).</w:t>
      </w:r>
    </w:p>
    <w:p w14:paraId="6F2F9E67" w14:textId="77777777" w:rsidR="00D049EA" w:rsidRDefault="00000000">
      <w:pPr>
        <w:ind w:left="259" w:hanging="259"/>
      </w:pPr>
      <w:r>
        <w:t>+ Cán bộ hậu cần.</w:t>
      </w:r>
    </w:p>
    <w:p w14:paraId="10DCD77F" w14:textId="77777777" w:rsidR="00D049EA" w:rsidRDefault="00000000">
      <w:pPr>
        <w:ind w:left="259" w:hanging="259"/>
        <w:rPr>
          <w:lang w:val="vi-VN"/>
        </w:rPr>
      </w:pPr>
      <w:r>
        <w:t xml:space="preserve">+ </w:t>
      </w:r>
      <w:proofErr w:type="spellStart"/>
      <w:r>
        <w:t>Truyền</w:t>
      </w:r>
      <w:proofErr w:type="spellEnd"/>
      <w:r>
        <w:t xml:space="preserve"> </w:t>
      </w:r>
      <w:proofErr w:type="spellStart"/>
      <w:r>
        <w:t>thông</w:t>
      </w:r>
      <w:proofErr w:type="spellEnd"/>
      <w:r>
        <w:t>.</w:t>
      </w:r>
    </w:p>
    <w:p w14:paraId="1862042C" w14:textId="09038432" w:rsidR="003A1634" w:rsidRPr="003A1634" w:rsidRDefault="003A1634">
      <w:pPr>
        <w:ind w:left="259" w:hanging="259"/>
        <w:rPr>
          <w:lang w:val="vi-VN"/>
        </w:rPr>
      </w:pPr>
      <w:r>
        <w:rPr>
          <w:lang w:val="vi-VN"/>
        </w:rPr>
        <w:t>+ TTCN</w:t>
      </w:r>
    </w:p>
    <w:p w14:paraId="0343E334" w14:textId="77777777" w:rsidR="00D049EA" w:rsidRDefault="00000000">
      <w:r>
        <w:t xml:space="preserve">- </w:t>
      </w:r>
      <w:proofErr w:type="spellStart"/>
      <w:r>
        <w:t>Đối</w:t>
      </w:r>
      <w:proofErr w:type="spellEnd"/>
      <w:r>
        <w:t xml:space="preserve"> </w:t>
      </w:r>
      <w:proofErr w:type="spellStart"/>
      <w:r>
        <w:t>tượng</w:t>
      </w:r>
      <w:proofErr w:type="spellEnd"/>
      <w:r>
        <w:t xml:space="preserve"> </w:t>
      </w:r>
      <w:proofErr w:type="spellStart"/>
      <w:r>
        <w:t>sử</w:t>
      </w:r>
      <w:proofErr w:type="spellEnd"/>
      <w:r>
        <w:t xml:space="preserve"> </w:t>
      </w:r>
      <w:proofErr w:type="spellStart"/>
      <w:r>
        <w:t>dụng</w:t>
      </w:r>
      <w:proofErr w:type="spellEnd"/>
      <w:r>
        <w:t>/</w:t>
      </w:r>
      <w:proofErr w:type="spellStart"/>
      <w:r>
        <w:t>tham</w:t>
      </w:r>
      <w:proofErr w:type="spellEnd"/>
      <w:r>
        <w:t xml:space="preserve"> gia:</w:t>
      </w:r>
    </w:p>
    <w:p w14:paraId="5E7000FB" w14:textId="77777777" w:rsidR="00D049EA" w:rsidRDefault="00000000">
      <w:pPr>
        <w:ind w:left="259" w:hanging="259"/>
      </w:pPr>
      <w:r>
        <w:t>+ Sinh viên.</w:t>
      </w:r>
    </w:p>
    <w:p w14:paraId="09E274C8" w14:textId="77777777" w:rsidR="00D049EA" w:rsidRDefault="00000000">
      <w:pPr>
        <w:ind w:left="259" w:hanging="259"/>
      </w:pPr>
      <w:r>
        <w:t>+ Cán bộ CTSV.</w:t>
      </w:r>
    </w:p>
    <w:p w14:paraId="4FA6CDBC" w14:textId="77777777" w:rsidR="00D049EA" w:rsidRDefault="00000000">
      <w:pPr>
        <w:ind w:left="259" w:hanging="259"/>
      </w:pPr>
      <w:r>
        <w:t>+ Cán bộ hậu cần.</w:t>
      </w:r>
    </w:p>
    <w:p w14:paraId="4D2F7E29" w14:textId="77777777" w:rsidR="00D049EA" w:rsidRDefault="00000000">
      <w:pPr>
        <w:ind w:left="259" w:hanging="259"/>
        <w:rPr>
          <w:lang w:val="vi-VN"/>
        </w:rPr>
      </w:pPr>
      <w:r>
        <w:t xml:space="preserve">+ </w:t>
      </w:r>
      <w:proofErr w:type="spellStart"/>
      <w:r>
        <w:t>Cán</w:t>
      </w:r>
      <w:proofErr w:type="spellEnd"/>
      <w:r>
        <w:t xml:space="preserve"> </w:t>
      </w:r>
      <w:proofErr w:type="spellStart"/>
      <w:r>
        <w:t>bộ</w:t>
      </w:r>
      <w:proofErr w:type="spellEnd"/>
      <w:r>
        <w:t xml:space="preserve"> </w:t>
      </w:r>
      <w:proofErr w:type="spellStart"/>
      <w:r>
        <w:t>Truyền</w:t>
      </w:r>
      <w:proofErr w:type="spellEnd"/>
      <w:r>
        <w:t xml:space="preserve"> </w:t>
      </w:r>
      <w:proofErr w:type="spellStart"/>
      <w:r>
        <w:t>thông</w:t>
      </w:r>
      <w:proofErr w:type="spellEnd"/>
      <w:r>
        <w:t>.</w:t>
      </w:r>
    </w:p>
    <w:p w14:paraId="194B3281" w14:textId="61E548B4" w:rsidR="003A1634" w:rsidRPr="003A1634" w:rsidRDefault="003A1634">
      <w:pPr>
        <w:ind w:left="259" w:hanging="259"/>
        <w:rPr>
          <w:lang w:val="vi-VN"/>
        </w:rPr>
      </w:pPr>
      <w:r>
        <w:rPr>
          <w:lang w:val="vi-VN"/>
        </w:rPr>
        <w:t>+TT CN</w:t>
      </w:r>
    </w:p>
    <w:p w14:paraId="3207D512" w14:textId="77777777" w:rsidR="00D049EA" w:rsidRDefault="00000000">
      <w:pPr>
        <w:ind w:left="259" w:hanging="259"/>
      </w:pPr>
      <w:r>
        <w:t xml:space="preserve">+ </w:t>
      </w:r>
      <w:proofErr w:type="spellStart"/>
      <w:r>
        <w:t>Hệ</w:t>
      </w:r>
      <w:proofErr w:type="spellEnd"/>
      <w:r>
        <w:t xml:space="preserve"> </w:t>
      </w:r>
      <w:proofErr w:type="spellStart"/>
      <w:r>
        <w:t>thống</w:t>
      </w:r>
      <w:proofErr w:type="spellEnd"/>
      <w:r>
        <w:t>.</w:t>
      </w:r>
    </w:p>
    <w:p w14:paraId="7185D5C6" w14:textId="77777777" w:rsidR="00D049EA" w:rsidRDefault="00000000">
      <w:pPr>
        <w:pStyle w:val="BRDH3"/>
      </w:pPr>
      <w:r>
        <w:t>III.2.3. Điều kiện thực hiện</w:t>
      </w:r>
    </w:p>
    <w:p w14:paraId="3666FCA6" w14:textId="77777777" w:rsidR="00D049EA" w:rsidRDefault="00000000">
      <w:r>
        <w:t>- CTSV được phân quyền sử dụng chức năng campaign.</w:t>
      </w:r>
    </w:p>
    <w:p w14:paraId="27F73F8D" w14:textId="77777777" w:rsidR="00D049EA" w:rsidRDefault="00000000">
      <w:r>
        <w:t>- Sinh viên có thông tin định danh phù hợp để hệ thống tra cứu bằng CCCD; trường hợp không tồn tại trong CSDL được xử lý theo nhánh kết thúc của sơ đồ.</w:t>
      </w:r>
    </w:p>
    <w:p w14:paraId="534DD67E" w14:textId="77777777" w:rsidR="00D049EA" w:rsidRDefault="00000000">
      <w:r>
        <w:lastRenderedPageBreak/>
        <w:t>- Campaign có tập đối tượng hoặc tiêu chí xác định đối tượng. Chi tiết trường dữ liệu và tiêu chí: TBD.</w:t>
      </w:r>
    </w:p>
    <w:p w14:paraId="6C2A8A8B" w14:textId="77777777" w:rsidR="00D049EA" w:rsidRDefault="00000000">
      <w:r>
        <w:t>- Điểm chụp đã được bố trí để thực hiện check-in, hiển thị thông tin sinh viên và theo dõi ảnh realtime.</w:t>
      </w:r>
    </w:p>
    <w:p w14:paraId="3711F07B" w14:textId="77777777" w:rsidR="00D049EA" w:rsidRDefault="00000000">
      <w:pPr>
        <w:pStyle w:val="BRDH3"/>
      </w:pPr>
      <w:r>
        <w:t>III.2.4. Quy trình xử lý</w:t>
      </w:r>
    </w:p>
    <w:p w14:paraId="46436D6F" w14:textId="77777777" w:rsidR="00D049EA" w:rsidRDefault="00000000">
      <w:pPr>
        <w:pStyle w:val="BRDH4"/>
      </w:pPr>
      <w:r>
        <w:t>III.2.4.1. Sơ đồ</w:t>
      </w:r>
    </w:p>
    <w:p w14:paraId="23CA117E" w14:textId="77777777" w:rsidR="00D049EA" w:rsidRDefault="00000000">
      <w:r>
        <w:t>- Tham chiếu Sơ đồ 1 tại mục II.4.1. Sơ đồ được sử dụng làm nguồn chính cho bảng quy tắc nghiệp vụ dưới đây.</w:t>
      </w:r>
    </w:p>
    <w:p w14:paraId="1A0DE445" w14:textId="77777777" w:rsidR="00D049EA" w:rsidRDefault="00000000">
      <w:pPr>
        <w:pStyle w:val="BRDH4"/>
      </w:pPr>
      <w:r>
        <w:t>III.2.4.2. Quy tắc nghiệp vụ</w:t>
      </w:r>
    </w:p>
    <w:tbl>
      <w:tblPr>
        <w:tblStyle w:val="TableGrid10"/>
        <w:tblW w:w="0" w:type="auto"/>
        <w:tblLayout w:type="fixed"/>
        <w:tblLook w:val="04A0" w:firstRow="1" w:lastRow="0" w:firstColumn="1" w:lastColumn="0" w:noHBand="0" w:noVBand="1"/>
      </w:tblPr>
      <w:tblGrid>
        <w:gridCol w:w="604"/>
        <w:gridCol w:w="2232"/>
        <w:gridCol w:w="1512"/>
        <w:gridCol w:w="5112"/>
      </w:tblGrid>
      <w:tr w:rsidR="00D049EA" w14:paraId="439A71C7" w14:textId="77777777" w:rsidTr="00D049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4" w:type="dxa"/>
          </w:tcPr>
          <w:p w14:paraId="21FAE836" w14:textId="77777777" w:rsidR="00D049EA" w:rsidRDefault="00000000">
            <w:r>
              <w:rPr>
                <w:sz w:val="21"/>
              </w:rPr>
              <w:t>TT</w:t>
            </w:r>
          </w:p>
        </w:tc>
        <w:tc>
          <w:tcPr>
            <w:tcW w:w="2232" w:type="dxa"/>
          </w:tcPr>
          <w:p w14:paraId="31AB1B7C"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Hoạt động</w:t>
            </w:r>
          </w:p>
        </w:tc>
        <w:tc>
          <w:tcPr>
            <w:tcW w:w="1512" w:type="dxa"/>
          </w:tcPr>
          <w:p w14:paraId="0C4A42E9"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Đối tượng</w:t>
            </w:r>
          </w:p>
        </w:tc>
        <w:tc>
          <w:tcPr>
            <w:tcW w:w="5112" w:type="dxa"/>
          </w:tcPr>
          <w:p w14:paraId="17F5967A"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Mô tả</w:t>
            </w:r>
          </w:p>
        </w:tc>
      </w:tr>
      <w:tr w:rsidR="00D049EA" w14:paraId="43A7B83D"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170BC69F" w14:textId="77777777" w:rsidR="00D049EA" w:rsidRDefault="00000000">
            <w:pPr>
              <w:jc w:val="center"/>
            </w:pPr>
            <w:r>
              <w:rPr>
                <w:sz w:val="20"/>
              </w:rPr>
              <w:t>1</w:t>
            </w:r>
          </w:p>
        </w:tc>
        <w:tc>
          <w:tcPr>
            <w:tcW w:w="2232" w:type="dxa"/>
            <w:vAlign w:val="center"/>
          </w:tcPr>
          <w:p w14:paraId="39CF87BF"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Tạo campaign</w:t>
            </w:r>
          </w:p>
        </w:tc>
        <w:tc>
          <w:tcPr>
            <w:tcW w:w="1512" w:type="dxa"/>
            <w:vAlign w:val="center"/>
          </w:tcPr>
          <w:p w14:paraId="699776E3"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CTSV</w:t>
            </w:r>
          </w:p>
        </w:tc>
        <w:tc>
          <w:tcPr>
            <w:tcW w:w="5112" w:type="dxa"/>
          </w:tcPr>
          <w:p w14:paraId="72B8CDC2"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CTSV khởi tạo campaign chụp ảnh thẻ.</w:t>
            </w:r>
          </w:p>
          <w:p w14:paraId="1BAC1B5F" w14:textId="77777777" w:rsidR="003A1634"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Các trường dữ liệu bắt buộc của campaign </w:t>
            </w:r>
            <w:proofErr w:type="spellStart"/>
            <w:r>
              <w:rPr>
                <w:sz w:val="21"/>
              </w:rPr>
              <w:t>chưa</w:t>
            </w:r>
            <w:proofErr w:type="spellEnd"/>
            <w:r>
              <w:rPr>
                <w:sz w:val="21"/>
              </w:rPr>
              <w:t xml:space="preserve"> </w:t>
            </w:r>
            <w:proofErr w:type="spellStart"/>
            <w:r>
              <w:rPr>
                <w:sz w:val="21"/>
              </w:rPr>
              <w:t>được</w:t>
            </w:r>
            <w:proofErr w:type="spellEnd"/>
            <w:r>
              <w:rPr>
                <w:sz w:val="21"/>
              </w:rPr>
              <w:t xml:space="preserve"> </w:t>
            </w:r>
            <w:proofErr w:type="spellStart"/>
            <w:r>
              <w:rPr>
                <w:sz w:val="21"/>
              </w:rPr>
              <w:t>sơ</w:t>
            </w:r>
            <w:proofErr w:type="spellEnd"/>
            <w:r>
              <w:rPr>
                <w:sz w:val="21"/>
              </w:rPr>
              <w:t xml:space="preserve"> </w:t>
            </w:r>
            <w:proofErr w:type="spellStart"/>
            <w:r>
              <w:rPr>
                <w:sz w:val="21"/>
              </w:rPr>
              <w:t>đồ</w:t>
            </w:r>
            <w:proofErr w:type="spellEnd"/>
            <w:r>
              <w:rPr>
                <w:sz w:val="21"/>
              </w:rPr>
              <w:t xml:space="preserve"> </w:t>
            </w:r>
            <w:proofErr w:type="spellStart"/>
            <w:r>
              <w:rPr>
                <w:sz w:val="21"/>
              </w:rPr>
              <w:t>xác</w:t>
            </w:r>
            <w:proofErr w:type="spellEnd"/>
            <w:r>
              <w:rPr>
                <w:sz w:val="21"/>
              </w:rPr>
              <w:t xml:space="preserve"> </w:t>
            </w:r>
            <w:proofErr w:type="spellStart"/>
            <w:r>
              <w:rPr>
                <w:sz w:val="21"/>
              </w:rPr>
              <w:t>định</w:t>
            </w:r>
            <w:proofErr w:type="spellEnd"/>
            <w:r>
              <w:rPr>
                <w:sz w:val="21"/>
              </w:rPr>
              <w:t>:</w:t>
            </w:r>
          </w:p>
          <w:p w14:paraId="135DBD32" w14:textId="1ED7A0D7" w:rsidR="003A1634" w:rsidRDefault="003A1634">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xml:space="preserve">+ Mã campaign: </w:t>
            </w:r>
            <w:r w:rsidR="00365E9F">
              <w:t xml:space="preserve">: </w:t>
            </w:r>
            <w:r w:rsidR="00365E9F" w:rsidRPr="00365E9F">
              <w:rPr>
                <w:sz w:val="21"/>
                <w:lang w:val="vi-VN"/>
              </w:rPr>
              <w:t xml:space="preserve">giới hạn 10 ký tự (ví dụ: </w:t>
            </w:r>
            <w:r w:rsidR="00365E9F">
              <w:rPr>
                <w:sz w:val="21"/>
                <w:lang w:val="vi-VN"/>
              </w:rPr>
              <w:t>2026DOT</w:t>
            </w:r>
            <w:r w:rsidR="00365E9F" w:rsidRPr="00365E9F">
              <w:rPr>
                <w:sz w:val="21"/>
                <w:lang w:val="vi-VN"/>
              </w:rPr>
              <w:t xml:space="preserve">01; </w:t>
            </w:r>
            <w:r w:rsidR="00365E9F">
              <w:rPr>
                <w:sz w:val="21"/>
                <w:lang w:val="vi-VN"/>
              </w:rPr>
              <w:t>2026DOT02, 2026DOT03)</w:t>
            </w:r>
          </w:p>
          <w:p w14:paraId="36BA8FE0" w14:textId="784BFE17" w:rsidR="00D049EA" w:rsidRDefault="003A1634">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xml:space="preserve">+ </w:t>
            </w:r>
            <w:r w:rsidR="00365E9F">
              <w:rPr>
                <w:sz w:val="21"/>
                <w:lang w:val="vi-VN"/>
              </w:rPr>
              <w:t>Mô tả: giới hạn 500 ký tư</w:t>
            </w:r>
          </w:p>
          <w:p w14:paraId="725D4A81" w14:textId="18AE7C54" w:rsidR="00365E9F" w:rsidRDefault="00365E9F">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xml:space="preserve">+ Ngày bắt đầu </w:t>
            </w:r>
          </w:p>
          <w:p w14:paraId="69BB4ED7" w14:textId="2C602F39" w:rsidR="00365E9F" w:rsidRDefault="00365E9F">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Ngày kết thúc</w:t>
            </w:r>
          </w:p>
          <w:p w14:paraId="04EF4179" w14:textId="21929ABF" w:rsidR="00365E9F" w:rsidRDefault="00365E9F">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Khóa: ví dụ K20</w:t>
            </w:r>
          </w:p>
          <w:p w14:paraId="19D05C75" w14:textId="6AC08033" w:rsidR="00365E9F" w:rsidRDefault="00365E9F">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Trạng thái</w:t>
            </w:r>
            <w:r w:rsidR="008634C3">
              <w:rPr>
                <w:sz w:val="21"/>
                <w:lang w:val="vi-VN"/>
              </w:rPr>
              <w:t xml:space="preserve"> của đợt</w:t>
            </w:r>
            <w:r>
              <w:rPr>
                <w:sz w:val="21"/>
                <w:lang w:val="vi-VN"/>
              </w:rPr>
              <w:t>: Gồm Chưa mở, Đang mở, Hoàn thành =&gt; Hệ thống tự cập nhật giá trị trạng thái</w:t>
            </w:r>
          </w:p>
          <w:p w14:paraId="77DA7306" w14:textId="59871384" w:rsidR="00365E9F" w:rsidRDefault="00365E9F">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xml:space="preserve">+ Số lượng được </w:t>
            </w:r>
            <w:r w:rsidR="008634C3">
              <w:rPr>
                <w:sz w:val="21"/>
                <w:lang w:val="vi-VN"/>
              </w:rPr>
              <w:t>phép được chụp ảnh</w:t>
            </w:r>
            <w:r>
              <w:rPr>
                <w:sz w:val="21"/>
                <w:lang w:val="vi-VN"/>
              </w:rPr>
              <w:t xml:space="preserve">: Là số lượng tính toán dự kiến sau khi tạo </w:t>
            </w:r>
            <w:r w:rsidR="008634C3">
              <w:rPr>
                <w:sz w:val="21"/>
                <w:lang w:val="vi-VN"/>
              </w:rPr>
              <w:t>đợt</w:t>
            </w:r>
          </w:p>
          <w:p w14:paraId="6E4F3203" w14:textId="6EB2C817" w:rsidR="008634C3" w:rsidRPr="00365E9F" w:rsidRDefault="008634C3">
            <w:pPr>
              <w:spacing w:before="0"/>
              <w:jc w:val="left"/>
              <w:cnfStyle w:val="000000000000" w:firstRow="0" w:lastRow="0" w:firstColumn="0" w:lastColumn="0" w:oddVBand="0" w:evenVBand="0" w:oddHBand="0" w:evenHBand="0" w:firstRowFirstColumn="0" w:firstRowLastColumn="0" w:lastRowFirstColumn="0" w:lastRowLastColumn="0"/>
              <w:rPr>
                <w:lang w:val="vi-VN"/>
              </w:rPr>
            </w:pPr>
            <w:r>
              <w:rPr>
                <w:sz w:val="21"/>
                <w:lang w:val="vi-VN"/>
              </w:rPr>
              <w:t>+ Số lượng thực tế: Là số lượng sinh viên đến checkin trong khóa và được thống kê ngay sau khi kết thúc campaign</w:t>
            </w:r>
          </w:p>
          <w:p w14:paraId="2E2E5CB8"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Campaign </w:t>
            </w:r>
            <w:proofErr w:type="spellStart"/>
            <w:r>
              <w:rPr>
                <w:sz w:val="21"/>
              </w:rPr>
              <w:t>là</w:t>
            </w:r>
            <w:proofErr w:type="spellEnd"/>
            <w:r>
              <w:rPr>
                <w:sz w:val="21"/>
              </w:rPr>
              <w:t xml:space="preserve"> </w:t>
            </w:r>
            <w:proofErr w:type="spellStart"/>
            <w:r>
              <w:rPr>
                <w:sz w:val="21"/>
              </w:rPr>
              <w:t>phạm</w:t>
            </w:r>
            <w:proofErr w:type="spellEnd"/>
            <w:r>
              <w:rPr>
                <w:sz w:val="21"/>
              </w:rPr>
              <w:t xml:space="preserve"> vi </w:t>
            </w:r>
            <w:proofErr w:type="spellStart"/>
            <w:r>
              <w:rPr>
                <w:sz w:val="21"/>
              </w:rPr>
              <w:t>dùng</w:t>
            </w:r>
            <w:proofErr w:type="spellEnd"/>
            <w:r>
              <w:rPr>
                <w:sz w:val="21"/>
              </w:rPr>
              <w:t xml:space="preserve"> để xác định đối tượng, gửi thông báo và theo dõi quá trình chụp ảnh.</w:t>
            </w:r>
          </w:p>
        </w:tc>
      </w:tr>
      <w:tr w:rsidR="00D049EA" w14:paraId="224DE593"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1453DB3F" w14:textId="77777777" w:rsidR="00D049EA" w:rsidRDefault="00000000">
            <w:pPr>
              <w:jc w:val="center"/>
            </w:pPr>
            <w:r>
              <w:rPr>
                <w:sz w:val="20"/>
              </w:rPr>
              <w:t>2</w:t>
            </w:r>
          </w:p>
        </w:tc>
        <w:tc>
          <w:tcPr>
            <w:tcW w:w="2232" w:type="dxa"/>
            <w:vAlign w:val="center"/>
          </w:tcPr>
          <w:p w14:paraId="700EC69E"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Xác định đối tượng thuộc Campaign</w:t>
            </w:r>
          </w:p>
        </w:tc>
        <w:tc>
          <w:tcPr>
            <w:tcW w:w="1512" w:type="dxa"/>
            <w:vAlign w:val="center"/>
          </w:tcPr>
          <w:p w14:paraId="01E68739"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CTSV</w:t>
            </w:r>
          </w:p>
        </w:tc>
        <w:tc>
          <w:tcPr>
            <w:tcW w:w="5112" w:type="dxa"/>
          </w:tcPr>
          <w:p w14:paraId="03DE57DF"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CTSV xác định danh sách/nhóm sinh viên thuộc campaign.</w:t>
            </w:r>
          </w:p>
          <w:p w14:paraId="03DDC868" w14:textId="23AFE744" w:rsidR="00D049EA" w:rsidRPr="008634C3" w:rsidRDefault="00000000">
            <w:pPr>
              <w:spacing w:before="0"/>
              <w:jc w:val="left"/>
              <w:cnfStyle w:val="000000000000" w:firstRow="0" w:lastRow="0" w:firstColumn="0" w:lastColumn="0" w:oddVBand="0" w:evenVBand="0" w:oddHBand="0" w:evenHBand="0" w:firstRowFirstColumn="0" w:firstRowLastColumn="0" w:lastRowFirstColumn="0" w:lastRowLastColumn="0"/>
              <w:rPr>
                <w:lang w:val="vi-VN"/>
              </w:rPr>
            </w:pPr>
            <w:r>
              <w:rPr>
                <w:sz w:val="21"/>
              </w:rPr>
              <w:t xml:space="preserve">- </w:t>
            </w:r>
            <w:proofErr w:type="spellStart"/>
            <w:r>
              <w:rPr>
                <w:sz w:val="21"/>
              </w:rPr>
              <w:t>Tiêu</w:t>
            </w:r>
            <w:proofErr w:type="spellEnd"/>
            <w:r>
              <w:rPr>
                <w:sz w:val="21"/>
              </w:rPr>
              <w:t xml:space="preserve"> </w:t>
            </w:r>
            <w:proofErr w:type="spellStart"/>
            <w:r>
              <w:rPr>
                <w:sz w:val="21"/>
              </w:rPr>
              <w:t>chí</w:t>
            </w:r>
            <w:proofErr w:type="spellEnd"/>
            <w:r>
              <w:rPr>
                <w:sz w:val="21"/>
              </w:rPr>
              <w:t xml:space="preserve"> </w:t>
            </w:r>
            <w:proofErr w:type="spellStart"/>
            <w:r>
              <w:rPr>
                <w:sz w:val="21"/>
              </w:rPr>
              <w:t>lọc</w:t>
            </w:r>
            <w:proofErr w:type="spellEnd"/>
            <w:r>
              <w:rPr>
                <w:sz w:val="21"/>
              </w:rPr>
              <w:t>/</w:t>
            </w:r>
            <w:proofErr w:type="spellStart"/>
            <w:r>
              <w:rPr>
                <w:sz w:val="21"/>
              </w:rPr>
              <w:t>nhập</w:t>
            </w:r>
            <w:proofErr w:type="spellEnd"/>
            <w:r>
              <w:rPr>
                <w:sz w:val="21"/>
              </w:rPr>
              <w:t xml:space="preserve"> </w:t>
            </w:r>
            <w:proofErr w:type="spellStart"/>
            <w:r>
              <w:rPr>
                <w:sz w:val="21"/>
              </w:rPr>
              <w:t>danh</w:t>
            </w:r>
            <w:proofErr w:type="spellEnd"/>
            <w:r>
              <w:rPr>
                <w:sz w:val="21"/>
              </w:rPr>
              <w:t xml:space="preserve"> </w:t>
            </w:r>
            <w:proofErr w:type="spellStart"/>
            <w:r>
              <w:rPr>
                <w:sz w:val="21"/>
              </w:rPr>
              <w:t>sách</w:t>
            </w:r>
            <w:proofErr w:type="spellEnd"/>
            <w:r>
              <w:rPr>
                <w:sz w:val="21"/>
              </w:rPr>
              <w:t xml:space="preserve"> </w:t>
            </w:r>
            <w:proofErr w:type="spellStart"/>
            <w:r>
              <w:rPr>
                <w:sz w:val="21"/>
              </w:rPr>
              <w:t>chưa</w:t>
            </w:r>
            <w:proofErr w:type="spellEnd"/>
            <w:r>
              <w:rPr>
                <w:sz w:val="21"/>
              </w:rPr>
              <w:t xml:space="preserve"> </w:t>
            </w:r>
            <w:proofErr w:type="spellStart"/>
            <w:r>
              <w:rPr>
                <w:sz w:val="21"/>
              </w:rPr>
              <w:t>được</w:t>
            </w:r>
            <w:proofErr w:type="spellEnd"/>
            <w:r>
              <w:rPr>
                <w:sz w:val="21"/>
              </w:rPr>
              <w:t xml:space="preserve"> </w:t>
            </w:r>
            <w:proofErr w:type="spellStart"/>
            <w:r>
              <w:rPr>
                <w:sz w:val="21"/>
              </w:rPr>
              <w:t>sơ</w:t>
            </w:r>
            <w:proofErr w:type="spellEnd"/>
            <w:r>
              <w:rPr>
                <w:sz w:val="21"/>
              </w:rPr>
              <w:t xml:space="preserve"> </w:t>
            </w:r>
            <w:proofErr w:type="spellStart"/>
            <w:r>
              <w:rPr>
                <w:sz w:val="21"/>
              </w:rPr>
              <w:t>đồ</w:t>
            </w:r>
            <w:proofErr w:type="spellEnd"/>
            <w:r>
              <w:rPr>
                <w:sz w:val="21"/>
              </w:rPr>
              <w:t xml:space="preserve"> </w:t>
            </w:r>
            <w:proofErr w:type="spellStart"/>
            <w:r>
              <w:rPr>
                <w:sz w:val="21"/>
              </w:rPr>
              <w:t>mô</w:t>
            </w:r>
            <w:proofErr w:type="spellEnd"/>
            <w:r>
              <w:rPr>
                <w:sz w:val="21"/>
              </w:rPr>
              <w:t xml:space="preserve"> </w:t>
            </w:r>
            <w:proofErr w:type="spellStart"/>
            <w:r>
              <w:rPr>
                <w:sz w:val="21"/>
              </w:rPr>
              <w:t>tả</w:t>
            </w:r>
            <w:proofErr w:type="spellEnd"/>
            <w:r>
              <w:rPr>
                <w:sz w:val="21"/>
              </w:rPr>
              <w:t>:</w:t>
            </w:r>
            <w:r w:rsidR="008634C3">
              <w:rPr>
                <w:sz w:val="21"/>
                <w:lang w:val="vi-VN"/>
              </w:rPr>
              <w:t xml:space="preserve"> Là sinh viên nhập học ( đã có trong DB và đã hoàn thành đóng tiền chụp ảnh)</w:t>
            </w:r>
          </w:p>
          <w:p w14:paraId="6E5DDF56"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Danh </w:t>
            </w:r>
            <w:proofErr w:type="spellStart"/>
            <w:r>
              <w:rPr>
                <w:sz w:val="21"/>
              </w:rPr>
              <w:t>sách</w:t>
            </w:r>
            <w:proofErr w:type="spellEnd"/>
            <w:r>
              <w:rPr>
                <w:sz w:val="21"/>
              </w:rPr>
              <w:t xml:space="preserve"> </w:t>
            </w:r>
            <w:proofErr w:type="spellStart"/>
            <w:r>
              <w:rPr>
                <w:sz w:val="21"/>
              </w:rPr>
              <w:t>này</w:t>
            </w:r>
            <w:proofErr w:type="spellEnd"/>
            <w:r>
              <w:rPr>
                <w:sz w:val="21"/>
              </w:rPr>
              <w:t xml:space="preserve"> </w:t>
            </w:r>
            <w:proofErr w:type="spellStart"/>
            <w:r>
              <w:rPr>
                <w:sz w:val="21"/>
              </w:rPr>
              <w:t>là</w:t>
            </w:r>
            <w:proofErr w:type="spellEnd"/>
            <w:r>
              <w:rPr>
                <w:sz w:val="21"/>
              </w:rPr>
              <w:t xml:space="preserve"> </w:t>
            </w:r>
            <w:proofErr w:type="spellStart"/>
            <w:r>
              <w:rPr>
                <w:sz w:val="21"/>
              </w:rPr>
              <w:t>cơ</w:t>
            </w:r>
            <w:proofErr w:type="spellEnd"/>
            <w:r>
              <w:rPr>
                <w:sz w:val="21"/>
              </w:rPr>
              <w:t xml:space="preserve"> sở cho bước kiểm tra sinh viên đã có trong campaign trước đó và kiểm tra “SV có thuộc đợt” khi check-in.</w:t>
            </w:r>
          </w:p>
        </w:tc>
      </w:tr>
      <w:tr w:rsidR="00D049EA" w14:paraId="57D05AA3"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216D0A9A" w14:textId="77777777" w:rsidR="00D049EA" w:rsidRDefault="00000000">
            <w:pPr>
              <w:jc w:val="center"/>
            </w:pPr>
            <w:r>
              <w:rPr>
                <w:sz w:val="20"/>
              </w:rPr>
              <w:t>3</w:t>
            </w:r>
          </w:p>
        </w:tc>
        <w:tc>
          <w:tcPr>
            <w:tcW w:w="2232" w:type="dxa"/>
            <w:vAlign w:val="center"/>
          </w:tcPr>
          <w:p w14:paraId="6F3C7362"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SV đã có trong campaign trước đó?</w:t>
            </w:r>
          </w:p>
        </w:tc>
        <w:tc>
          <w:tcPr>
            <w:tcW w:w="1512" w:type="dxa"/>
            <w:vAlign w:val="center"/>
          </w:tcPr>
          <w:p w14:paraId="7D2374B4"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Hệ thống</w:t>
            </w:r>
          </w:p>
        </w:tc>
        <w:tc>
          <w:tcPr>
            <w:tcW w:w="5112" w:type="dxa"/>
          </w:tcPr>
          <w:p w14:paraId="54411234"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Hệ thống kiểm tra sinh viên đã xuất hiện trong campaign trước hay chưa.</w:t>
            </w:r>
          </w:p>
          <w:p w14:paraId="5F64359F"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lastRenderedPageBreak/>
              <w:t>- Nếu Có: không tiếp tục luồng thông báo/chụp của campaign hiện tại và kết thúc nhánh xử lý đối với sinh viên đó.</w:t>
            </w:r>
          </w:p>
          <w:p w14:paraId="226A01B6"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Nếu Chưa: chuyển sang bước thông báo lịch chụp.</w:t>
            </w:r>
          </w:p>
        </w:tc>
      </w:tr>
      <w:tr w:rsidR="00D049EA" w14:paraId="5F6E4997"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6F320FE8" w14:textId="77777777" w:rsidR="00D049EA" w:rsidRDefault="00000000">
            <w:pPr>
              <w:jc w:val="center"/>
            </w:pPr>
            <w:r>
              <w:rPr>
                <w:sz w:val="20"/>
              </w:rPr>
              <w:lastRenderedPageBreak/>
              <w:t>4</w:t>
            </w:r>
          </w:p>
        </w:tc>
        <w:tc>
          <w:tcPr>
            <w:tcW w:w="2232" w:type="dxa"/>
            <w:vAlign w:val="center"/>
          </w:tcPr>
          <w:p w14:paraId="6E99185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Thông báo lịch chụp, địa điểm, hướng dẫn chuẩn bị</w:t>
            </w:r>
          </w:p>
        </w:tc>
        <w:tc>
          <w:tcPr>
            <w:tcW w:w="1512" w:type="dxa"/>
            <w:vAlign w:val="center"/>
          </w:tcPr>
          <w:p w14:paraId="02469799"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CTSV</w:t>
            </w:r>
          </w:p>
        </w:tc>
        <w:tc>
          <w:tcPr>
            <w:tcW w:w="5112" w:type="dxa"/>
          </w:tcPr>
          <w:p w14:paraId="693276A9"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Thông báo phải tối thiểu thể hiện: lịch chụp, </w:t>
            </w:r>
            <w:proofErr w:type="spellStart"/>
            <w:r>
              <w:rPr>
                <w:sz w:val="21"/>
              </w:rPr>
              <w:t>địa</w:t>
            </w:r>
            <w:proofErr w:type="spellEnd"/>
            <w:r>
              <w:rPr>
                <w:sz w:val="21"/>
              </w:rPr>
              <w:t xml:space="preserve"> </w:t>
            </w:r>
            <w:proofErr w:type="spellStart"/>
            <w:r>
              <w:rPr>
                <w:sz w:val="21"/>
              </w:rPr>
              <w:t>điểm</w:t>
            </w:r>
            <w:proofErr w:type="spellEnd"/>
            <w:r>
              <w:rPr>
                <w:sz w:val="21"/>
              </w:rPr>
              <w:t xml:space="preserve"> </w:t>
            </w:r>
            <w:proofErr w:type="spellStart"/>
            <w:r>
              <w:rPr>
                <w:sz w:val="21"/>
              </w:rPr>
              <w:t>và</w:t>
            </w:r>
            <w:proofErr w:type="spellEnd"/>
            <w:r>
              <w:rPr>
                <w:sz w:val="21"/>
              </w:rPr>
              <w:t xml:space="preserve"> </w:t>
            </w:r>
            <w:proofErr w:type="spellStart"/>
            <w:r>
              <w:rPr>
                <w:sz w:val="21"/>
              </w:rPr>
              <w:t>hướng</w:t>
            </w:r>
            <w:proofErr w:type="spellEnd"/>
            <w:r>
              <w:rPr>
                <w:sz w:val="21"/>
              </w:rPr>
              <w:t xml:space="preserve"> </w:t>
            </w:r>
            <w:proofErr w:type="spellStart"/>
            <w:r>
              <w:rPr>
                <w:sz w:val="21"/>
              </w:rPr>
              <w:t>dẫn</w:t>
            </w:r>
            <w:proofErr w:type="spellEnd"/>
            <w:r>
              <w:rPr>
                <w:sz w:val="21"/>
              </w:rPr>
              <w:t xml:space="preserve"> </w:t>
            </w:r>
            <w:proofErr w:type="spellStart"/>
            <w:r>
              <w:rPr>
                <w:sz w:val="21"/>
              </w:rPr>
              <w:t>chuẩn</w:t>
            </w:r>
            <w:proofErr w:type="spellEnd"/>
            <w:r>
              <w:rPr>
                <w:sz w:val="21"/>
              </w:rPr>
              <w:t xml:space="preserve"> </w:t>
            </w:r>
            <w:proofErr w:type="spellStart"/>
            <w:r>
              <w:rPr>
                <w:sz w:val="21"/>
              </w:rPr>
              <w:t>bị</w:t>
            </w:r>
            <w:proofErr w:type="spellEnd"/>
            <w:r>
              <w:rPr>
                <w:sz w:val="21"/>
              </w:rPr>
              <w:t>.</w:t>
            </w:r>
          </w:p>
          <w:p w14:paraId="189D4685" w14:textId="79FB2FEE" w:rsidR="008634C3" w:rsidRDefault="008634C3">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Sinh viên nhận thông báo qua App Mydainam trước từ 7-10 ngày để sinh viên chuẩn bị</w:t>
            </w:r>
          </w:p>
          <w:p w14:paraId="0A725688" w14:textId="0114B940" w:rsidR="00D049EA" w:rsidRPr="008634C3" w:rsidRDefault="008634C3">
            <w:pPr>
              <w:spacing w:before="0"/>
              <w:jc w:val="left"/>
              <w:cnfStyle w:val="000000000000" w:firstRow="0" w:lastRow="0" w:firstColumn="0" w:lastColumn="0" w:oddVBand="0" w:evenVBand="0" w:oddHBand="0" w:evenHBand="0" w:firstRowFirstColumn="0" w:firstRowLastColumn="0" w:lastRowFirstColumn="0" w:lastRowLastColumn="0"/>
              <w:rPr>
                <w:lang w:val="vi-VN"/>
              </w:rPr>
            </w:pPr>
            <w:r>
              <w:rPr>
                <w:sz w:val="21"/>
                <w:lang w:val="vi-VN"/>
              </w:rPr>
              <w:t>- Mẫu nội dung: ............</w:t>
            </w:r>
          </w:p>
        </w:tc>
      </w:tr>
      <w:tr w:rsidR="00D049EA" w14:paraId="2A4DAD2A"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250A09D0" w14:textId="77777777" w:rsidR="00D049EA" w:rsidRDefault="00000000">
            <w:pPr>
              <w:jc w:val="center"/>
            </w:pPr>
            <w:r>
              <w:rPr>
                <w:sz w:val="20"/>
              </w:rPr>
              <w:t>5</w:t>
            </w:r>
          </w:p>
        </w:tc>
        <w:tc>
          <w:tcPr>
            <w:tcW w:w="2232" w:type="dxa"/>
            <w:vAlign w:val="center"/>
          </w:tcPr>
          <w:p w14:paraId="0D272FE1"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Nhận thông báo lịch chụp</w:t>
            </w:r>
          </w:p>
        </w:tc>
        <w:tc>
          <w:tcPr>
            <w:tcW w:w="1512" w:type="dxa"/>
            <w:vAlign w:val="center"/>
          </w:tcPr>
          <w:p w14:paraId="336490DF"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Sinh viên</w:t>
            </w:r>
          </w:p>
        </w:tc>
        <w:tc>
          <w:tcPr>
            <w:tcW w:w="5112" w:type="dxa"/>
          </w:tcPr>
          <w:p w14:paraId="34169574"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Sinh viên nhận thông báo về lịch chụp.</w:t>
            </w:r>
          </w:p>
          <w:p w14:paraId="61703FD5"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Sau khi nhận thông báo, sinh viên thực hiện đến địa điểm chụp theo lịch và mang theo CCCD.</w:t>
            </w:r>
          </w:p>
        </w:tc>
      </w:tr>
      <w:tr w:rsidR="00D049EA" w14:paraId="0EA288ED"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00F8F57C" w14:textId="77777777" w:rsidR="00D049EA" w:rsidRDefault="00000000">
            <w:pPr>
              <w:jc w:val="center"/>
            </w:pPr>
            <w:r>
              <w:rPr>
                <w:sz w:val="20"/>
              </w:rPr>
              <w:t>6</w:t>
            </w:r>
          </w:p>
        </w:tc>
        <w:tc>
          <w:tcPr>
            <w:tcW w:w="2232" w:type="dxa"/>
            <w:vAlign w:val="center"/>
          </w:tcPr>
          <w:p w14:paraId="69EE45A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Đến địa điểm chụp, mang theo CCCD</w:t>
            </w:r>
          </w:p>
        </w:tc>
        <w:tc>
          <w:tcPr>
            <w:tcW w:w="1512" w:type="dxa"/>
            <w:vAlign w:val="center"/>
          </w:tcPr>
          <w:p w14:paraId="74F1F213"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Sinh viên</w:t>
            </w:r>
          </w:p>
        </w:tc>
        <w:tc>
          <w:tcPr>
            <w:tcW w:w="5112" w:type="dxa"/>
          </w:tcPr>
          <w:p w14:paraId="00E0BE3D"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Sinh viên có mặt tại điểm chụp và mang CCCD để thực hiện check-in theo luồng.</w:t>
            </w:r>
          </w:p>
          <w:p w14:paraId="48EEDD09" w14:textId="6B4EE086"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w:t>
            </w:r>
            <w:proofErr w:type="spellStart"/>
            <w:r>
              <w:rPr>
                <w:sz w:val="21"/>
              </w:rPr>
              <w:t>Cách</w:t>
            </w:r>
            <w:proofErr w:type="spellEnd"/>
            <w:r>
              <w:rPr>
                <w:sz w:val="21"/>
              </w:rPr>
              <w:t xml:space="preserve"> </w:t>
            </w:r>
            <w:proofErr w:type="spellStart"/>
            <w:r>
              <w:rPr>
                <w:sz w:val="21"/>
              </w:rPr>
              <w:t>xử</w:t>
            </w:r>
            <w:proofErr w:type="spellEnd"/>
            <w:r>
              <w:rPr>
                <w:sz w:val="21"/>
              </w:rPr>
              <w:t xml:space="preserve"> </w:t>
            </w:r>
            <w:proofErr w:type="spellStart"/>
            <w:r>
              <w:rPr>
                <w:sz w:val="21"/>
              </w:rPr>
              <w:t>lý</w:t>
            </w:r>
            <w:proofErr w:type="spellEnd"/>
            <w:r>
              <w:rPr>
                <w:sz w:val="21"/>
              </w:rPr>
              <w:t xml:space="preserve"> </w:t>
            </w:r>
            <w:proofErr w:type="spellStart"/>
            <w:r>
              <w:rPr>
                <w:sz w:val="21"/>
              </w:rPr>
              <w:t>trường</w:t>
            </w:r>
            <w:proofErr w:type="spellEnd"/>
            <w:r>
              <w:rPr>
                <w:sz w:val="21"/>
              </w:rPr>
              <w:t xml:space="preserve"> </w:t>
            </w:r>
            <w:proofErr w:type="spellStart"/>
            <w:r>
              <w:rPr>
                <w:sz w:val="21"/>
              </w:rPr>
              <w:t>hợp</w:t>
            </w:r>
            <w:proofErr w:type="spellEnd"/>
            <w:r>
              <w:rPr>
                <w:sz w:val="21"/>
              </w:rPr>
              <w:t xml:space="preserve"> </w:t>
            </w:r>
            <w:proofErr w:type="spellStart"/>
            <w:r>
              <w:rPr>
                <w:sz w:val="21"/>
              </w:rPr>
              <w:t>quên</w:t>
            </w:r>
            <w:proofErr w:type="spellEnd"/>
            <w:r>
              <w:rPr>
                <w:sz w:val="21"/>
              </w:rPr>
              <w:t>/</w:t>
            </w:r>
            <w:proofErr w:type="spellStart"/>
            <w:r>
              <w:rPr>
                <w:sz w:val="21"/>
              </w:rPr>
              <w:t>không</w:t>
            </w:r>
            <w:proofErr w:type="spellEnd"/>
            <w:r>
              <w:rPr>
                <w:sz w:val="21"/>
              </w:rPr>
              <w:t xml:space="preserve"> </w:t>
            </w:r>
            <w:proofErr w:type="spellStart"/>
            <w:r>
              <w:rPr>
                <w:sz w:val="21"/>
              </w:rPr>
              <w:t>có</w:t>
            </w:r>
            <w:proofErr w:type="spellEnd"/>
            <w:r>
              <w:rPr>
                <w:sz w:val="21"/>
              </w:rPr>
              <w:t xml:space="preserve"> CCCD </w:t>
            </w:r>
            <w:proofErr w:type="spellStart"/>
            <w:r>
              <w:rPr>
                <w:sz w:val="21"/>
              </w:rPr>
              <w:t>chưa</w:t>
            </w:r>
            <w:proofErr w:type="spellEnd"/>
            <w:r>
              <w:rPr>
                <w:sz w:val="21"/>
              </w:rPr>
              <w:t xml:space="preserve"> </w:t>
            </w:r>
            <w:proofErr w:type="spellStart"/>
            <w:r>
              <w:rPr>
                <w:sz w:val="21"/>
              </w:rPr>
              <w:t>được</w:t>
            </w:r>
            <w:proofErr w:type="spellEnd"/>
            <w:r>
              <w:rPr>
                <w:sz w:val="21"/>
              </w:rPr>
              <w:t xml:space="preserve"> </w:t>
            </w:r>
            <w:proofErr w:type="spellStart"/>
            <w:r>
              <w:rPr>
                <w:sz w:val="21"/>
              </w:rPr>
              <w:t>sơ</w:t>
            </w:r>
            <w:proofErr w:type="spellEnd"/>
            <w:r>
              <w:rPr>
                <w:sz w:val="21"/>
              </w:rPr>
              <w:t xml:space="preserve"> </w:t>
            </w:r>
            <w:proofErr w:type="spellStart"/>
            <w:r>
              <w:rPr>
                <w:sz w:val="21"/>
              </w:rPr>
              <w:t>đồ</w:t>
            </w:r>
            <w:proofErr w:type="spellEnd"/>
            <w:r>
              <w:rPr>
                <w:sz w:val="21"/>
              </w:rPr>
              <w:t xml:space="preserve"> </w:t>
            </w:r>
            <w:proofErr w:type="spellStart"/>
            <w:r>
              <w:rPr>
                <w:sz w:val="21"/>
              </w:rPr>
              <w:t>mô</w:t>
            </w:r>
            <w:proofErr w:type="spellEnd"/>
            <w:r>
              <w:rPr>
                <w:sz w:val="21"/>
              </w:rPr>
              <w:t xml:space="preserve"> </w:t>
            </w:r>
            <w:proofErr w:type="spellStart"/>
            <w:r>
              <w:rPr>
                <w:sz w:val="21"/>
              </w:rPr>
              <w:t>tả</w:t>
            </w:r>
            <w:proofErr w:type="spellEnd"/>
            <w:r>
              <w:rPr>
                <w:sz w:val="21"/>
              </w:rPr>
              <w:t xml:space="preserve">: </w:t>
            </w:r>
            <w:r w:rsidR="008634C3">
              <w:rPr>
                <w:sz w:val="21"/>
              </w:rPr>
              <w:t>Sinh</w:t>
            </w:r>
            <w:r w:rsidR="008634C3">
              <w:rPr>
                <w:sz w:val="21"/>
                <w:lang w:val="vi-VN"/>
              </w:rPr>
              <w:t xml:space="preserve"> viên có thể sử dụng VNEID hoặc đọc đúng mã căn cước + Họ tên + Ngày sinh</w:t>
            </w:r>
            <w:r>
              <w:rPr>
                <w:sz w:val="21"/>
              </w:rPr>
              <w:t>.</w:t>
            </w:r>
          </w:p>
        </w:tc>
      </w:tr>
      <w:tr w:rsidR="00D049EA" w14:paraId="650E3E13"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0C6BA532" w14:textId="77777777" w:rsidR="00D049EA" w:rsidRDefault="00000000">
            <w:pPr>
              <w:jc w:val="center"/>
            </w:pPr>
            <w:r>
              <w:rPr>
                <w:sz w:val="20"/>
              </w:rPr>
              <w:t>7</w:t>
            </w:r>
          </w:p>
        </w:tc>
        <w:tc>
          <w:tcPr>
            <w:tcW w:w="2232" w:type="dxa"/>
            <w:vAlign w:val="center"/>
          </w:tcPr>
          <w:p w14:paraId="18AD3261"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Check-in bằng CCCD</w:t>
            </w:r>
          </w:p>
        </w:tc>
        <w:tc>
          <w:tcPr>
            <w:tcW w:w="1512" w:type="dxa"/>
            <w:vAlign w:val="center"/>
          </w:tcPr>
          <w:p w14:paraId="47726417"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Sinh viên</w:t>
            </w:r>
          </w:p>
        </w:tc>
        <w:tc>
          <w:tcPr>
            <w:tcW w:w="5112" w:type="dxa"/>
          </w:tcPr>
          <w:p w14:paraId="0A76B0AF"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Thực hiện check-in sử dụng CCCD làm thông tin định danh/tra cứu.</w:t>
            </w:r>
          </w:p>
          <w:p w14:paraId="0664D363"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Sau thao tác check-in, hệ thống thực hiện kiểm tra sinh viên có thuộc đợt hay không.</w:t>
            </w:r>
          </w:p>
        </w:tc>
      </w:tr>
      <w:tr w:rsidR="00D049EA" w14:paraId="4C593F69"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6E70592F" w14:textId="77777777" w:rsidR="00D049EA" w:rsidRDefault="00000000">
            <w:pPr>
              <w:jc w:val="center"/>
            </w:pPr>
            <w:r>
              <w:rPr>
                <w:sz w:val="20"/>
              </w:rPr>
              <w:t>8</w:t>
            </w:r>
          </w:p>
        </w:tc>
        <w:tc>
          <w:tcPr>
            <w:tcW w:w="2232" w:type="dxa"/>
            <w:vAlign w:val="center"/>
          </w:tcPr>
          <w:p w14:paraId="671A4AB2"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Check SV có thuộc đợt</w:t>
            </w:r>
          </w:p>
        </w:tc>
        <w:tc>
          <w:tcPr>
            <w:tcW w:w="1512" w:type="dxa"/>
            <w:vAlign w:val="center"/>
          </w:tcPr>
          <w:p w14:paraId="76B07AC8"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Hệ thống</w:t>
            </w:r>
          </w:p>
        </w:tc>
        <w:tc>
          <w:tcPr>
            <w:tcW w:w="5112" w:type="dxa"/>
          </w:tcPr>
          <w:p w14:paraId="6B634EFA"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Nếu Có: chuyển sang ghi nhận check-in thành công.</w:t>
            </w:r>
          </w:p>
          <w:p w14:paraId="5BD9C4A1"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Nếu Không: chuyển sang kiểm tra sinh viên có tồn tại trong CSDL.</w:t>
            </w:r>
          </w:p>
        </w:tc>
      </w:tr>
      <w:tr w:rsidR="00D049EA" w14:paraId="364BF1AA"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16E280B4" w14:textId="77777777" w:rsidR="00D049EA" w:rsidRDefault="00000000">
            <w:pPr>
              <w:jc w:val="center"/>
            </w:pPr>
            <w:r>
              <w:rPr>
                <w:sz w:val="20"/>
              </w:rPr>
              <w:t>9</w:t>
            </w:r>
          </w:p>
        </w:tc>
        <w:tc>
          <w:tcPr>
            <w:tcW w:w="2232" w:type="dxa"/>
            <w:vAlign w:val="center"/>
          </w:tcPr>
          <w:p w14:paraId="0A703FE7"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Check SV có tồn tại trong DB</w:t>
            </w:r>
          </w:p>
        </w:tc>
        <w:tc>
          <w:tcPr>
            <w:tcW w:w="1512" w:type="dxa"/>
            <w:vAlign w:val="center"/>
          </w:tcPr>
          <w:p w14:paraId="0F50317A"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Hệ thống</w:t>
            </w:r>
          </w:p>
        </w:tc>
        <w:tc>
          <w:tcPr>
            <w:tcW w:w="5112" w:type="dxa"/>
          </w:tcPr>
          <w:p w14:paraId="1286BD69"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Nếu Không: kết thúc nhánh xử lý, không ghi nhận check-in thành công.</w:t>
            </w:r>
          </w:p>
          <w:p w14:paraId="561D1F70"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Nếu Có: chuyển cán bộ hậu cần ghi nhận bổ sung sinh viên vào luồng hiện tại.</w:t>
            </w:r>
          </w:p>
        </w:tc>
      </w:tr>
      <w:tr w:rsidR="00D049EA" w14:paraId="2D2B5172"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1A82E8C4" w14:textId="77777777" w:rsidR="00D049EA" w:rsidRDefault="00000000">
            <w:pPr>
              <w:jc w:val="center"/>
            </w:pPr>
            <w:r>
              <w:rPr>
                <w:sz w:val="20"/>
              </w:rPr>
              <w:t>10</w:t>
            </w:r>
          </w:p>
        </w:tc>
        <w:tc>
          <w:tcPr>
            <w:tcW w:w="2232" w:type="dxa"/>
            <w:vAlign w:val="center"/>
          </w:tcPr>
          <w:p w14:paraId="2B287129"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Ghi nhận bổ sung sinh viên</w:t>
            </w:r>
          </w:p>
        </w:tc>
        <w:tc>
          <w:tcPr>
            <w:tcW w:w="1512" w:type="dxa"/>
            <w:vAlign w:val="center"/>
          </w:tcPr>
          <w:p w14:paraId="4989F016"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Cán bộ hậu cần</w:t>
            </w:r>
          </w:p>
        </w:tc>
        <w:tc>
          <w:tcPr>
            <w:tcW w:w="5112" w:type="dxa"/>
          </w:tcPr>
          <w:p w14:paraId="4BCC4CB1"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Áp dụng cho trường hợp sinh viên không thuộc đợt nhưng có tồn tại trong CSDL.</w:t>
            </w:r>
          </w:p>
          <w:p w14:paraId="77A6EDD3"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Cán bộ hậu cần ghi nhận bổ sung sinh viên để sinh viên có thể tiếp tục quy trình.</w:t>
            </w:r>
          </w:p>
          <w:p w14:paraId="59FEBB73"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Sau khi bổ sung, luồng quay về bước ghi nhận check-in thành công.</w:t>
            </w:r>
          </w:p>
          <w:p w14:paraId="1C6A181A"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Các quyền/phê duyệt hoặc lý do bổ sung bắt buộc: TBD.</w:t>
            </w:r>
          </w:p>
        </w:tc>
      </w:tr>
      <w:tr w:rsidR="00D049EA" w14:paraId="3EFAF060"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71E05E80" w14:textId="77777777" w:rsidR="00D049EA" w:rsidRDefault="00000000">
            <w:pPr>
              <w:jc w:val="center"/>
            </w:pPr>
            <w:r>
              <w:rPr>
                <w:sz w:val="20"/>
              </w:rPr>
              <w:t>11</w:t>
            </w:r>
          </w:p>
        </w:tc>
        <w:tc>
          <w:tcPr>
            <w:tcW w:w="2232" w:type="dxa"/>
            <w:vAlign w:val="center"/>
          </w:tcPr>
          <w:p w14:paraId="47963768"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Ghi nhận check-in thành công</w:t>
            </w:r>
          </w:p>
        </w:tc>
        <w:tc>
          <w:tcPr>
            <w:tcW w:w="1512" w:type="dxa"/>
            <w:vAlign w:val="center"/>
          </w:tcPr>
          <w:p w14:paraId="68D861A0"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Hệ thống</w:t>
            </w:r>
          </w:p>
        </w:tc>
        <w:tc>
          <w:tcPr>
            <w:tcW w:w="5112" w:type="dxa"/>
          </w:tcPr>
          <w:p w14:paraId="502636F4"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Hệ thống ghi nhận sinh viên check-in thành công sau khi thỏa một trong hai trường hợp: thuộc đợt; hoặc được bổ sung do có tồn tại trong CSDL.</w:t>
            </w:r>
          </w:p>
          <w:p w14:paraId="651703D5"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lastRenderedPageBreak/>
              <w:t>- Dữ liệu tối thiểu cần quản lý theo luồng là trạng thái check-in và liên kết sinh viên với campaign; thời gian/người thao tác cần xác nhận thêm.</w:t>
            </w:r>
          </w:p>
        </w:tc>
      </w:tr>
      <w:tr w:rsidR="00D049EA" w14:paraId="0325F344"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3BE45F3A" w14:textId="77777777" w:rsidR="00D049EA" w:rsidRDefault="00000000">
            <w:pPr>
              <w:jc w:val="center"/>
            </w:pPr>
            <w:r>
              <w:rPr>
                <w:sz w:val="20"/>
              </w:rPr>
              <w:lastRenderedPageBreak/>
              <w:t>12</w:t>
            </w:r>
          </w:p>
        </w:tc>
        <w:tc>
          <w:tcPr>
            <w:tcW w:w="2232" w:type="dxa"/>
            <w:vAlign w:val="center"/>
          </w:tcPr>
          <w:p w14:paraId="4326116E"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Hiển thị thông tin sinh viên</w:t>
            </w:r>
          </w:p>
        </w:tc>
        <w:tc>
          <w:tcPr>
            <w:tcW w:w="1512" w:type="dxa"/>
            <w:vAlign w:val="center"/>
          </w:tcPr>
          <w:p w14:paraId="26778F3D"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Hệ thống</w:t>
            </w:r>
          </w:p>
        </w:tc>
        <w:tc>
          <w:tcPr>
            <w:tcW w:w="5112" w:type="dxa"/>
          </w:tcPr>
          <w:p w14:paraId="53BEEEAD" w14:textId="6759233E"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Sau check-in </w:t>
            </w:r>
            <w:proofErr w:type="spellStart"/>
            <w:r>
              <w:rPr>
                <w:sz w:val="21"/>
              </w:rPr>
              <w:t>thành</w:t>
            </w:r>
            <w:proofErr w:type="spellEnd"/>
            <w:r>
              <w:rPr>
                <w:sz w:val="21"/>
              </w:rPr>
              <w:t xml:space="preserve"> </w:t>
            </w:r>
            <w:proofErr w:type="spellStart"/>
            <w:r>
              <w:rPr>
                <w:sz w:val="21"/>
              </w:rPr>
              <w:t>công</w:t>
            </w:r>
            <w:proofErr w:type="spellEnd"/>
            <w:r>
              <w:rPr>
                <w:sz w:val="21"/>
              </w:rPr>
              <w:t xml:space="preserve">, </w:t>
            </w:r>
            <w:proofErr w:type="spellStart"/>
            <w:r>
              <w:rPr>
                <w:sz w:val="21"/>
              </w:rPr>
              <w:t>hệ</w:t>
            </w:r>
            <w:proofErr w:type="spellEnd"/>
            <w:r>
              <w:rPr>
                <w:sz w:val="21"/>
              </w:rPr>
              <w:t xml:space="preserve"> </w:t>
            </w:r>
            <w:proofErr w:type="spellStart"/>
            <w:r>
              <w:rPr>
                <w:sz w:val="21"/>
              </w:rPr>
              <w:t>thống</w:t>
            </w:r>
            <w:proofErr w:type="spellEnd"/>
            <w:r>
              <w:rPr>
                <w:sz w:val="21"/>
              </w:rPr>
              <w:t xml:space="preserve"> </w:t>
            </w:r>
            <w:proofErr w:type="spellStart"/>
            <w:r>
              <w:rPr>
                <w:sz w:val="21"/>
              </w:rPr>
              <w:t>hiển</w:t>
            </w:r>
            <w:proofErr w:type="spellEnd"/>
            <w:r>
              <w:rPr>
                <w:sz w:val="21"/>
              </w:rPr>
              <w:t xml:space="preserve"> </w:t>
            </w:r>
            <w:proofErr w:type="spellStart"/>
            <w:r>
              <w:rPr>
                <w:sz w:val="21"/>
              </w:rPr>
              <w:t>thị</w:t>
            </w:r>
            <w:proofErr w:type="spellEnd"/>
            <w:r>
              <w:rPr>
                <w:sz w:val="21"/>
              </w:rPr>
              <w:t xml:space="preserve"> </w:t>
            </w:r>
            <w:proofErr w:type="spellStart"/>
            <w:r>
              <w:rPr>
                <w:sz w:val="21"/>
              </w:rPr>
              <w:t>thông</w:t>
            </w:r>
            <w:proofErr w:type="spellEnd"/>
            <w:r>
              <w:rPr>
                <w:sz w:val="21"/>
              </w:rPr>
              <w:t xml:space="preserve"> tin </w:t>
            </w:r>
            <w:proofErr w:type="spellStart"/>
            <w:r>
              <w:rPr>
                <w:sz w:val="21"/>
              </w:rPr>
              <w:t>sinh</w:t>
            </w:r>
            <w:proofErr w:type="spellEnd"/>
            <w:r>
              <w:rPr>
                <w:sz w:val="21"/>
              </w:rPr>
              <w:t xml:space="preserve"> </w:t>
            </w:r>
            <w:proofErr w:type="spellStart"/>
            <w:r>
              <w:rPr>
                <w:sz w:val="21"/>
              </w:rPr>
              <w:t>viên</w:t>
            </w:r>
            <w:proofErr w:type="spellEnd"/>
            <w:r>
              <w:rPr>
                <w:sz w:val="21"/>
              </w:rPr>
              <w:t xml:space="preserve"> </w:t>
            </w:r>
            <w:proofErr w:type="spellStart"/>
            <w:r>
              <w:rPr>
                <w:sz w:val="21"/>
              </w:rPr>
              <w:t>để</w:t>
            </w:r>
            <w:proofErr w:type="spellEnd"/>
            <w:r>
              <w:rPr>
                <w:sz w:val="21"/>
              </w:rPr>
              <w:t xml:space="preserve"> </w:t>
            </w:r>
            <w:proofErr w:type="spellStart"/>
            <w:r>
              <w:rPr>
                <w:sz w:val="21"/>
              </w:rPr>
              <w:t>phục</w:t>
            </w:r>
            <w:proofErr w:type="spellEnd"/>
            <w:r>
              <w:rPr>
                <w:sz w:val="21"/>
              </w:rPr>
              <w:t xml:space="preserve"> </w:t>
            </w:r>
            <w:proofErr w:type="spellStart"/>
            <w:r>
              <w:rPr>
                <w:sz w:val="21"/>
              </w:rPr>
              <w:t>vụ</w:t>
            </w:r>
            <w:proofErr w:type="spellEnd"/>
            <w:r>
              <w:rPr>
                <w:sz w:val="21"/>
              </w:rPr>
              <w:t xml:space="preserve"> </w:t>
            </w:r>
            <w:proofErr w:type="spellStart"/>
            <w:r>
              <w:rPr>
                <w:sz w:val="21"/>
              </w:rPr>
              <w:t>nhận</w:t>
            </w:r>
            <w:proofErr w:type="spellEnd"/>
            <w:r>
              <w:rPr>
                <w:sz w:val="21"/>
              </w:rPr>
              <w:t xml:space="preserve"> </w:t>
            </w:r>
            <w:proofErr w:type="spellStart"/>
            <w:r>
              <w:rPr>
                <w:sz w:val="21"/>
              </w:rPr>
              <w:t>diện</w:t>
            </w:r>
            <w:proofErr w:type="spellEnd"/>
            <w:r>
              <w:rPr>
                <w:sz w:val="21"/>
              </w:rPr>
              <w:t xml:space="preserve"> </w:t>
            </w:r>
            <w:proofErr w:type="spellStart"/>
            <w:r w:rsidR="008634C3">
              <w:rPr>
                <w:sz w:val="21"/>
              </w:rPr>
              <w:t>đúng</w:t>
            </w:r>
            <w:proofErr w:type="spellEnd"/>
            <w:r w:rsidR="008634C3">
              <w:rPr>
                <w:sz w:val="21"/>
                <w:lang w:val="vi-VN"/>
              </w:rPr>
              <w:t xml:space="preserve"> sinh viên đó </w:t>
            </w:r>
            <w:proofErr w:type="spellStart"/>
            <w:r>
              <w:rPr>
                <w:sz w:val="21"/>
              </w:rPr>
              <w:t>và</w:t>
            </w:r>
            <w:proofErr w:type="spellEnd"/>
            <w:r>
              <w:rPr>
                <w:sz w:val="21"/>
              </w:rPr>
              <w:t xml:space="preserve"> </w:t>
            </w:r>
            <w:proofErr w:type="spellStart"/>
            <w:r>
              <w:rPr>
                <w:sz w:val="21"/>
              </w:rPr>
              <w:t>điều</w:t>
            </w:r>
            <w:proofErr w:type="spellEnd"/>
            <w:r>
              <w:rPr>
                <w:sz w:val="21"/>
              </w:rPr>
              <w:t xml:space="preserve"> </w:t>
            </w:r>
            <w:proofErr w:type="spellStart"/>
            <w:r>
              <w:rPr>
                <w:sz w:val="21"/>
              </w:rPr>
              <w:t>phối</w:t>
            </w:r>
            <w:proofErr w:type="spellEnd"/>
            <w:r>
              <w:rPr>
                <w:sz w:val="21"/>
              </w:rPr>
              <w:t xml:space="preserve"> </w:t>
            </w:r>
            <w:proofErr w:type="spellStart"/>
            <w:r>
              <w:rPr>
                <w:sz w:val="21"/>
              </w:rPr>
              <w:t>chụp</w:t>
            </w:r>
            <w:proofErr w:type="spellEnd"/>
            <w:r>
              <w:rPr>
                <w:sz w:val="21"/>
              </w:rPr>
              <w:t>.</w:t>
            </w:r>
          </w:p>
          <w:p w14:paraId="7EDDEA7D"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Danh </w:t>
            </w:r>
            <w:proofErr w:type="spellStart"/>
            <w:r>
              <w:rPr>
                <w:sz w:val="21"/>
              </w:rPr>
              <w:t>sách</w:t>
            </w:r>
            <w:proofErr w:type="spellEnd"/>
            <w:r>
              <w:rPr>
                <w:sz w:val="21"/>
              </w:rPr>
              <w:t xml:space="preserve"> </w:t>
            </w:r>
            <w:proofErr w:type="spellStart"/>
            <w:r>
              <w:rPr>
                <w:sz w:val="21"/>
              </w:rPr>
              <w:t>trường</w:t>
            </w:r>
            <w:proofErr w:type="spellEnd"/>
            <w:r>
              <w:rPr>
                <w:sz w:val="21"/>
              </w:rPr>
              <w:t xml:space="preserve"> </w:t>
            </w:r>
            <w:proofErr w:type="spellStart"/>
            <w:r>
              <w:rPr>
                <w:sz w:val="21"/>
              </w:rPr>
              <w:t>thông</w:t>
            </w:r>
            <w:proofErr w:type="spellEnd"/>
            <w:r>
              <w:rPr>
                <w:sz w:val="21"/>
              </w:rPr>
              <w:t xml:space="preserve"> tin </w:t>
            </w:r>
            <w:proofErr w:type="spellStart"/>
            <w:r>
              <w:rPr>
                <w:sz w:val="21"/>
              </w:rPr>
              <w:t>hiển</w:t>
            </w:r>
            <w:proofErr w:type="spellEnd"/>
            <w:r>
              <w:rPr>
                <w:sz w:val="21"/>
              </w:rPr>
              <w:t xml:space="preserve"> </w:t>
            </w:r>
            <w:proofErr w:type="spellStart"/>
            <w:r>
              <w:rPr>
                <w:sz w:val="21"/>
              </w:rPr>
              <w:t>thị</w:t>
            </w:r>
            <w:proofErr w:type="spellEnd"/>
            <w:r>
              <w:rPr>
                <w:sz w:val="21"/>
              </w:rPr>
              <w:t xml:space="preserve"> </w:t>
            </w:r>
            <w:r w:rsidR="008634C3">
              <w:rPr>
                <w:sz w:val="21"/>
              </w:rPr>
              <w:t>bao</w:t>
            </w:r>
            <w:r w:rsidR="008634C3">
              <w:rPr>
                <w:sz w:val="21"/>
                <w:lang w:val="vi-VN"/>
              </w:rPr>
              <w:t xml:space="preserve"> gồm</w:t>
            </w:r>
          </w:p>
          <w:p w14:paraId="046ECD51" w14:textId="77777777" w:rsidR="00960B9B" w:rsidRDefault="00960B9B" w:rsidP="00960B9B">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sidRPr="00960B9B">
              <w:rPr>
                <w:sz w:val="21"/>
                <w:lang w:val="vi-VN"/>
              </w:rPr>
              <w:t>+</w:t>
            </w:r>
            <w:r>
              <w:rPr>
                <w:sz w:val="21"/>
                <w:lang w:val="vi-VN"/>
              </w:rPr>
              <w:t xml:space="preserve"> Mẫu thông báo: </w:t>
            </w:r>
          </w:p>
          <w:p w14:paraId="3F71E3CC" w14:textId="77777777" w:rsidR="00960B9B" w:rsidRDefault="00960B9B" w:rsidP="00960B9B">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Chào mừng sinh viên Nguyễn Văn A</w:t>
            </w:r>
          </w:p>
          <w:p w14:paraId="6621ADD7" w14:textId="77777777" w:rsidR="00960B9B" w:rsidRDefault="00960B9B" w:rsidP="00960B9B">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Họ tên sinh viên</w:t>
            </w:r>
          </w:p>
          <w:p w14:paraId="3516EC5E" w14:textId="77777777" w:rsidR="00960B9B" w:rsidRDefault="00960B9B" w:rsidP="00960B9B">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Ngày sinh</w:t>
            </w:r>
          </w:p>
          <w:p w14:paraId="5ED742AE" w14:textId="240F8ACE" w:rsidR="00960B9B" w:rsidRPr="00960B9B" w:rsidRDefault="00960B9B" w:rsidP="00960B9B">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Khoa</w:t>
            </w:r>
          </w:p>
        </w:tc>
      </w:tr>
      <w:tr w:rsidR="00D049EA" w14:paraId="7EBCAFF0"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61F23A50" w14:textId="77777777" w:rsidR="00D049EA" w:rsidRDefault="00000000">
            <w:pPr>
              <w:jc w:val="center"/>
            </w:pPr>
            <w:r>
              <w:rPr>
                <w:sz w:val="20"/>
              </w:rPr>
              <w:t>13</w:t>
            </w:r>
          </w:p>
        </w:tc>
        <w:tc>
          <w:tcPr>
            <w:tcW w:w="2232" w:type="dxa"/>
            <w:vAlign w:val="center"/>
          </w:tcPr>
          <w:p w14:paraId="24B3FB43"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Vào vị trí chụp ảnh</w:t>
            </w:r>
          </w:p>
        </w:tc>
        <w:tc>
          <w:tcPr>
            <w:tcW w:w="1512" w:type="dxa"/>
            <w:vAlign w:val="center"/>
          </w:tcPr>
          <w:p w14:paraId="27BB0EE9"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CTSV</w:t>
            </w:r>
          </w:p>
        </w:tc>
        <w:tc>
          <w:tcPr>
            <w:tcW w:w="5112" w:type="dxa"/>
          </w:tcPr>
          <w:p w14:paraId="4E37C4C1" w14:textId="4342E35B"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CTSV </w:t>
            </w:r>
            <w:proofErr w:type="spellStart"/>
            <w:r>
              <w:rPr>
                <w:sz w:val="21"/>
              </w:rPr>
              <w:t>điều</w:t>
            </w:r>
            <w:proofErr w:type="spellEnd"/>
            <w:r>
              <w:rPr>
                <w:sz w:val="21"/>
              </w:rPr>
              <w:t xml:space="preserve"> </w:t>
            </w:r>
            <w:proofErr w:type="spellStart"/>
            <w:r>
              <w:rPr>
                <w:sz w:val="21"/>
              </w:rPr>
              <w:t>phối</w:t>
            </w:r>
            <w:proofErr w:type="spellEnd"/>
            <w:r>
              <w:rPr>
                <w:sz w:val="21"/>
              </w:rPr>
              <w:t xml:space="preserve"> </w:t>
            </w:r>
            <w:proofErr w:type="spellStart"/>
            <w:r>
              <w:rPr>
                <w:sz w:val="21"/>
              </w:rPr>
              <w:t>sinh</w:t>
            </w:r>
            <w:proofErr w:type="spellEnd"/>
            <w:r>
              <w:rPr>
                <w:sz w:val="21"/>
              </w:rPr>
              <w:t xml:space="preserve"> </w:t>
            </w:r>
            <w:proofErr w:type="spellStart"/>
            <w:r>
              <w:rPr>
                <w:sz w:val="21"/>
              </w:rPr>
              <w:t>viên</w:t>
            </w:r>
            <w:proofErr w:type="spellEnd"/>
            <w:r>
              <w:rPr>
                <w:sz w:val="21"/>
              </w:rPr>
              <w:t xml:space="preserve"> vào vị trí chụp ảnh sau khi thông tin sinh viên được hiển thị.</w:t>
            </w:r>
          </w:p>
          <w:p w14:paraId="4C83FE39" w14:textId="6C5250FD" w:rsidR="00960B9B" w:rsidRPr="00960B9B"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Đây là điểm bắt đầu chuỗi </w:t>
            </w:r>
            <w:proofErr w:type="spellStart"/>
            <w:r>
              <w:rPr>
                <w:sz w:val="21"/>
              </w:rPr>
              <w:t>kiểm</w:t>
            </w:r>
            <w:proofErr w:type="spellEnd"/>
            <w:r>
              <w:rPr>
                <w:sz w:val="21"/>
              </w:rPr>
              <w:t xml:space="preserve"> </w:t>
            </w:r>
            <w:proofErr w:type="spellStart"/>
            <w:r>
              <w:rPr>
                <w:sz w:val="21"/>
              </w:rPr>
              <w:t>soát</w:t>
            </w:r>
            <w:proofErr w:type="spellEnd"/>
            <w:r>
              <w:rPr>
                <w:sz w:val="21"/>
              </w:rPr>
              <w:t xml:space="preserve"> </w:t>
            </w:r>
            <w:proofErr w:type="spellStart"/>
            <w:r>
              <w:rPr>
                <w:sz w:val="21"/>
              </w:rPr>
              <w:t>chất</w:t>
            </w:r>
            <w:proofErr w:type="spellEnd"/>
            <w:r>
              <w:rPr>
                <w:sz w:val="21"/>
              </w:rPr>
              <w:t xml:space="preserve"> </w:t>
            </w:r>
            <w:proofErr w:type="spellStart"/>
            <w:r>
              <w:rPr>
                <w:sz w:val="21"/>
              </w:rPr>
              <w:t>lượng</w:t>
            </w:r>
            <w:proofErr w:type="spellEnd"/>
            <w:r>
              <w:rPr>
                <w:sz w:val="21"/>
              </w:rPr>
              <w:t xml:space="preserve"> </w:t>
            </w:r>
            <w:proofErr w:type="spellStart"/>
            <w:r>
              <w:rPr>
                <w:sz w:val="21"/>
              </w:rPr>
              <w:t>tại</w:t>
            </w:r>
            <w:proofErr w:type="spellEnd"/>
            <w:r>
              <w:rPr>
                <w:sz w:val="21"/>
              </w:rPr>
              <w:t xml:space="preserve"> </w:t>
            </w:r>
            <w:proofErr w:type="spellStart"/>
            <w:r>
              <w:rPr>
                <w:sz w:val="21"/>
              </w:rPr>
              <w:t>phiên</w:t>
            </w:r>
            <w:proofErr w:type="spellEnd"/>
            <w:r>
              <w:rPr>
                <w:sz w:val="21"/>
              </w:rPr>
              <w:t xml:space="preserve"> </w:t>
            </w:r>
            <w:proofErr w:type="spellStart"/>
            <w:r>
              <w:rPr>
                <w:sz w:val="21"/>
              </w:rPr>
              <w:t>chụp</w:t>
            </w:r>
            <w:proofErr w:type="spellEnd"/>
            <w:r>
              <w:rPr>
                <w:sz w:val="21"/>
              </w:rPr>
              <w:t>.</w:t>
            </w:r>
          </w:p>
        </w:tc>
      </w:tr>
      <w:tr w:rsidR="00D049EA" w14:paraId="2CA529C7"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27B68539" w14:textId="77777777" w:rsidR="00D049EA" w:rsidRDefault="00000000">
            <w:pPr>
              <w:jc w:val="center"/>
            </w:pPr>
            <w:r>
              <w:rPr>
                <w:sz w:val="20"/>
              </w:rPr>
              <w:t>14</w:t>
            </w:r>
          </w:p>
        </w:tc>
        <w:tc>
          <w:tcPr>
            <w:tcW w:w="2232" w:type="dxa"/>
            <w:vAlign w:val="center"/>
          </w:tcPr>
          <w:p w14:paraId="20219913"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Hướng dẫn tư thế</w:t>
            </w:r>
          </w:p>
        </w:tc>
        <w:tc>
          <w:tcPr>
            <w:tcW w:w="1512" w:type="dxa"/>
            <w:vAlign w:val="center"/>
          </w:tcPr>
          <w:p w14:paraId="43FA3EAD"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Cán bộ hậu cần</w:t>
            </w:r>
          </w:p>
        </w:tc>
        <w:tc>
          <w:tcPr>
            <w:tcW w:w="5112" w:type="dxa"/>
          </w:tcPr>
          <w:p w14:paraId="4D875032"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Cán bộ hậu cần hướng dẫn sinh viên tư </w:t>
            </w:r>
            <w:proofErr w:type="spellStart"/>
            <w:r>
              <w:rPr>
                <w:sz w:val="21"/>
              </w:rPr>
              <w:t>thế</w:t>
            </w:r>
            <w:proofErr w:type="spellEnd"/>
            <w:r>
              <w:rPr>
                <w:sz w:val="21"/>
              </w:rPr>
              <w:t xml:space="preserve"> </w:t>
            </w:r>
            <w:proofErr w:type="spellStart"/>
            <w:r>
              <w:rPr>
                <w:sz w:val="21"/>
              </w:rPr>
              <w:t>chụp</w:t>
            </w:r>
            <w:proofErr w:type="spellEnd"/>
            <w:r>
              <w:rPr>
                <w:sz w:val="21"/>
              </w:rPr>
              <w:t xml:space="preserve"> </w:t>
            </w:r>
            <w:proofErr w:type="spellStart"/>
            <w:r>
              <w:rPr>
                <w:sz w:val="21"/>
              </w:rPr>
              <w:t>phù</w:t>
            </w:r>
            <w:proofErr w:type="spellEnd"/>
            <w:r>
              <w:rPr>
                <w:sz w:val="21"/>
              </w:rPr>
              <w:t xml:space="preserve"> </w:t>
            </w:r>
            <w:proofErr w:type="spellStart"/>
            <w:r>
              <w:rPr>
                <w:sz w:val="21"/>
              </w:rPr>
              <w:t>hợp</w:t>
            </w:r>
            <w:proofErr w:type="spellEnd"/>
            <w:r>
              <w:rPr>
                <w:sz w:val="21"/>
              </w:rPr>
              <w:t xml:space="preserve"> </w:t>
            </w:r>
            <w:proofErr w:type="spellStart"/>
            <w:r>
              <w:rPr>
                <w:sz w:val="21"/>
              </w:rPr>
              <w:t>trước</w:t>
            </w:r>
            <w:proofErr w:type="spellEnd"/>
            <w:r>
              <w:rPr>
                <w:sz w:val="21"/>
              </w:rPr>
              <w:t>/</w:t>
            </w:r>
            <w:proofErr w:type="spellStart"/>
            <w:r>
              <w:rPr>
                <w:sz w:val="21"/>
              </w:rPr>
              <w:t>trong</w:t>
            </w:r>
            <w:proofErr w:type="spellEnd"/>
            <w:r>
              <w:rPr>
                <w:sz w:val="21"/>
              </w:rPr>
              <w:t xml:space="preserve"> </w:t>
            </w:r>
            <w:proofErr w:type="spellStart"/>
            <w:r>
              <w:rPr>
                <w:sz w:val="21"/>
              </w:rPr>
              <w:t>phiên</w:t>
            </w:r>
            <w:proofErr w:type="spellEnd"/>
            <w:r>
              <w:rPr>
                <w:sz w:val="21"/>
              </w:rPr>
              <w:t xml:space="preserve"> </w:t>
            </w:r>
            <w:proofErr w:type="spellStart"/>
            <w:r>
              <w:rPr>
                <w:sz w:val="21"/>
              </w:rPr>
              <w:t>chụp</w:t>
            </w:r>
            <w:proofErr w:type="spellEnd"/>
            <w:r>
              <w:rPr>
                <w:sz w:val="21"/>
              </w:rPr>
              <w:t>.</w:t>
            </w:r>
          </w:p>
          <w:p w14:paraId="19C81A49" w14:textId="6E1EE564" w:rsidR="000612C2" w:rsidRPr="000612C2" w:rsidRDefault="000612C2">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sidRPr="000612C2">
              <w:rPr>
                <w:sz w:val="21"/>
              </w:rPr>
              <w:t xml:space="preserve">Sinh </w:t>
            </w:r>
            <w:proofErr w:type="spellStart"/>
            <w:r w:rsidRPr="000612C2">
              <w:rPr>
                <w:sz w:val="21"/>
              </w:rPr>
              <w:t>viên</w:t>
            </w:r>
            <w:proofErr w:type="spellEnd"/>
            <w:r w:rsidRPr="000612C2">
              <w:rPr>
                <w:sz w:val="21"/>
              </w:rPr>
              <w:t xml:space="preserve"> </w:t>
            </w:r>
            <w:proofErr w:type="spellStart"/>
            <w:r w:rsidRPr="000612C2">
              <w:rPr>
                <w:sz w:val="21"/>
              </w:rPr>
              <w:t>vào</w:t>
            </w:r>
            <w:proofErr w:type="spellEnd"/>
            <w:r w:rsidRPr="000612C2">
              <w:rPr>
                <w:sz w:val="21"/>
              </w:rPr>
              <w:t xml:space="preserve"> </w:t>
            </w:r>
            <w:proofErr w:type="spellStart"/>
            <w:r w:rsidRPr="000612C2">
              <w:rPr>
                <w:sz w:val="21"/>
              </w:rPr>
              <w:t>vị</w:t>
            </w:r>
            <w:proofErr w:type="spellEnd"/>
            <w:r w:rsidRPr="000612C2">
              <w:rPr>
                <w:sz w:val="21"/>
              </w:rPr>
              <w:t xml:space="preserve"> </w:t>
            </w:r>
            <w:proofErr w:type="spellStart"/>
            <w:r w:rsidRPr="000612C2">
              <w:rPr>
                <w:sz w:val="21"/>
              </w:rPr>
              <w:t>trí</w:t>
            </w:r>
            <w:proofErr w:type="spellEnd"/>
            <w:r w:rsidRPr="000612C2">
              <w:rPr>
                <w:sz w:val="21"/>
              </w:rPr>
              <w:t xml:space="preserve"> </w:t>
            </w:r>
            <w:proofErr w:type="spellStart"/>
            <w:r w:rsidRPr="000612C2">
              <w:rPr>
                <w:sz w:val="21"/>
              </w:rPr>
              <w:t>đã</w:t>
            </w:r>
            <w:proofErr w:type="spellEnd"/>
            <w:r w:rsidRPr="000612C2">
              <w:rPr>
                <w:sz w:val="21"/>
              </w:rPr>
              <w:t xml:space="preserve"> </w:t>
            </w:r>
            <w:proofErr w:type="spellStart"/>
            <w:r w:rsidRPr="000612C2">
              <w:rPr>
                <w:sz w:val="21"/>
              </w:rPr>
              <w:t>đánh</w:t>
            </w:r>
            <w:proofErr w:type="spellEnd"/>
            <w:r w:rsidRPr="000612C2">
              <w:rPr>
                <w:sz w:val="21"/>
              </w:rPr>
              <w:t xml:space="preserve"> </w:t>
            </w:r>
            <w:proofErr w:type="spellStart"/>
            <w:r w:rsidRPr="000612C2">
              <w:rPr>
                <w:sz w:val="21"/>
              </w:rPr>
              <w:t>dấu</w:t>
            </w:r>
            <w:proofErr w:type="spellEnd"/>
            <w:r w:rsidRPr="000612C2">
              <w:rPr>
                <w:sz w:val="21"/>
              </w:rPr>
              <w:br/>
              <w:t xml:space="preserve">→ </w:t>
            </w:r>
            <w:proofErr w:type="spellStart"/>
            <w:r w:rsidRPr="000612C2">
              <w:rPr>
                <w:sz w:val="21"/>
              </w:rPr>
              <w:t>Cán</w:t>
            </w:r>
            <w:proofErr w:type="spellEnd"/>
            <w:r w:rsidRPr="000612C2">
              <w:rPr>
                <w:sz w:val="21"/>
              </w:rPr>
              <w:t xml:space="preserve"> </w:t>
            </w:r>
            <w:proofErr w:type="spellStart"/>
            <w:r w:rsidRPr="000612C2">
              <w:rPr>
                <w:sz w:val="21"/>
              </w:rPr>
              <w:t>bộ</w:t>
            </w:r>
            <w:proofErr w:type="spellEnd"/>
            <w:r w:rsidRPr="000612C2">
              <w:rPr>
                <w:sz w:val="21"/>
              </w:rPr>
              <w:t xml:space="preserve"> </w:t>
            </w:r>
            <w:proofErr w:type="spellStart"/>
            <w:r w:rsidRPr="000612C2">
              <w:rPr>
                <w:sz w:val="21"/>
              </w:rPr>
              <w:t>hướng</w:t>
            </w:r>
            <w:proofErr w:type="spellEnd"/>
            <w:r w:rsidRPr="000612C2">
              <w:rPr>
                <w:sz w:val="21"/>
              </w:rPr>
              <w:t xml:space="preserve"> </w:t>
            </w:r>
            <w:proofErr w:type="spellStart"/>
            <w:r w:rsidRPr="000612C2">
              <w:rPr>
                <w:sz w:val="21"/>
              </w:rPr>
              <w:t>dẫn</w:t>
            </w:r>
            <w:proofErr w:type="spellEnd"/>
            <w:r w:rsidRPr="000612C2">
              <w:rPr>
                <w:sz w:val="21"/>
              </w:rPr>
              <w:t xml:space="preserve"> </w:t>
            </w:r>
            <w:proofErr w:type="spellStart"/>
            <w:r w:rsidRPr="000612C2">
              <w:rPr>
                <w:sz w:val="21"/>
              </w:rPr>
              <w:t>tư</w:t>
            </w:r>
            <w:proofErr w:type="spellEnd"/>
            <w:r w:rsidRPr="000612C2">
              <w:rPr>
                <w:sz w:val="21"/>
              </w:rPr>
              <w:t xml:space="preserve"> </w:t>
            </w:r>
            <w:proofErr w:type="spellStart"/>
            <w:r w:rsidRPr="000612C2">
              <w:rPr>
                <w:sz w:val="21"/>
              </w:rPr>
              <w:t>thế</w:t>
            </w:r>
            <w:proofErr w:type="spellEnd"/>
            <w:r w:rsidRPr="000612C2">
              <w:rPr>
                <w:sz w:val="21"/>
              </w:rPr>
              <w:t xml:space="preserve">, </w:t>
            </w:r>
            <w:proofErr w:type="spellStart"/>
            <w:r w:rsidRPr="000612C2">
              <w:rPr>
                <w:sz w:val="21"/>
              </w:rPr>
              <w:t>hướng</w:t>
            </w:r>
            <w:proofErr w:type="spellEnd"/>
            <w:r w:rsidRPr="000612C2">
              <w:rPr>
                <w:sz w:val="21"/>
              </w:rPr>
              <w:t xml:space="preserve"> </w:t>
            </w:r>
            <w:proofErr w:type="spellStart"/>
            <w:r w:rsidRPr="000612C2">
              <w:rPr>
                <w:sz w:val="21"/>
              </w:rPr>
              <w:t>nhìn</w:t>
            </w:r>
            <w:proofErr w:type="spellEnd"/>
            <w:r w:rsidRPr="000612C2">
              <w:rPr>
                <w:sz w:val="21"/>
              </w:rPr>
              <w:t xml:space="preserve">, </w:t>
            </w:r>
            <w:proofErr w:type="spellStart"/>
            <w:r w:rsidRPr="000612C2">
              <w:rPr>
                <w:sz w:val="21"/>
              </w:rPr>
              <w:t>khoảng</w:t>
            </w:r>
            <w:proofErr w:type="spellEnd"/>
            <w:r w:rsidRPr="000612C2">
              <w:rPr>
                <w:sz w:val="21"/>
              </w:rPr>
              <w:t xml:space="preserve"> </w:t>
            </w:r>
            <w:proofErr w:type="spellStart"/>
            <w:r w:rsidRPr="000612C2">
              <w:rPr>
                <w:sz w:val="21"/>
              </w:rPr>
              <w:t>cách</w:t>
            </w:r>
            <w:proofErr w:type="spellEnd"/>
            <w:r w:rsidRPr="000612C2">
              <w:rPr>
                <w:sz w:val="21"/>
              </w:rPr>
              <w:br/>
              <w:t xml:space="preserve">→ </w:t>
            </w:r>
            <w:proofErr w:type="spellStart"/>
            <w:r w:rsidRPr="000612C2">
              <w:rPr>
                <w:sz w:val="21"/>
              </w:rPr>
              <w:t>Hệ</w:t>
            </w:r>
            <w:proofErr w:type="spellEnd"/>
            <w:r w:rsidRPr="000612C2">
              <w:rPr>
                <w:sz w:val="21"/>
              </w:rPr>
              <w:t xml:space="preserve"> </w:t>
            </w:r>
            <w:proofErr w:type="spellStart"/>
            <w:r w:rsidRPr="000612C2">
              <w:rPr>
                <w:sz w:val="21"/>
              </w:rPr>
              <w:t>thống</w:t>
            </w:r>
            <w:proofErr w:type="spellEnd"/>
            <w:r w:rsidRPr="000612C2">
              <w:rPr>
                <w:sz w:val="21"/>
              </w:rPr>
              <w:t>/</w:t>
            </w:r>
            <w:proofErr w:type="spellStart"/>
            <w:r w:rsidRPr="000612C2">
              <w:rPr>
                <w:sz w:val="21"/>
              </w:rPr>
              <w:t>cán</w:t>
            </w:r>
            <w:proofErr w:type="spellEnd"/>
            <w:r w:rsidRPr="000612C2">
              <w:rPr>
                <w:sz w:val="21"/>
              </w:rPr>
              <w:t xml:space="preserve"> </w:t>
            </w:r>
            <w:proofErr w:type="spellStart"/>
            <w:r w:rsidRPr="000612C2">
              <w:rPr>
                <w:sz w:val="21"/>
              </w:rPr>
              <w:t>bộ</w:t>
            </w:r>
            <w:proofErr w:type="spellEnd"/>
            <w:r w:rsidRPr="000612C2">
              <w:rPr>
                <w:sz w:val="21"/>
              </w:rPr>
              <w:t xml:space="preserve"> </w:t>
            </w:r>
            <w:proofErr w:type="spellStart"/>
            <w:r w:rsidRPr="000612C2">
              <w:rPr>
                <w:sz w:val="21"/>
              </w:rPr>
              <w:t>kích</w:t>
            </w:r>
            <w:proofErr w:type="spellEnd"/>
            <w:r w:rsidRPr="000612C2">
              <w:rPr>
                <w:sz w:val="21"/>
              </w:rPr>
              <w:t xml:space="preserve"> </w:t>
            </w:r>
            <w:proofErr w:type="spellStart"/>
            <w:r w:rsidRPr="000612C2">
              <w:rPr>
                <w:sz w:val="21"/>
              </w:rPr>
              <w:t>hoạt</w:t>
            </w:r>
            <w:proofErr w:type="spellEnd"/>
            <w:r w:rsidRPr="000612C2">
              <w:rPr>
                <w:sz w:val="21"/>
              </w:rPr>
              <w:t xml:space="preserve"> </w:t>
            </w:r>
            <w:proofErr w:type="spellStart"/>
            <w:r w:rsidRPr="000612C2">
              <w:rPr>
                <w:sz w:val="21"/>
              </w:rPr>
              <w:t>phiên</w:t>
            </w:r>
            <w:proofErr w:type="spellEnd"/>
            <w:r w:rsidRPr="000612C2">
              <w:rPr>
                <w:sz w:val="21"/>
              </w:rPr>
              <w:t xml:space="preserve"> </w:t>
            </w:r>
            <w:proofErr w:type="spellStart"/>
            <w:r w:rsidRPr="000612C2">
              <w:rPr>
                <w:sz w:val="21"/>
              </w:rPr>
              <w:t>chụp</w:t>
            </w:r>
            <w:proofErr w:type="spellEnd"/>
            <w:r w:rsidRPr="000612C2">
              <w:rPr>
                <w:sz w:val="21"/>
              </w:rPr>
              <w:br/>
              <w:t xml:space="preserve">→ </w:t>
            </w:r>
            <w:proofErr w:type="spellStart"/>
            <w:r w:rsidRPr="000612C2">
              <w:rPr>
                <w:sz w:val="21"/>
              </w:rPr>
              <w:t>Máy</w:t>
            </w:r>
            <w:proofErr w:type="spellEnd"/>
            <w:r w:rsidRPr="000612C2">
              <w:rPr>
                <w:sz w:val="21"/>
              </w:rPr>
              <w:t xml:space="preserve"> </w:t>
            </w:r>
            <w:proofErr w:type="spellStart"/>
            <w:r w:rsidRPr="000612C2">
              <w:rPr>
                <w:sz w:val="21"/>
              </w:rPr>
              <w:t>ảnh</w:t>
            </w:r>
            <w:proofErr w:type="spellEnd"/>
            <w:r w:rsidRPr="000612C2">
              <w:rPr>
                <w:sz w:val="21"/>
              </w:rPr>
              <w:t xml:space="preserve"> </w:t>
            </w:r>
            <w:proofErr w:type="spellStart"/>
            <w:r w:rsidRPr="000612C2">
              <w:rPr>
                <w:sz w:val="21"/>
              </w:rPr>
              <w:t>chính</w:t>
            </w:r>
            <w:proofErr w:type="spellEnd"/>
            <w:r w:rsidRPr="000612C2">
              <w:rPr>
                <w:sz w:val="21"/>
              </w:rPr>
              <w:t xml:space="preserve"> </w:t>
            </w:r>
            <w:proofErr w:type="spellStart"/>
            <w:r w:rsidRPr="000612C2">
              <w:rPr>
                <w:sz w:val="21"/>
              </w:rPr>
              <w:t>chụp</w:t>
            </w:r>
            <w:proofErr w:type="spellEnd"/>
            <w:r w:rsidRPr="000612C2">
              <w:rPr>
                <w:sz w:val="21"/>
              </w:rPr>
              <w:t xml:space="preserve"> </w:t>
            </w:r>
            <w:proofErr w:type="spellStart"/>
            <w:r w:rsidRPr="000612C2">
              <w:rPr>
                <w:sz w:val="21"/>
              </w:rPr>
              <w:t>ảnh</w:t>
            </w:r>
            <w:proofErr w:type="spellEnd"/>
            <w:r w:rsidRPr="000612C2">
              <w:rPr>
                <w:sz w:val="21"/>
              </w:rPr>
              <w:t xml:space="preserve"> </w:t>
            </w:r>
            <w:proofErr w:type="spellStart"/>
            <w:r w:rsidRPr="000612C2">
              <w:rPr>
                <w:b/>
                <w:bCs/>
                <w:sz w:val="21"/>
              </w:rPr>
              <w:t>chính</w:t>
            </w:r>
            <w:proofErr w:type="spellEnd"/>
            <w:r w:rsidRPr="000612C2">
              <w:rPr>
                <w:b/>
                <w:bCs/>
                <w:sz w:val="21"/>
              </w:rPr>
              <w:t xml:space="preserve"> </w:t>
            </w:r>
            <w:proofErr w:type="spellStart"/>
            <w:r w:rsidRPr="000612C2">
              <w:rPr>
                <w:b/>
                <w:bCs/>
                <w:sz w:val="21"/>
              </w:rPr>
              <w:t>diện</w:t>
            </w:r>
            <w:proofErr w:type="spellEnd"/>
            <w:r w:rsidRPr="000612C2">
              <w:rPr>
                <w:sz w:val="21"/>
              </w:rPr>
              <w:br/>
              <w:t xml:space="preserve">→ Hai camera </w:t>
            </w:r>
            <w:proofErr w:type="spellStart"/>
            <w:r w:rsidRPr="000612C2">
              <w:rPr>
                <w:sz w:val="21"/>
              </w:rPr>
              <w:t>bên</w:t>
            </w:r>
            <w:proofErr w:type="spellEnd"/>
            <w:r w:rsidRPr="000612C2">
              <w:rPr>
                <w:sz w:val="21"/>
              </w:rPr>
              <w:t xml:space="preserve"> </w:t>
            </w:r>
            <w:proofErr w:type="spellStart"/>
            <w:r w:rsidRPr="000612C2">
              <w:rPr>
                <w:sz w:val="21"/>
              </w:rPr>
              <w:t>chụp</w:t>
            </w:r>
            <w:proofErr w:type="spellEnd"/>
            <w:r w:rsidRPr="000612C2">
              <w:rPr>
                <w:sz w:val="21"/>
              </w:rPr>
              <w:t>/</w:t>
            </w:r>
            <w:proofErr w:type="spellStart"/>
            <w:r w:rsidRPr="000612C2">
              <w:rPr>
                <w:sz w:val="21"/>
              </w:rPr>
              <w:t>ghi</w:t>
            </w:r>
            <w:proofErr w:type="spellEnd"/>
            <w:r w:rsidRPr="000612C2">
              <w:rPr>
                <w:sz w:val="21"/>
              </w:rPr>
              <w:t xml:space="preserve"> </w:t>
            </w:r>
            <w:proofErr w:type="spellStart"/>
            <w:r w:rsidRPr="000612C2">
              <w:rPr>
                <w:sz w:val="21"/>
              </w:rPr>
              <w:t>nhận</w:t>
            </w:r>
            <w:proofErr w:type="spellEnd"/>
            <w:r w:rsidRPr="000612C2">
              <w:rPr>
                <w:sz w:val="21"/>
              </w:rPr>
              <w:t xml:space="preserve"> </w:t>
            </w:r>
            <w:proofErr w:type="spellStart"/>
            <w:r w:rsidRPr="000612C2">
              <w:rPr>
                <w:b/>
                <w:bCs/>
                <w:sz w:val="21"/>
              </w:rPr>
              <w:t>góc</w:t>
            </w:r>
            <w:proofErr w:type="spellEnd"/>
            <w:r w:rsidRPr="000612C2">
              <w:rPr>
                <w:b/>
                <w:bCs/>
                <w:sz w:val="21"/>
              </w:rPr>
              <w:t xml:space="preserve"> </w:t>
            </w:r>
            <w:proofErr w:type="spellStart"/>
            <w:r w:rsidRPr="000612C2">
              <w:rPr>
                <w:b/>
                <w:bCs/>
                <w:sz w:val="21"/>
              </w:rPr>
              <w:t>trái</w:t>
            </w:r>
            <w:proofErr w:type="spellEnd"/>
            <w:r w:rsidRPr="000612C2">
              <w:rPr>
                <w:b/>
                <w:bCs/>
                <w:sz w:val="21"/>
              </w:rPr>
              <w:t xml:space="preserve"> </w:t>
            </w:r>
            <w:proofErr w:type="spellStart"/>
            <w:r w:rsidRPr="000612C2">
              <w:rPr>
                <w:b/>
                <w:bCs/>
                <w:sz w:val="21"/>
              </w:rPr>
              <w:t>và</w:t>
            </w:r>
            <w:proofErr w:type="spellEnd"/>
            <w:r w:rsidRPr="000612C2">
              <w:rPr>
                <w:b/>
                <w:bCs/>
                <w:sz w:val="21"/>
              </w:rPr>
              <w:t xml:space="preserve"> </w:t>
            </w:r>
            <w:proofErr w:type="spellStart"/>
            <w:r w:rsidRPr="000612C2">
              <w:rPr>
                <w:b/>
                <w:bCs/>
                <w:sz w:val="21"/>
              </w:rPr>
              <w:t>góc</w:t>
            </w:r>
            <w:proofErr w:type="spellEnd"/>
            <w:r w:rsidRPr="000612C2">
              <w:rPr>
                <w:b/>
                <w:bCs/>
                <w:sz w:val="21"/>
              </w:rPr>
              <w:t xml:space="preserve"> </w:t>
            </w:r>
            <w:proofErr w:type="spellStart"/>
            <w:r w:rsidRPr="000612C2">
              <w:rPr>
                <w:b/>
                <w:bCs/>
                <w:sz w:val="21"/>
              </w:rPr>
              <w:t>phải</w:t>
            </w:r>
            <w:proofErr w:type="spellEnd"/>
            <w:r w:rsidRPr="000612C2">
              <w:rPr>
                <w:sz w:val="21"/>
              </w:rPr>
              <w:br/>
              <w:t xml:space="preserve">→ </w:t>
            </w:r>
            <w:proofErr w:type="spellStart"/>
            <w:r w:rsidRPr="000612C2">
              <w:rPr>
                <w:sz w:val="21"/>
              </w:rPr>
              <w:t>Màn</w:t>
            </w:r>
            <w:proofErr w:type="spellEnd"/>
            <w:r w:rsidRPr="000612C2">
              <w:rPr>
                <w:sz w:val="21"/>
              </w:rPr>
              <w:t xml:space="preserve"> </w:t>
            </w:r>
            <w:proofErr w:type="spellStart"/>
            <w:r w:rsidRPr="000612C2">
              <w:rPr>
                <w:sz w:val="21"/>
              </w:rPr>
              <w:t>hình</w:t>
            </w:r>
            <w:proofErr w:type="spellEnd"/>
            <w:r w:rsidRPr="000612C2">
              <w:rPr>
                <w:sz w:val="21"/>
              </w:rPr>
              <w:t xml:space="preserve"> </w:t>
            </w:r>
            <w:proofErr w:type="spellStart"/>
            <w:r w:rsidRPr="000612C2">
              <w:rPr>
                <w:sz w:val="21"/>
              </w:rPr>
              <w:t>trước</w:t>
            </w:r>
            <w:proofErr w:type="spellEnd"/>
            <w:r w:rsidRPr="000612C2">
              <w:rPr>
                <w:sz w:val="21"/>
              </w:rPr>
              <w:t xml:space="preserve"> </w:t>
            </w:r>
            <w:proofErr w:type="spellStart"/>
            <w:r w:rsidRPr="000612C2">
              <w:rPr>
                <w:sz w:val="21"/>
              </w:rPr>
              <w:t>mặt</w:t>
            </w:r>
            <w:proofErr w:type="spellEnd"/>
            <w:r w:rsidRPr="000612C2">
              <w:rPr>
                <w:sz w:val="21"/>
              </w:rPr>
              <w:t xml:space="preserve"> </w:t>
            </w:r>
            <w:proofErr w:type="spellStart"/>
            <w:r w:rsidRPr="000612C2">
              <w:rPr>
                <w:sz w:val="21"/>
              </w:rPr>
              <w:t>sinh</w:t>
            </w:r>
            <w:proofErr w:type="spellEnd"/>
            <w:r w:rsidRPr="000612C2">
              <w:rPr>
                <w:sz w:val="21"/>
              </w:rPr>
              <w:t xml:space="preserve"> </w:t>
            </w:r>
            <w:proofErr w:type="spellStart"/>
            <w:r w:rsidRPr="000612C2">
              <w:rPr>
                <w:sz w:val="21"/>
              </w:rPr>
              <w:t>viên</w:t>
            </w:r>
            <w:proofErr w:type="spellEnd"/>
            <w:r w:rsidRPr="000612C2">
              <w:rPr>
                <w:sz w:val="21"/>
              </w:rPr>
              <w:t xml:space="preserve"> </w:t>
            </w:r>
            <w:proofErr w:type="spellStart"/>
            <w:r w:rsidRPr="000612C2">
              <w:rPr>
                <w:sz w:val="21"/>
              </w:rPr>
              <w:t>hiển</w:t>
            </w:r>
            <w:proofErr w:type="spellEnd"/>
            <w:r w:rsidRPr="000612C2">
              <w:rPr>
                <w:sz w:val="21"/>
              </w:rPr>
              <w:t xml:space="preserve"> </w:t>
            </w:r>
            <w:proofErr w:type="spellStart"/>
            <w:r w:rsidRPr="000612C2">
              <w:rPr>
                <w:sz w:val="21"/>
              </w:rPr>
              <w:t>thị</w:t>
            </w:r>
            <w:proofErr w:type="spellEnd"/>
            <w:r w:rsidRPr="000612C2">
              <w:rPr>
                <w:sz w:val="21"/>
              </w:rPr>
              <w:t xml:space="preserve"> </w:t>
            </w:r>
            <w:proofErr w:type="spellStart"/>
            <w:r w:rsidRPr="000612C2">
              <w:rPr>
                <w:sz w:val="21"/>
              </w:rPr>
              <w:t>ảnh</w:t>
            </w:r>
            <w:proofErr w:type="spellEnd"/>
            <w:r w:rsidRPr="000612C2">
              <w:rPr>
                <w:sz w:val="21"/>
              </w:rPr>
              <w:t xml:space="preserve"> </w:t>
            </w:r>
            <w:proofErr w:type="spellStart"/>
            <w:r w:rsidRPr="000612C2">
              <w:rPr>
                <w:sz w:val="21"/>
              </w:rPr>
              <w:t>vừa</w:t>
            </w:r>
            <w:proofErr w:type="spellEnd"/>
            <w:r w:rsidRPr="000612C2">
              <w:rPr>
                <w:sz w:val="21"/>
              </w:rPr>
              <w:t xml:space="preserve"> </w:t>
            </w:r>
            <w:proofErr w:type="spellStart"/>
            <w:r w:rsidRPr="000612C2">
              <w:rPr>
                <w:sz w:val="21"/>
              </w:rPr>
              <w:t>ghi</w:t>
            </w:r>
            <w:proofErr w:type="spellEnd"/>
            <w:r w:rsidRPr="000612C2">
              <w:rPr>
                <w:sz w:val="21"/>
              </w:rPr>
              <w:t xml:space="preserve"> </w:t>
            </w:r>
            <w:proofErr w:type="spellStart"/>
            <w:r w:rsidRPr="000612C2">
              <w:rPr>
                <w:sz w:val="21"/>
              </w:rPr>
              <w:t>nhận</w:t>
            </w:r>
            <w:proofErr w:type="spellEnd"/>
          </w:p>
        </w:tc>
      </w:tr>
      <w:tr w:rsidR="00D049EA" w14:paraId="33F4BFC4"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5740872A" w14:textId="77777777" w:rsidR="00D049EA" w:rsidRDefault="00000000">
            <w:pPr>
              <w:jc w:val="center"/>
            </w:pPr>
            <w:r>
              <w:rPr>
                <w:sz w:val="20"/>
              </w:rPr>
              <w:t>15</w:t>
            </w:r>
          </w:p>
        </w:tc>
        <w:tc>
          <w:tcPr>
            <w:tcW w:w="2232" w:type="dxa"/>
            <w:vAlign w:val="center"/>
          </w:tcPr>
          <w:p w14:paraId="618E4839"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Theo dõi ảnh Realtime (3 góc chính diện, trái, phải)</w:t>
            </w:r>
          </w:p>
        </w:tc>
        <w:tc>
          <w:tcPr>
            <w:tcW w:w="1512" w:type="dxa"/>
            <w:vAlign w:val="center"/>
          </w:tcPr>
          <w:p w14:paraId="2A75971D"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Cán bộ hậu cần</w:t>
            </w:r>
          </w:p>
        </w:tc>
        <w:tc>
          <w:tcPr>
            <w:tcW w:w="5112" w:type="dxa"/>
          </w:tcPr>
          <w:p w14:paraId="344ADC85" w14:textId="61D99FC0" w:rsidR="000612C2" w:rsidRPr="000612C2" w:rsidRDefault="00000000" w:rsidP="000612C2">
            <w:pPr>
              <w:spacing w:before="0"/>
              <w:jc w:val="left"/>
              <w:cnfStyle w:val="000000000000" w:firstRow="0" w:lastRow="0" w:firstColumn="0" w:lastColumn="0" w:oddVBand="0" w:evenVBand="0" w:oddHBand="0" w:evenHBand="0" w:firstRowFirstColumn="0" w:firstRowLastColumn="0" w:lastRowFirstColumn="0" w:lastRowLastColumn="0"/>
              <w:rPr>
                <w:sz w:val="21"/>
              </w:rPr>
            </w:pPr>
            <w:r>
              <w:rPr>
                <w:sz w:val="21"/>
              </w:rPr>
              <w:t xml:space="preserve">- </w:t>
            </w:r>
            <w:r w:rsidR="000612C2">
              <w:rPr>
                <w:sz w:val="21"/>
              </w:rPr>
              <w:t>Set</w:t>
            </w:r>
            <w:r w:rsidR="000612C2">
              <w:rPr>
                <w:sz w:val="21"/>
                <w:lang w:val="vi-VN"/>
              </w:rPr>
              <w:t xml:space="preserve">-up máy: </w:t>
            </w:r>
          </w:p>
          <w:p w14:paraId="7BD656A8" w14:textId="36FAAF4A" w:rsidR="000612C2" w:rsidRPr="000612C2" w:rsidRDefault="000612C2" w:rsidP="000612C2">
            <w:pPr>
              <w:numPr>
                <w:ilvl w:val="0"/>
                <w:numId w:val="49"/>
              </w:numPr>
              <w:spacing w:before="0"/>
              <w:jc w:val="left"/>
              <w:cnfStyle w:val="000000000000" w:firstRow="0" w:lastRow="0" w:firstColumn="0" w:lastColumn="0" w:oddVBand="0" w:evenVBand="0" w:oddHBand="0" w:evenHBand="0" w:firstRowFirstColumn="0" w:firstRowLastColumn="0" w:lastRowFirstColumn="0" w:lastRowLastColumn="0"/>
              <w:rPr>
                <w:sz w:val="21"/>
              </w:rPr>
            </w:pPr>
            <w:r>
              <w:rPr>
                <w:sz w:val="21"/>
                <w:lang w:val="vi-VN"/>
              </w:rPr>
              <w:t xml:space="preserve"> </w:t>
            </w:r>
            <w:r w:rsidRPr="000612C2">
              <w:rPr>
                <w:b/>
                <w:bCs/>
                <w:sz w:val="21"/>
              </w:rPr>
              <w:t xml:space="preserve">1 </w:t>
            </w:r>
            <w:proofErr w:type="spellStart"/>
            <w:r w:rsidRPr="000612C2">
              <w:rPr>
                <w:b/>
                <w:bCs/>
                <w:sz w:val="21"/>
              </w:rPr>
              <w:t>máy</w:t>
            </w:r>
            <w:proofErr w:type="spellEnd"/>
            <w:r w:rsidRPr="000612C2">
              <w:rPr>
                <w:b/>
                <w:bCs/>
                <w:sz w:val="21"/>
              </w:rPr>
              <w:t xml:space="preserve"> </w:t>
            </w:r>
            <w:proofErr w:type="spellStart"/>
            <w:r w:rsidRPr="000612C2">
              <w:rPr>
                <w:b/>
                <w:bCs/>
                <w:sz w:val="21"/>
              </w:rPr>
              <w:t>ảnh</w:t>
            </w:r>
            <w:proofErr w:type="spellEnd"/>
            <w:r w:rsidRPr="000612C2">
              <w:rPr>
                <w:b/>
                <w:bCs/>
                <w:sz w:val="21"/>
              </w:rPr>
              <w:t xml:space="preserve"> </w:t>
            </w:r>
            <w:proofErr w:type="spellStart"/>
            <w:r w:rsidRPr="000612C2">
              <w:rPr>
                <w:b/>
                <w:bCs/>
                <w:sz w:val="21"/>
              </w:rPr>
              <w:t>chuyên</w:t>
            </w:r>
            <w:proofErr w:type="spellEnd"/>
            <w:r w:rsidRPr="000612C2">
              <w:rPr>
                <w:b/>
                <w:bCs/>
                <w:sz w:val="21"/>
              </w:rPr>
              <w:t xml:space="preserve"> </w:t>
            </w:r>
            <w:proofErr w:type="spellStart"/>
            <w:r w:rsidRPr="000612C2">
              <w:rPr>
                <w:b/>
                <w:bCs/>
                <w:sz w:val="21"/>
              </w:rPr>
              <w:t>dụng</w:t>
            </w:r>
            <w:proofErr w:type="spellEnd"/>
            <w:r w:rsidRPr="000612C2">
              <w:rPr>
                <w:b/>
                <w:bCs/>
                <w:sz w:val="21"/>
              </w:rPr>
              <w:t xml:space="preserve"> </w:t>
            </w:r>
            <w:proofErr w:type="spellStart"/>
            <w:r w:rsidRPr="000612C2">
              <w:rPr>
                <w:b/>
                <w:bCs/>
                <w:sz w:val="21"/>
              </w:rPr>
              <w:t>đặt</w:t>
            </w:r>
            <w:proofErr w:type="spellEnd"/>
            <w:r w:rsidRPr="000612C2">
              <w:rPr>
                <w:b/>
                <w:bCs/>
                <w:sz w:val="21"/>
              </w:rPr>
              <w:t xml:space="preserve"> </w:t>
            </w:r>
            <w:proofErr w:type="spellStart"/>
            <w:r w:rsidRPr="000612C2">
              <w:rPr>
                <w:b/>
                <w:bCs/>
                <w:sz w:val="21"/>
              </w:rPr>
              <w:t>chính</w:t>
            </w:r>
            <w:proofErr w:type="spellEnd"/>
            <w:r w:rsidRPr="000612C2">
              <w:rPr>
                <w:b/>
                <w:bCs/>
                <w:sz w:val="21"/>
              </w:rPr>
              <w:t xml:space="preserve"> </w:t>
            </w:r>
            <w:proofErr w:type="spellStart"/>
            <w:r w:rsidRPr="000612C2">
              <w:rPr>
                <w:b/>
                <w:bCs/>
                <w:sz w:val="21"/>
              </w:rPr>
              <w:t>diện</w:t>
            </w:r>
            <w:proofErr w:type="spellEnd"/>
            <w:r w:rsidRPr="000612C2">
              <w:rPr>
                <w:sz w:val="21"/>
              </w:rPr>
              <w:t xml:space="preserve">: </w:t>
            </w:r>
            <w:proofErr w:type="spellStart"/>
            <w:r w:rsidRPr="000612C2">
              <w:rPr>
                <w:sz w:val="21"/>
              </w:rPr>
              <w:t>chụp</w:t>
            </w:r>
            <w:proofErr w:type="spellEnd"/>
            <w:r w:rsidRPr="000612C2">
              <w:rPr>
                <w:sz w:val="21"/>
              </w:rPr>
              <w:t xml:space="preserve"> </w:t>
            </w:r>
            <w:proofErr w:type="spellStart"/>
            <w:r w:rsidRPr="000612C2">
              <w:rPr>
                <w:sz w:val="21"/>
              </w:rPr>
              <w:t>ảnh</w:t>
            </w:r>
            <w:proofErr w:type="spellEnd"/>
            <w:r w:rsidRPr="000612C2">
              <w:rPr>
                <w:sz w:val="21"/>
              </w:rPr>
              <w:t xml:space="preserve"> </w:t>
            </w:r>
            <w:proofErr w:type="spellStart"/>
            <w:r w:rsidRPr="000612C2">
              <w:rPr>
                <w:sz w:val="21"/>
              </w:rPr>
              <w:t>chất</w:t>
            </w:r>
            <w:proofErr w:type="spellEnd"/>
            <w:r w:rsidRPr="000612C2">
              <w:rPr>
                <w:sz w:val="21"/>
              </w:rPr>
              <w:t xml:space="preserve"> </w:t>
            </w:r>
            <w:proofErr w:type="spellStart"/>
            <w:r w:rsidRPr="000612C2">
              <w:rPr>
                <w:sz w:val="21"/>
              </w:rPr>
              <w:t>lượng</w:t>
            </w:r>
            <w:proofErr w:type="spellEnd"/>
            <w:r w:rsidRPr="000612C2">
              <w:rPr>
                <w:sz w:val="21"/>
              </w:rPr>
              <w:t xml:space="preserve"> </w:t>
            </w:r>
            <w:proofErr w:type="spellStart"/>
            <w:r w:rsidRPr="000612C2">
              <w:rPr>
                <w:sz w:val="21"/>
              </w:rPr>
              <w:t>cao</w:t>
            </w:r>
            <w:proofErr w:type="spellEnd"/>
            <w:r w:rsidRPr="000612C2">
              <w:rPr>
                <w:sz w:val="21"/>
              </w:rPr>
              <w:t xml:space="preserve"> </w:t>
            </w:r>
            <w:proofErr w:type="spellStart"/>
            <w:r w:rsidRPr="000612C2">
              <w:rPr>
                <w:sz w:val="21"/>
              </w:rPr>
              <w:t>dùng</w:t>
            </w:r>
            <w:proofErr w:type="spellEnd"/>
            <w:r w:rsidRPr="000612C2">
              <w:rPr>
                <w:sz w:val="21"/>
              </w:rPr>
              <w:t xml:space="preserve"> </w:t>
            </w:r>
            <w:proofErr w:type="spellStart"/>
            <w:r w:rsidRPr="000612C2">
              <w:rPr>
                <w:sz w:val="21"/>
              </w:rPr>
              <w:t>làm</w:t>
            </w:r>
            <w:proofErr w:type="spellEnd"/>
            <w:r w:rsidRPr="000612C2">
              <w:rPr>
                <w:sz w:val="21"/>
              </w:rPr>
              <w:t xml:space="preserve"> </w:t>
            </w:r>
            <w:proofErr w:type="spellStart"/>
            <w:r w:rsidRPr="000612C2">
              <w:rPr>
                <w:b/>
                <w:bCs/>
                <w:sz w:val="21"/>
              </w:rPr>
              <w:t>ảnh</w:t>
            </w:r>
            <w:proofErr w:type="spellEnd"/>
            <w:r w:rsidRPr="000612C2">
              <w:rPr>
                <w:b/>
                <w:bCs/>
                <w:sz w:val="21"/>
              </w:rPr>
              <w:t xml:space="preserve"> </w:t>
            </w:r>
            <w:proofErr w:type="spellStart"/>
            <w:r w:rsidRPr="000612C2">
              <w:rPr>
                <w:b/>
                <w:bCs/>
                <w:sz w:val="21"/>
              </w:rPr>
              <w:t>thẻ</w:t>
            </w:r>
            <w:proofErr w:type="spellEnd"/>
            <w:r w:rsidRPr="000612C2">
              <w:rPr>
                <w:b/>
                <w:bCs/>
                <w:sz w:val="21"/>
              </w:rPr>
              <w:t xml:space="preserve"> </w:t>
            </w:r>
            <w:proofErr w:type="spellStart"/>
            <w:r w:rsidRPr="000612C2">
              <w:rPr>
                <w:b/>
                <w:bCs/>
                <w:sz w:val="21"/>
              </w:rPr>
              <w:t>chính</w:t>
            </w:r>
            <w:proofErr w:type="spellEnd"/>
            <w:r w:rsidRPr="000612C2">
              <w:rPr>
                <w:b/>
                <w:bCs/>
                <w:sz w:val="21"/>
              </w:rPr>
              <w:t xml:space="preserve"> </w:t>
            </w:r>
            <w:proofErr w:type="spellStart"/>
            <w:r w:rsidRPr="000612C2">
              <w:rPr>
                <w:b/>
                <w:bCs/>
                <w:sz w:val="21"/>
              </w:rPr>
              <w:t>thức</w:t>
            </w:r>
            <w:proofErr w:type="spellEnd"/>
            <w:r w:rsidRPr="000612C2">
              <w:rPr>
                <w:sz w:val="21"/>
              </w:rPr>
              <w:t xml:space="preserve">. </w:t>
            </w:r>
          </w:p>
          <w:p w14:paraId="68C75D72" w14:textId="77777777" w:rsidR="000612C2" w:rsidRPr="000612C2" w:rsidRDefault="000612C2" w:rsidP="000612C2">
            <w:pPr>
              <w:numPr>
                <w:ilvl w:val="0"/>
                <w:numId w:val="49"/>
              </w:numPr>
              <w:spacing w:before="0"/>
              <w:jc w:val="left"/>
              <w:cnfStyle w:val="000000000000" w:firstRow="0" w:lastRow="0" w:firstColumn="0" w:lastColumn="0" w:oddVBand="0" w:evenVBand="0" w:oddHBand="0" w:evenHBand="0" w:firstRowFirstColumn="0" w:firstRowLastColumn="0" w:lastRowFirstColumn="0" w:lastRowLastColumn="0"/>
              <w:rPr>
                <w:sz w:val="21"/>
              </w:rPr>
            </w:pPr>
            <w:r w:rsidRPr="000612C2">
              <w:rPr>
                <w:b/>
                <w:bCs/>
                <w:sz w:val="21"/>
              </w:rPr>
              <w:t xml:space="preserve">2 camera </w:t>
            </w:r>
            <w:proofErr w:type="spellStart"/>
            <w:r w:rsidRPr="000612C2">
              <w:rPr>
                <w:b/>
                <w:bCs/>
                <w:sz w:val="21"/>
              </w:rPr>
              <w:t>đặt</w:t>
            </w:r>
            <w:proofErr w:type="spellEnd"/>
            <w:r w:rsidRPr="000612C2">
              <w:rPr>
                <w:b/>
                <w:bCs/>
                <w:sz w:val="21"/>
              </w:rPr>
              <w:t xml:space="preserve"> </w:t>
            </w:r>
            <w:proofErr w:type="spellStart"/>
            <w:r w:rsidRPr="000612C2">
              <w:rPr>
                <w:b/>
                <w:bCs/>
                <w:sz w:val="21"/>
              </w:rPr>
              <w:t>bên</w:t>
            </w:r>
            <w:proofErr w:type="spellEnd"/>
            <w:r w:rsidRPr="000612C2">
              <w:rPr>
                <w:b/>
                <w:bCs/>
                <w:sz w:val="21"/>
              </w:rPr>
              <w:t xml:space="preserve"> </w:t>
            </w:r>
            <w:proofErr w:type="spellStart"/>
            <w:r w:rsidRPr="000612C2">
              <w:rPr>
                <w:b/>
                <w:bCs/>
                <w:sz w:val="21"/>
              </w:rPr>
              <w:t>trái</w:t>
            </w:r>
            <w:proofErr w:type="spellEnd"/>
            <w:r w:rsidRPr="000612C2">
              <w:rPr>
                <w:b/>
                <w:bCs/>
                <w:sz w:val="21"/>
              </w:rPr>
              <w:t xml:space="preserve"> </w:t>
            </w:r>
            <w:proofErr w:type="spellStart"/>
            <w:r w:rsidRPr="000612C2">
              <w:rPr>
                <w:b/>
                <w:bCs/>
                <w:sz w:val="21"/>
              </w:rPr>
              <w:t>và</w:t>
            </w:r>
            <w:proofErr w:type="spellEnd"/>
            <w:r w:rsidRPr="000612C2">
              <w:rPr>
                <w:b/>
                <w:bCs/>
                <w:sz w:val="21"/>
              </w:rPr>
              <w:t xml:space="preserve"> </w:t>
            </w:r>
            <w:proofErr w:type="spellStart"/>
            <w:r w:rsidRPr="000612C2">
              <w:rPr>
                <w:b/>
                <w:bCs/>
                <w:sz w:val="21"/>
              </w:rPr>
              <w:t>bên</w:t>
            </w:r>
            <w:proofErr w:type="spellEnd"/>
            <w:r w:rsidRPr="000612C2">
              <w:rPr>
                <w:b/>
                <w:bCs/>
                <w:sz w:val="21"/>
              </w:rPr>
              <w:t xml:space="preserve"> </w:t>
            </w:r>
            <w:proofErr w:type="spellStart"/>
            <w:r w:rsidRPr="000612C2">
              <w:rPr>
                <w:b/>
                <w:bCs/>
                <w:sz w:val="21"/>
              </w:rPr>
              <w:t>phải</w:t>
            </w:r>
            <w:proofErr w:type="spellEnd"/>
            <w:r w:rsidRPr="000612C2">
              <w:rPr>
                <w:sz w:val="21"/>
              </w:rPr>
              <w:t xml:space="preserve">: </w:t>
            </w:r>
            <w:proofErr w:type="spellStart"/>
            <w:r w:rsidRPr="000612C2">
              <w:rPr>
                <w:sz w:val="21"/>
              </w:rPr>
              <w:t>ghi</w:t>
            </w:r>
            <w:proofErr w:type="spellEnd"/>
            <w:r w:rsidRPr="000612C2">
              <w:rPr>
                <w:sz w:val="21"/>
              </w:rPr>
              <w:t xml:space="preserve"> </w:t>
            </w:r>
            <w:proofErr w:type="spellStart"/>
            <w:r w:rsidRPr="000612C2">
              <w:rPr>
                <w:sz w:val="21"/>
              </w:rPr>
              <w:t>nhận</w:t>
            </w:r>
            <w:proofErr w:type="spellEnd"/>
            <w:r w:rsidRPr="000612C2">
              <w:rPr>
                <w:sz w:val="21"/>
              </w:rPr>
              <w:t xml:space="preserve"> </w:t>
            </w:r>
            <w:proofErr w:type="spellStart"/>
            <w:r w:rsidRPr="000612C2">
              <w:rPr>
                <w:sz w:val="21"/>
              </w:rPr>
              <w:t>góc</w:t>
            </w:r>
            <w:proofErr w:type="spellEnd"/>
            <w:r w:rsidRPr="000612C2">
              <w:rPr>
                <w:sz w:val="21"/>
              </w:rPr>
              <w:t xml:space="preserve"> </w:t>
            </w:r>
            <w:proofErr w:type="spellStart"/>
            <w:r w:rsidRPr="000612C2">
              <w:rPr>
                <w:sz w:val="21"/>
              </w:rPr>
              <w:t>nghiêng</w:t>
            </w:r>
            <w:proofErr w:type="spellEnd"/>
            <w:r w:rsidRPr="000612C2">
              <w:rPr>
                <w:sz w:val="21"/>
              </w:rPr>
              <w:t xml:space="preserve"> </w:t>
            </w:r>
            <w:proofErr w:type="spellStart"/>
            <w:r w:rsidRPr="000612C2">
              <w:rPr>
                <w:sz w:val="21"/>
              </w:rPr>
              <w:t>trái</w:t>
            </w:r>
            <w:proofErr w:type="spellEnd"/>
            <w:r w:rsidRPr="000612C2">
              <w:rPr>
                <w:sz w:val="21"/>
              </w:rPr>
              <w:t>/</w:t>
            </w:r>
            <w:proofErr w:type="spellStart"/>
            <w:r w:rsidRPr="000612C2">
              <w:rPr>
                <w:sz w:val="21"/>
              </w:rPr>
              <w:t>phải</w:t>
            </w:r>
            <w:proofErr w:type="spellEnd"/>
            <w:r w:rsidRPr="000612C2">
              <w:rPr>
                <w:sz w:val="21"/>
              </w:rPr>
              <w:t xml:space="preserve"> </w:t>
            </w:r>
            <w:proofErr w:type="spellStart"/>
            <w:r w:rsidRPr="000612C2">
              <w:rPr>
                <w:sz w:val="21"/>
              </w:rPr>
              <w:t>để</w:t>
            </w:r>
            <w:proofErr w:type="spellEnd"/>
            <w:r w:rsidRPr="000612C2">
              <w:rPr>
                <w:sz w:val="21"/>
              </w:rPr>
              <w:t xml:space="preserve"> </w:t>
            </w:r>
            <w:proofErr w:type="spellStart"/>
            <w:r w:rsidRPr="000612C2">
              <w:rPr>
                <w:sz w:val="21"/>
              </w:rPr>
              <w:t>bổ</w:t>
            </w:r>
            <w:proofErr w:type="spellEnd"/>
            <w:r w:rsidRPr="000612C2">
              <w:rPr>
                <w:sz w:val="21"/>
              </w:rPr>
              <w:t xml:space="preserve"> sung </w:t>
            </w:r>
            <w:proofErr w:type="spellStart"/>
            <w:r w:rsidRPr="000612C2">
              <w:rPr>
                <w:sz w:val="21"/>
              </w:rPr>
              <w:t>dữ</w:t>
            </w:r>
            <w:proofErr w:type="spellEnd"/>
            <w:r w:rsidRPr="000612C2">
              <w:rPr>
                <w:sz w:val="21"/>
              </w:rPr>
              <w:t xml:space="preserve"> </w:t>
            </w:r>
            <w:proofErr w:type="spellStart"/>
            <w:r w:rsidRPr="000612C2">
              <w:rPr>
                <w:sz w:val="21"/>
              </w:rPr>
              <w:t>liệu</w:t>
            </w:r>
            <w:proofErr w:type="spellEnd"/>
            <w:r w:rsidRPr="000612C2">
              <w:rPr>
                <w:sz w:val="21"/>
              </w:rPr>
              <w:t xml:space="preserve"> </w:t>
            </w:r>
            <w:proofErr w:type="spellStart"/>
            <w:r w:rsidRPr="000612C2">
              <w:rPr>
                <w:sz w:val="21"/>
              </w:rPr>
              <w:t>nhận</w:t>
            </w:r>
            <w:proofErr w:type="spellEnd"/>
            <w:r w:rsidRPr="000612C2">
              <w:rPr>
                <w:sz w:val="21"/>
              </w:rPr>
              <w:t xml:space="preserve"> </w:t>
            </w:r>
            <w:proofErr w:type="spellStart"/>
            <w:r w:rsidRPr="000612C2">
              <w:rPr>
                <w:sz w:val="21"/>
              </w:rPr>
              <w:t>diện</w:t>
            </w:r>
            <w:proofErr w:type="spellEnd"/>
            <w:r w:rsidRPr="000612C2">
              <w:rPr>
                <w:sz w:val="21"/>
              </w:rPr>
              <w:t xml:space="preserve">, </w:t>
            </w:r>
            <w:proofErr w:type="spellStart"/>
            <w:r w:rsidRPr="000612C2">
              <w:rPr>
                <w:sz w:val="21"/>
              </w:rPr>
              <w:t>kiểm</w:t>
            </w:r>
            <w:proofErr w:type="spellEnd"/>
            <w:r w:rsidRPr="000612C2">
              <w:rPr>
                <w:sz w:val="21"/>
              </w:rPr>
              <w:t xml:space="preserve"> </w:t>
            </w:r>
            <w:proofErr w:type="spellStart"/>
            <w:r w:rsidRPr="000612C2">
              <w:rPr>
                <w:sz w:val="21"/>
              </w:rPr>
              <w:t>tra</w:t>
            </w:r>
            <w:proofErr w:type="spellEnd"/>
            <w:r w:rsidRPr="000612C2">
              <w:rPr>
                <w:sz w:val="21"/>
              </w:rPr>
              <w:t xml:space="preserve"> </w:t>
            </w:r>
            <w:proofErr w:type="spellStart"/>
            <w:r w:rsidRPr="000612C2">
              <w:rPr>
                <w:sz w:val="21"/>
              </w:rPr>
              <w:t>tư</w:t>
            </w:r>
            <w:proofErr w:type="spellEnd"/>
            <w:r w:rsidRPr="000612C2">
              <w:rPr>
                <w:sz w:val="21"/>
              </w:rPr>
              <w:t xml:space="preserve"> </w:t>
            </w:r>
            <w:proofErr w:type="spellStart"/>
            <w:r w:rsidRPr="000612C2">
              <w:rPr>
                <w:sz w:val="21"/>
              </w:rPr>
              <w:t>thế</w:t>
            </w:r>
            <w:proofErr w:type="spellEnd"/>
            <w:r w:rsidRPr="000612C2">
              <w:rPr>
                <w:sz w:val="21"/>
              </w:rPr>
              <w:t xml:space="preserve"> </w:t>
            </w:r>
            <w:proofErr w:type="spellStart"/>
            <w:r w:rsidRPr="000612C2">
              <w:rPr>
                <w:sz w:val="21"/>
              </w:rPr>
              <w:t>hoặc</w:t>
            </w:r>
            <w:proofErr w:type="spellEnd"/>
            <w:r w:rsidRPr="000612C2">
              <w:rPr>
                <w:sz w:val="21"/>
              </w:rPr>
              <w:t xml:space="preserve"> </w:t>
            </w:r>
            <w:proofErr w:type="spellStart"/>
            <w:r w:rsidRPr="000612C2">
              <w:rPr>
                <w:sz w:val="21"/>
              </w:rPr>
              <w:t>phục</w:t>
            </w:r>
            <w:proofErr w:type="spellEnd"/>
            <w:r w:rsidRPr="000612C2">
              <w:rPr>
                <w:sz w:val="21"/>
              </w:rPr>
              <w:t xml:space="preserve"> </w:t>
            </w:r>
            <w:proofErr w:type="spellStart"/>
            <w:r w:rsidRPr="000612C2">
              <w:rPr>
                <w:sz w:val="21"/>
              </w:rPr>
              <w:t>vụ</w:t>
            </w:r>
            <w:proofErr w:type="spellEnd"/>
            <w:r w:rsidRPr="000612C2">
              <w:rPr>
                <w:sz w:val="21"/>
              </w:rPr>
              <w:t xml:space="preserve"> </w:t>
            </w:r>
            <w:proofErr w:type="spellStart"/>
            <w:r w:rsidRPr="000612C2">
              <w:rPr>
                <w:sz w:val="21"/>
              </w:rPr>
              <w:t>các</w:t>
            </w:r>
            <w:proofErr w:type="spellEnd"/>
            <w:r w:rsidRPr="000612C2">
              <w:rPr>
                <w:sz w:val="21"/>
              </w:rPr>
              <w:t xml:space="preserve"> </w:t>
            </w:r>
            <w:proofErr w:type="spellStart"/>
            <w:r w:rsidRPr="000612C2">
              <w:rPr>
                <w:sz w:val="21"/>
              </w:rPr>
              <w:t>bài</w:t>
            </w:r>
            <w:proofErr w:type="spellEnd"/>
            <w:r w:rsidRPr="000612C2">
              <w:rPr>
                <w:sz w:val="21"/>
              </w:rPr>
              <w:t xml:space="preserve"> </w:t>
            </w:r>
            <w:proofErr w:type="spellStart"/>
            <w:r w:rsidRPr="000612C2">
              <w:rPr>
                <w:sz w:val="21"/>
              </w:rPr>
              <w:t>toán</w:t>
            </w:r>
            <w:proofErr w:type="spellEnd"/>
            <w:r w:rsidRPr="000612C2">
              <w:rPr>
                <w:sz w:val="21"/>
              </w:rPr>
              <w:t xml:space="preserve"> </w:t>
            </w:r>
            <w:proofErr w:type="spellStart"/>
            <w:r w:rsidRPr="000612C2">
              <w:rPr>
                <w:sz w:val="21"/>
              </w:rPr>
              <w:t>nhận</w:t>
            </w:r>
            <w:proofErr w:type="spellEnd"/>
            <w:r w:rsidRPr="000612C2">
              <w:rPr>
                <w:sz w:val="21"/>
              </w:rPr>
              <w:t xml:space="preserve"> </w:t>
            </w:r>
            <w:proofErr w:type="spellStart"/>
            <w:r w:rsidRPr="000612C2">
              <w:rPr>
                <w:sz w:val="21"/>
              </w:rPr>
              <w:t>diện</w:t>
            </w:r>
            <w:proofErr w:type="spellEnd"/>
            <w:r w:rsidRPr="000612C2">
              <w:rPr>
                <w:sz w:val="21"/>
              </w:rPr>
              <w:t>/</w:t>
            </w:r>
            <w:proofErr w:type="spellStart"/>
            <w:r w:rsidRPr="000612C2">
              <w:rPr>
                <w:sz w:val="21"/>
              </w:rPr>
              <w:t>điểm</w:t>
            </w:r>
            <w:proofErr w:type="spellEnd"/>
            <w:r w:rsidRPr="000612C2">
              <w:rPr>
                <w:sz w:val="21"/>
              </w:rPr>
              <w:t xml:space="preserve"> </w:t>
            </w:r>
            <w:proofErr w:type="spellStart"/>
            <w:r w:rsidRPr="000612C2">
              <w:rPr>
                <w:sz w:val="21"/>
              </w:rPr>
              <w:t>danh</w:t>
            </w:r>
            <w:proofErr w:type="spellEnd"/>
            <w:r w:rsidRPr="000612C2">
              <w:rPr>
                <w:sz w:val="21"/>
              </w:rPr>
              <w:t xml:space="preserve"> </w:t>
            </w:r>
            <w:proofErr w:type="spellStart"/>
            <w:r w:rsidRPr="000612C2">
              <w:rPr>
                <w:sz w:val="21"/>
              </w:rPr>
              <w:t>về</w:t>
            </w:r>
            <w:proofErr w:type="spellEnd"/>
            <w:r w:rsidRPr="000612C2">
              <w:rPr>
                <w:sz w:val="21"/>
              </w:rPr>
              <w:t xml:space="preserve"> </w:t>
            </w:r>
            <w:proofErr w:type="spellStart"/>
            <w:r w:rsidRPr="000612C2">
              <w:rPr>
                <w:sz w:val="21"/>
              </w:rPr>
              <w:t>sau</w:t>
            </w:r>
            <w:proofErr w:type="spellEnd"/>
            <w:r w:rsidRPr="000612C2">
              <w:rPr>
                <w:sz w:val="21"/>
              </w:rPr>
              <w:t xml:space="preserve">. </w:t>
            </w:r>
          </w:p>
          <w:p w14:paraId="61DCFCF8" w14:textId="282EF635" w:rsidR="000612C2" w:rsidRPr="000612C2" w:rsidRDefault="000612C2" w:rsidP="000612C2">
            <w:pPr>
              <w:numPr>
                <w:ilvl w:val="0"/>
                <w:numId w:val="49"/>
              </w:numPr>
              <w:spacing w:before="0"/>
              <w:jc w:val="left"/>
              <w:cnfStyle w:val="000000000000" w:firstRow="0" w:lastRow="0" w:firstColumn="0" w:lastColumn="0" w:oddVBand="0" w:evenVBand="0" w:oddHBand="0" w:evenHBand="0" w:firstRowFirstColumn="0" w:firstRowLastColumn="0" w:lastRowFirstColumn="0" w:lastRowLastColumn="0"/>
              <w:rPr>
                <w:sz w:val="21"/>
              </w:rPr>
            </w:pPr>
            <w:r w:rsidRPr="000612C2">
              <w:rPr>
                <w:b/>
                <w:bCs/>
                <w:sz w:val="21"/>
              </w:rPr>
              <w:t xml:space="preserve">1 </w:t>
            </w:r>
            <w:proofErr w:type="spellStart"/>
            <w:r w:rsidRPr="000612C2">
              <w:rPr>
                <w:b/>
                <w:bCs/>
                <w:sz w:val="21"/>
              </w:rPr>
              <w:t>màn</w:t>
            </w:r>
            <w:proofErr w:type="spellEnd"/>
            <w:r w:rsidRPr="000612C2">
              <w:rPr>
                <w:b/>
                <w:bCs/>
                <w:sz w:val="21"/>
              </w:rPr>
              <w:t xml:space="preserve"> </w:t>
            </w:r>
            <w:proofErr w:type="spellStart"/>
            <w:r w:rsidRPr="000612C2">
              <w:rPr>
                <w:b/>
                <w:bCs/>
                <w:sz w:val="21"/>
              </w:rPr>
              <w:t>hình</w:t>
            </w:r>
            <w:proofErr w:type="spellEnd"/>
            <w:r w:rsidRPr="000612C2">
              <w:rPr>
                <w:b/>
                <w:bCs/>
                <w:sz w:val="21"/>
              </w:rPr>
              <w:t xml:space="preserve"> </w:t>
            </w:r>
            <w:proofErr w:type="spellStart"/>
            <w:r w:rsidRPr="000612C2">
              <w:rPr>
                <w:b/>
                <w:bCs/>
                <w:sz w:val="21"/>
              </w:rPr>
              <w:t>đặt</w:t>
            </w:r>
            <w:proofErr w:type="spellEnd"/>
            <w:r w:rsidRPr="000612C2">
              <w:rPr>
                <w:b/>
                <w:bCs/>
                <w:sz w:val="21"/>
              </w:rPr>
              <w:t xml:space="preserve"> </w:t>
            </w:r>
            <w:proofErr w:type="spellStart"/>
            <w:r w:rsidRPr="000612C2">
              <w:rPr>
                <w:b/>
                <w:bCs/>
                <w:sz w:val="21"/>
              </w:rPr>
              <w:t>phía</w:t>
            </w:r>
            <w:proofErr w:type="spellEnd"/>
            <w:r w:rsidRPr="000612C2">
              <w:rPr>
                <w:b/>
                <w:bCs/>
                <w:sz w:val="21"/>
              </w:rPr>
              <w:t xml:space="preserve"> </w:t>
            </w:r>
            <w:proofErr w:type="spellStart"/>
            <w:r w:rsidRPr="000612C2">
              <w:rPr>
                <w:b/>
                <w:bCs/>
                <w:sz w:val="21"/>
              </w:rPr>
              <w:t>trước</w:t>
            </w:r>
            <w:proofErr w:type="spellEnd"/>
            <w:r w:rsidRPr="000612C2">
              <w:rPr>
                <w:b/>
                <w:bCs/>
                <w:sz w:val="21"/>
              </w:rPr>
              <w:t xml:space="preserve"> </w:t>
            </w:r>
            <w:proofErr w:type="spellStart"/>
            <w:r w:rsidRPr="000612C2">
              <w:rPr>
                <w:b/>
                <w:bCs/>
                <w:sz w:val="21"/>
              </w:rPr>
              <w:t>sinh</w:t>
            </w:r>
            <w:proofErr w:type="spellEnd"/>
            <w:r w:rsidRPr="000612C2">
              <w:rPr>
                <w:b/>
                <w:bCs/>
                <w:sz w:val="21"/>
              </w:rPr>
              <w:t xml:space="preserve"> </w:t>
            </w:r>
            <w:proofErr w:type="spellStart"/>
            <w:r w:rsidRPr="000612C2">
              <w:rPr>
                <w:b/>
                <w:bCs/>
                <w:sz w:val="21"/>
              </w:rPr>
              <w:t>viên</w:t>
            </w:r>
            <w:proofErr w:type="spellEnd"/>
            <w:r w:rsidRPr="000612C2">
              <w:rPr>
                <w:sz w:val="21"/>
              </w:rPr>
              <w:t xml:space="preserve">: </w:t>
            </w:r>
            <w:proofErr w:type="spellStart"/>
            <w:r w:rsidRPr="000612C2">
              <w:rPr>
                <w:sz w:val="21"/>
              </w:rPr>
              <w:t>hiển</w:t>
            </w:r>
            <w:proofErr w:type="spellEnd"/>
            <w:r w:rsidRPr="000612C2">
              <w:rPr>
                <w:sz w:val="21"/>
              </w:rPr>
              <w:t xml:space="preserve"> </w:t>
            </w:r>
            <w:proofErr w:type="spellStart"/>
            <w:r w:rsidRPr="000612C2">
              <w:rPr>
                <w:sz w:val="21"/>
              </w:rPr>
              <w:t>thị</w:t>
            </w:r>
            <w:proofErr w:type="spellEnd"/>
            <w:r w:rsidRPr="000612C2">
              <w:rPr>
                <w:sz w:val="21"/>
              </w:rPr>
              <w:t xml:space="preserve"> </w:t>
            </w:r>
            <w:proofErr w:type="spellStart"/>
            <w:r w:rsidRPr="000612C2">
              <w:rPr>
                <w:sz w:val="21"/>
              </w:rPr>
              <w:t>ảnh</w:t>
            </w:r>
            <w:proofErr w:type="spellEnd"/>
            <w:r w:rsidRPr="000612C2">
              <w:rPr>
                <w:sz w:val="21"/>
              </w:rPr>
              <w:t xml:space="preserve"> </w:t>
            </w:r>
            <w:proofErr w:type="spellStart"/>
            <w:r w:rsidRPr="000612C2">
              <w:rPr>
                <w:sz w:val="21"/>
              </w:rPr>
              <w:t>vừa</w:t>
            </w:r>
            <w:proofErr w:type="spellEnd"/>
            <w:r w:rsidRPr="000612C2">
              <w:rPr>
                <w:sz w:val="21"/>
              </w:rPr>
              <w:t xml:space="preserve"> </w:t>
            </w:r>
            <w:proofErr w:type="spellStart"/>
            <w:r w:rsidRPr="000612C2">
              <w:rPr>
                <w:sz w:val="21"/>
              </w:rPr>
              <w:t>chụp</w:t>
            </w:r>
            <w:proofErr w:type="spellEnd"/>
            <w:r w:rsidRPr="000612C2">
              <w:rPr>
                <w:sz w:val="21"/>
              </w:rPr>
              <w:t xml:space="preserve"> </w:t>
            </w:r>
            <w:proofErr w:type="spellStart"/>
            <w:r w:rsidRPr="000612C2">
              <w:rPr>
                <w:sz w:val="21"/>
              </w:rPr>
              <w:t>và</w:t>
            </w:r>
            <w:proofErr w:type="spellEnd"/>
            <w:r w:rsidRPr="000612C2">
              <w:rPr>
                <w:sz w:val="21"/>
              </w:rPr>
              <w:t xml:space="preserve"> </w:t>
            </w:r>
            <w:proofErr w:type="spellStart"/>
            <w:r w:rsidRPr="000612C2">
              <w:rPr>
                <w:sz w:val="21"/>
              </w:rPr>
              <w:t>hướng</w:t>
            </w:r>
            <w:proofErr w:type="spellEnd"/>
            <w:r w:rsidRPr="000612C2">
              <w:rPr>
                <w:sz w:val="21"/>
              </w:rPr>
              <w:t xml:space="preserve"> </w:t>
            </w:r>
            <w:proofErr w:type="spellStart"/>
            <w:r w:rsidRPr="000612C2">
              <w:rPr>
                <w:sz w:val="21"/>
              </w:rPr>
              <w:t>dẫn</w:t>
            </w:r>
            <w:proofErr w:type="spellEnd"/>
            <w:r w:rsidRPr="000612C2">
              <w:rPr>
                <w:sz w:val="21"/>
              </w:rPr>
              <w:t xml:space="preserve"> </w:t>
            </w:r>
            <w:proofErr w:type="spellStart"/>
            <w:r w:rsidRPr="000612C2">
              <w:rPr>
                <w:sz w:val="21"/>
              </w:rPr>
              <w:t>nếu</w:t>
            </w:r>
            <w:proofErr w:type="spellEnd"/>
            <w:r w:rsidRPr="000612C2">
              <w:rPr>
                <w:sz w:val="21"/>
              </w:rPr>
              <w:t xml:space="preserve"> </w:t>
            </w:r>
            <w:proofErr w:type="spellStart"/>
            <w:r w:rsidRPr="000612C2">
              <w:rPr>
                <w:sz w:val="21"/>
              </w:rPr>
              <w:t>cần</w:t>
            </w:r>
            <w:proofErr w:type="spellEnd"/>
            <w:r w:rsidRPr="000612C2">
              <w:rPr>
                <w:sz w:val="21"/>
              </w:rPr>
              <w:t xml:space="preserve"> </w:t>
            </w:r>
            <w:proofErr w:type="spellStart"/>
            <w:r w:rsidRPr="000612C2">
              <w:rPr>
                <w:sz w:val="21"/>
              </w:rPr>
              <w:t>chụp</w:t>
            </w:r>
            <w:proofErr w:type="spellEnd"/>
            <w:r w:rsidRPr="000612C2">
              <w:rPr>
                <w:sz w:val="21"/>
              </w:rPr>
              <w:t xml:space="preserve"> </w:t>
            </w:r>
            <w:proofErr w:type="spellStart"/>
            <w:r w:rsidRPr="000612C2">
              <w:rPr>
                <w:sz w:val="21"/>
              </w:rPr>
              <w:t>lại</w:t>
            </w:r>
            <w:proofErr w:type="spellEnd"/>
            <w:r w:rsidRPr="000612C2">
              <w:rPr>
                <w:sz w:val="21"/>
              </w:rPr>
              <w:t xml:space="preserve">. </w:t>
            </w:r>
          </w:p>
          <w:p w14:paraId="5D1B46E3" w14:textId="6C97703F" w:rsidR="000612C2" w:rsidRPr="000612C2" w:rsidRDefault="000612C2">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lang w:val="vi-VN"/>
              </w:rPr>
              <w:t xml:space="preserve">- </w:t>
            </w:r>
            <w:proofErr w:type="spellStart"/>
            <w:r>
              <w:rPr>
                <w:sz w:val="21"/>
              </w:rPr>
              <w:t>Cán</w:t>
            </w:r>
            <w:proofErr w:type="spellEnd"/>
            <w:r>
              <w:rPr>
                <w:sz w:val="21"/>
              </w:rPr>
              <w:t xml:space="preserve"> </w:t>
            </w:r>
            <w:proofErr w:type="spellStart"/>
            <w:r>
              <w:rPr>
                <w:sz w:val="21"/>
              </w:rPr>
              <w:t>bộ</w:t>
            </w:r>
            <w:proofErr w:type="spellEnd"/>
            <w:r>
              <w:rPr>
                <w:sz w:val="21"/>
              </w:rPr>
              <w:t xml:space="preserve"> </w:t>
            </w:r>
            <w:proofErr w:type="spellStart"/>
            <w:r>
              <w:rPr>
                <w:sz w:val="21"/>
              </w:rPr>
              <w:t>hậu</w:t>
            </w:r>
            <w:proofErr w:type="spellEnd"/>
            <w:r>
              <w:rPr>
                <w:sz w:val="21"/>
              </w:rPr>
              <w:t xml:space="preserve"> </w:t>
            </w:r>
            <w:proofErr w:type="spellStart"/>
            <w:r>
              <w:rPr>
                <w:sz w:val="21"/>
              </w:rPr>
              <w:t>cần</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 xml:space="preserve"> </w:t>
            </w:r>
            <w:proofErr w:type="spellStart"/>
            <w:r>
              <w:rPr>
                <w:sz w:val="21"/>
              </w:rPr>
              <w:t>ảnh</w:t>
            </w:r>
            <w:proofErr w:type="spellEnd"/>
            <w:r>
              <w:rPr>
                <w:sz w:val="21"/>
              </w:rPr>
              <w:t xml:space="preserve"> </w:t>
            </w:r>
            <w:proofErr w:type="spellStart"/>
            <w:r>
              <w:rPr>
                <w:sz w:val="21"/>
              </w:rPr>
              <w:t>realtime</w:t>
            </w:r>
            <w:proofErr w:type="spellEnd"/>
            <w:r>
              <w:rPr>
                <w:sz w:val="21"/>
              </w:rPr>
              <w:t xml:space="preserve"> </w:t>
            </w:r>
            <w:proofErr w:type="spellStart"/>
            <w:r>
              <w:rPr>
                <w:sz w:val="21"/>
              </w:rPr>
              <w:t>trong</w:t>
            </w:r>
            <w:proofErr w:type="spellEnd"/>
            <w:r>
              <w:rPr>
                <w:sz w:val="21"/>
              </w:rPr>
              <w:t xml:space="preserve"> </w:t>
            </w:r>
            <w:proofErr w:type="spellStart"/>
            <w:r>
              <w:rPr>
                <w:sz w:val="21"/>
              </w:rPr>
              <w:t>quá</w:t>
            </w:r>
            <w:proofErr w:type="spellEnd"/>
            <w:r>
              <w:rPr>
                <w:sz w:val="21"/>
              </w:rPr>
              <w:t xml:space="preserve"> </w:t>
            </w:r>
            <w:proofErr w:type="spellStart"/>
            <w:r>
              <w:rPr>
                <w:sz w:val="21"/>
              </w:rPr>
              <w:t>trình</w:t>
            </w:r>
            <w:proofErr w:type="spellEnd"/>
            <w:r>
              <w:rPr>
                <w:sz w:val="21"/>
              </w:rPr>
              <w:t xml:space="preserve"> </w:t>
            </w:r>
            <w:proofErr w:type="spellStart"/>
            <w:r>
              <w:rPr>
                <w:sz w:val="21"/>
              </w:rPr>
              <w:t>chụp</w:t>
            </w:r>
            <w:proofErr w:type="spellEnd"/>
            <w:r>
              <w:rPr>
                <w:sz w:val="21"/>
              </w:rPr>
              <w:t>.</w:t>
            </w:r>
          </w:p>
          <w:p w14:paraId="4A1F9561" w14:textId="56D3C7A0"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3 </w:t>
            </w:r>
            <w:proofErr w:type="spellStart"/>
            <w:r>
              <w:rPr>
                <w:sz w:val="21"/>
              </w:rPr>
              <w:t>góc</w:t>
            </w:r>
            <w:proofErr w:type="spellEnd"/>
            <w:r>
              <w:rPr>
                <w:sz w:val="21"/>
              </w:rPr>
              <w:t xml:space="preserve"> </w:t>
            </w:r>
            <w:proofErr w:type="spellStart"/>
            <w:r>
              <w:rPr>
                <w:sz w:val="21"/>
              </w:rPr>
              <w:t>cần</w:t>
            </w:r>
            <w:proofErr w:type="spellEnd"/>
            <w:r>
              <w:rPr>
                <w:sz w:val="21"/>
              </w:rPr>
              <w:t xml:space="preserve"> </w:t>
            </w:r>
            <w:proofErr w:type="spellStart"/>
            <w:r>
              <w:rPr>
                <w:sz w:val="21"/>
              </w:rPr>
              <w:t>theo</w:t>
            </w:r>
            <w:proofErr w:type="spellEnd"/>
            <w:r>
              <w:rPr>
                <w:sz w:val="21"/>
              </w:rPr>
              <w:t xml:space="preserve"> </w:t>
            </w:r>
            <w:proofErr w:type="spellStart"/>
            <w:r>
              <w:rPr>
                <w:sz w:val="21"/>
              </w:rPr>
              <w:t>dõi</w:t>
            </w:r>
            <w:proofErr w:type="spellEnd"/>
            <w:r>
              <w:rPr>
                <w:sz w:val="21"/>
              </w:rPr>
              <w:t>: chính diện, trái, phải.</w:t>
            </w:r>
          </w:p>
          <w:p w14:paraId="0BEEC871"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Tiêu chí kỹ </w:t>
            </w:r>
            <w:proofErr w:type="spellStart"/>
            <w:r>
              <w:rPr>
                <w:sz w:val="21"/>
              </w:rPr>
              <w:t>thuật</w:t>
            </w:r>
            <w:proofErr w:type="spellEnd"/>
            <w:r>
              <w:rPr>
                <w:sz w:val="21"/>
              </w:rPr>
              <w:t xml:space="preserve"> </w:t>
            </w:r>
            <w:proofErr w:type="spellStart"/>
            <w:r>
              <w:rPr>
                <w:sz w:val="21"/>
              </w:rPr>
              <w:t>để</w:t>
            </w:r>
            <w:proofErr w:type="spellEnd"/>
            <w:r>
              <w:rPr>
                <w:sz w:val="21"/>
              </w:rPr>
              <w:t xml:space="preserve"> </w:t>
            </w:r>
            <w:proofErr w:type="spellStart"/>
            <w:r>
              <w:rPr>
                <w:sz w:val="21"/>
              </w:rPr>
              <w:t>xác</w:t>
            </w:r>
            <w:proofErr w:type="spellEnd"/>
            <w:r>
              <w:rPr>
                <w:sz w:val="21"/>
              </w:rPr>
              <w:t xml:space="preserve"> </w:t>
            </w:r>
            <w:proofErr w:type="spellStart"/>
            <w:r>
              <w:rPr>
                <w:sz w:val="21"/>
              </w:rPr>
              <w:t>định</w:t>
            </w:r>
            <w:proofErr w:type="spellEnd"/>
            <w:r>
              <w:rPr>
                <w:sz w:val="21"/>
              </w:rPr>
              <w:t xml:space="preserve"> </w:t>
            </w:r>
            <w:proofErr w:type="spellStart"/>
            <w:r>
              <w:rPr>
                <w:sz w:val="21"/>
              </w:rPr>
              <w:t>đạt</w:t>
            </w:r>
            <w:proofErr w:type="spellEnd"/>
            <w:r>
              <w:rPr>
                <w:sz w:val="21"/>
              </w:rPr>
              <w:t>/</w:t>
            </w:r>
            <w:proofErr w:type="spellStart"/>
            <w:r>
              <w:rPr>
                <w:sz w:val="21"/>
              </w:rPr>
              <w:t>chưa</w:t>
            </w:r>
            <w:proofErr w:type="spellEnd"/>
            <w:r>
              <w:rPr>
                <w:sz w:val="21"/>
              </w:rPr>
              <w:t xml:space="preserve"> </w:t>
            </w:r>
            <w:proofErr w:type="spellStart"/>
            <w:r>
              <w:rPr>
                <w:sz w:val="21"/>
              </w:rPr>
              <w:t>đạt</w:t>
            </w:r>
            <w:proofErr w:type="spellEnd"/>
            <w:r>
              <w:rPr>
                <w:sz w:val="21"/>
              </w:rPr>
              <w:t xml:space="preserve">: </w:t>
            </w:r>
            <w:proofErr w:type="spellStart"/>
            <w:r w:rsidR="00960B9B">
              <w:rPr>
                <w:sz w:val="21"/>
              </w:rPr>
              <w:t>đẹp</w:t>
            </w:r>
            <w:proofErr w:type="spellEnd"/>
            <w:r w:rsidR="00960B9B">
              <w:rPr>
                <w:sz w:val="21"/>
                <w:lang w:val="vi-VN"/>
              </w:rPr>
              <w:t>, đúng tư thế, đủ 3 góc mặt</w:t>
            </w:r>
          </w:p>
          <w:p w14:paraId="38B28713" w14:textId="697ED705" w:rsidR="00960B9B" w:rsidRPr="00960B9B" w:rsidRDefault="00960B9B">
            <w:pPr>
              <w:spacing w:before="0"/>
              <w:jc w:val="left"/>
              <w:cnfStyle w:val="000000000000" w:firstRow="0" w:lastRow="0" w:firstColumn="0" w:lastColumn="0" w:oddVBand="0" w:evenVBand="0" w:oddHBand="0" w:evenHBand="0" w:firstRowFirstColumn="0" w:firstRowLastColumn="0" w:lastRowFirstColumn="0" w:lastRowLastColumn="0"/>
              <w:rPr>
                <w:lang w:val="vi-VN"/>
              </w:rPr>
            </w:pPr>
            <w:r>
              <w:rPr>
                <w:sz w:val="21"/>
                <w:lang w:val="vi-VN"/>
              </w:rPr>
              <w:lastRenderedPageBreak/>
              <w:t>- Ngay tại thời điểm chụp, sẽ hiển thị ngay ảnh tại màn hình máy tính đối diện cho sinh viên preview</w:t>
            </w:r>
          </w:p>
        </w:tc>
      </w:tr>
      <w:tr w:rsidR="00D049EA" w14:paraId="0FCA33F9"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4F6D9034" w14:textId="77777777" w:rsidR="00D049EA" w:rsidRDefault="00000000">
            <w:pPr>
              <w:jc w:val="center"/>
            </w:pPr>
            <w:r>
              <w:rPr>
                <w:sz w:val="20"/>
              </w:rPr>
              <w:lastRenderedPageBreak/>
              <w:t>16</w:t>
            </w:r>
          </w:p>
        </w:tc>
        <w:tc>
          <w:tcPr>
            <w:tcW w:w="2232" w:type="dxa"/>
            <w:vAlign w:val="center"/>
          </w:tcPr>
          <w:p w14:paraId="3941F81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đạt yêu cầu? - tại phiên chụp</w:t>
            </w:r>
          </w:p>
        </w:tc>
        <w:tc>
          <w:tcPr>
            <w:tcW w:w="1512" w:type="dxa"/>
            <w:vAlign w:val="center"/>
          </w:tcPr>
          <w:p w14:paraId="32D7D5C9"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Cán bộ hậu cần</w:t>
            </w:r>
          </w:p>
        </w:tc>
        <w:tc>
          <w:tcPr>
            <w:tcW w:w="5112" w:type="dxa"/>
          </w:tcPr>
          <w:p w14:paraId="5524A611" w14:textId="32532823" w:rsidR="000612C2" w:rsidRDefault="000612C2" w:rsidP="000612C2">
            <w:pPr>
              <w:spacing w:before="0"/>
              <w:jc w:val="left"/>
              <w:cnfStyle w:val="000000000000" w:firstRow="0" w:lastRow="0" w:firstColumn="0" w:lastColumn="0" w:oddVBand="0" w:evenVBand="0" w:oddHBand="0" w:evenHBand="0" w:firstRowFirstColumn="0" w:firstRowLastColumn="0" w:lastRowFirstColumn="0" w:lastRowLastColumn="0"/>
              <w:rPr>
                <w:b/>
                <w:bCs/>
                <w:sz w:val="21"/>
                <w:lang w:val="vi-VN"/>
              </w:rPr>
            </w:pPr>
            <w:r w:rsidRPr="000612C2">
              <w:rPr>
                <w:sz w:val="21"/>
              </w:rPr>
              <w:br/>
              <w:t xml:space="preserve">→ </w:t>
            </w:r>
            <w:proofErr w:type="spellStart"/>
            <w:r w:rsidRPr="000612C2">
              <w:rPr>
                <w:b/>
                <w:bCs/>
                <w:sz w:val="21"/>
              </w:rPr>
              <w:t>Ảnh</w:t>
            </w:r>
            <w:proofErr w:type="spellEnd"/>
            <w:r w:rsidRPr="000612C2">
              <w:rPr>
                <w:b/>
                <w:bCs/>
                <w:sz w:val="21"/>
              </w:rPr>
              <w:t xml:space="preserve"> </w:t>
            </w:r>
            <w:proofErr w:type="spellStart"/>
            <w:r w:rsidRPr="000612C2">
              <w:rPr>
                <w:b/>
                <w:bCs/>
                <w:sz w:val="21"/>
              </w:rPr>
              <w:t>đạt</w:t>
            </w:r>
            <w:proofErr w:type="spellEnd"/>
            <w:r w:rsidRPr="000612C2">
              <w:rPr>
                <w:b/>
                <w:bCs/>
                <w:sz w:val="21"/>
              </w:rPr>
              <w:t xml:space="preserve"> </w:t>
            </w:r>
            <w:proofErr w:type="spellStart"/>
            <w:r w:rsidRPr="000612C2">
              <w:rPr>
                <w:b/>
                <w:bCs/>
                <w:sz w:val="21"/>
              </w:rPr>
              <w:t>yêu</w:t>
            </w:r>
            <w:proofErr w:type="spellEnd"/>
            <w:r w:rsidRPr="000612C2">
              <w:rPr>
                <w:b/>
                <w:bCs/>
                <w:sz w:val="21"/>
              </w:rPr>
              <w:t xml:space="preserve"> </w:t>
            </w:r>
            <w:proofErr w:type="spellStart"/>
            <w:r w:rsidRPr="000612C2">
              <w:rPr>
                <w:b/>
                <w:bCs/>
                <w:sz w:val="21"/>
              </w:rPr>
              <w:t>cầu</w:t>
            </w:r>
            <w:proofErr w:type="spellEnd"/>
            <w:r w:rsidRPr="000612C2">
              <w:rPr>
                <w:b/>
                <w:bCs/>
                <w:sz w:val="21"/>
              </w:rPr>
              <w:t>?</w:t>
            </w:r>
          </w:p>
          <w:p w14:paraId="107BFF42" w14:textId="0927B3A7" w:rsidR="000612C2" w:rsidRPr="000612C2" w:rsidRDefault="000612C2" w:rsidP="000612C2">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proofErr w:type="spellStart"/>
            <w:r>
              <w:rPr>
                <w:sz w:val="21"/>
              </w:rPr>
              <w:t>Nếu</w:t>
            </w:r>
            <w:proofErr w:type="spellEnd"/>
            <w:r>
              <w:rPr>
                <w:sz w:val="21"/>
              </w:rPr>
              <w:t xml:space="preserve"> </w:t>
            </w:r>
            <w:proofErr w:type="spellStart"/>
            <w:r>
              <w:rPr>
                <w:sz w:val="21"/>
              </w:rPr>
              <w:t>Có</w:t>
            </w:r>
            <w:proofErr w:type="spellEnd"/>
            <w:r>
              <w:rPr>
                <w:sz w:val="21"/>
              </w:rPr>
              <w:t xml:space="preserve">: </w:t>
            </w:r>
            <w:proofErr w:type="spellStart"/>
            <w:r>
              <w:rPr>
                <w:sz w:val="21"/>
              </w:rPr>
              <w:t>xác</w:t>
            </w:r>
            <w:proofErr w:type="spellEnd"/>
            <w:r>
              <w:rPr>
                <w:sz w:val="21"/>
              </w:rPr>
              <w:t xml:space="preserve"> </w:t>
            </w:r>
            <w:proofErr w:type="spellStart"/>
            <w:r>
              <w:rPr>
                <w:sz w:val="21"/>
              </w:rPr>
              <w:t>nhận</w:t>
            </w:r>
            <w:proofErr w:type="spellEnd"/>
            <w:r>
              <w:rPr>
                <w:sz w:val="21"/>
              </w:rPr>
              <w:t xml:space="preserve"> </w:t>
            </w:r>
            <w:proofErr w:type="spellStart"/>
            <w:r>
              <w:rPr>
                <w:sz w:val="21"/>
              </w:rPr>
              <w:t>hoàn</w:t>
            </w:r>
            <w:proofErr w:type="spellEnd"/>
            <w:r>
              <w:rPr>
                <w:sz w:val="21"/>
              </w:rPr>
              <w:t xml:space="preserve"> </w:t>
            </w:r>
            <w:proofErr w:type="spellStart"/>
            <w:r>
              <w:rPr>
                <w:sz w:val="21"/>
              </w:rPr>
              <w:t>tất</w:t>
            </w:r>
            <w:proofErr w:type="spellEnd"/>
            <w:r>
              <w:rPr>
                <w:sz w:val="21"/>
              </w:rPr>
              <w:t xml:space="preserve"> </w:t>
            </w:r>
            <w:proofErr w:type="spellStart"/>
            <w:r>
              <w:rPr>
                <w:sz w:val="21"/>
              </w:rPr>
              <w:t>phiên</w:t>
            </w:r>
            <w:proofErr w:type="spellEnd"/>
            <w:r>
              <w:rPr>
                <w:sz w:val="21"/>
              </w:rPr>
              <w:t xml:space="preserve"> </w:t>
            </w:r>
            <w:proofErr w:type="spellStart"/>
            <w:r>
              <w:rPr>
                <w:sz w:val="21"/>
              </w:rPr>
              <w:t>chụp</w:t>
            </w:r>
            <w:proofErr w:type="spellEnd"/>
          </w:p>
          <w:p w14:paraId="7A03BEE0" w14:textId="77777777" w:rsidR="000612C2" w:rsidRPr="000612C2" w:rsidRDefault="000612C2" w:rsidP="000612C2">
            <w:pPr>
              <w:spacing w:before="0"/>
              <w:jc w:val="left"/>
              <w:cnfStyle w:val="000000000000" w:firstRow="0" w:lastRow="0" w:firstColumn="0" w:lastColumn="0" w:oddVBand="0" w:evenVBand="0" w:oddHBand="0" w:evenHBand="0" w:firstRowFirstColumn="0" w:firstRowLastColumn="0" w:lastRowFirstColumn="0" w:lastRowLastColumn="0"/>
              <w:rPr>
                <w:sz w:val="21"/>
              </w:rPr>
            </w:pPr>
            <w:proofErr w:type="spellStart"/>
            <w:r w:rsidRPr="000612C2">
              <w:rPr>
                <w:sz w:val="21"/>
              </w:rPr>
              <w:t>Nếu</w:t>
            </w:r>
            <w:proofErr w:type="spellEnd"/>
            <w:r w:rsidRPr="000612C2">
              <w:rPr>
                <w:sz w:val="21"/>
              </w:rPr>
              <w:t xml:space="preserve"> </w:t>
            </w:r>
            <w:proofErr w:type="spellStart"/>
            <w:r w:rsidRPr="000612C2">
              <w:rPr>
                <w:b/>
                <w:bCs/>
                <w:sz w:val="21"/>
              </w:rPr>
              <w:t>không</w:t>
            </w:r>
            <w:proofErr w:type="spellEnd"/>
            <w:r w:rsidRPr="000612C2">
              <w:rPr>
                <w:b/>
                <w:bCs/>
                <w:sz w:val="21"/>
              </w:rPr>
              <w:t xml:space="preserve"> </w:t>
            </w:r>
            <w:proofErr w:type="spellStart"/>
            <w:r w:rsidRPr="000612C2">
              <w:rPr>
                <w:b/>
                <w:bCs/>
                <w:sz w:val="21"/>
              </w:rPr>
              <w:t>đạt</w:t>
            </w:r>
            <w:proofErr w:type="spellEnd"/>
            <w:r w:rsidRPr="000612C2">
              <w:rPr>
                <w:sz w:val="21"/>
              </w:rPr>
              <w:t>:</w:t>
            </w:r>
          </w:p>
          <w:p w14:paraId="1D315FC8" w14:textId="2A5118D0" w:rsidR="00D049EA" w:rsidRPr="000612C2" w:rsidRDefault="000612C2">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proofErr w:type="spellStart"/>
            <w:r w:rsidRPr="000612C2">
              <w:rPr>
                <w:sz w:val="21"/>
              </w:rPr>
              <w:t>Cán</w:t>
            </w:r>
            <w:proofErr w:type="spellEnd"/>
            <w:r w:rsidRPr="000612C2">
              <w:rPr>
                <w:sz w:val="21"/>
              </w:rPr>
              <w:t xml:space="preserve"> </w:t>
            </w:r>
            <w:proofErr w:type="spellStart"/>
            <w:r w:rsidRPr="000612C2">
              <w:rPr>
                <w:sz w:val="21"/>
              </w:rPr>
              <w:t>bộ</w:t>
            </w:r>
            <w:proofErr w:type="spellEnd"/>
            <w:r w:rsidRPr="000612C2">
              <w:rPr>
                <w:sz w:val="21"/>
              </w:rPr>
              <w:t xml:space="preserve"> </w:t>
            </w:r>
            <w:proofErr w:type="spellStart"/>
            <w:r w:rsidRPr="000612C2">
              <w:rPr>
                <w:sz w:val="21"/>
              </w:rPr>
              <w:t>xác</w:t>
            </w:r>
            <w:proofErr w:type="spellEnd"/>
            <w:r w:rsidRPr="000612C2">
              <w:rPr>
                <w:sz w:val="21"/>
              </w:rPr>
              <w:t xml:space="preserve"> </w:t>
            </w:r>
            <w:proofErr w:type="spellStart"/>
            <w:r w:rsidRPr="000612C2">
              <w:rPr>
                <w:sz w:val="21"/>
              </w:rPr>
              <w:t>định</w:t>
            </w:r>
            <w:proofErr w:type="spellEnd"/>
            <w:r w:rsidRPr="000612C2">
              <w:rPr>
                <w:sz w:val="21"/>
              </w:rPr>
              <w:t xml:space="preserve"> </w:t>
            </w:r>
            <w:proofErr w:type="spellStart"/>
            <w:r w:rsidRPr="000612C2">
              <w:rPr>
                <w:sz w:val="21"/>
              </w:rPr>
              <w:t>vấn</w:t>
            </w:r>
            <w:proofErr w:type="spellEnd"/>
            <w:r w:rsidRPr="000612C2">
              <w:rPr>
                <w:sz w:val="21"/>
              </w:rPr>
              <w:t xml:space="preserve"> </w:t>
            </w:r>
            <w:proofErr w:type="spellStart"/>
            <w:r w:rsidRPr="000612C2">
              <w:rPr>
                <w:sz w:val="21"/>
              </w:rPr>
              <w:t>đề</w:t>
            </w:r>
            <w:proofErr w:type="spellEnd"/>
            <w:r w:rsidRPr="000612C2">
              <w:rPr>
                <w:sz w:val="21"/>
              </w:rPr>
              <w:t xml:space="preserve">: </w:t>
            </w:r>
            <w:proofErr w:type="spellStart"/>
            <w:r w:rsidRPr="000612C2">
              <w:rPr>
                <w:sz w:val="21"/>
              </w:rPr>
              <w:t>lệch</w:t>
            </w:r>
            <w:proofErr w:type="spellEnd"/>
            <w:r w:rsidRPr="000612C2">
              <w:rPr>
                <w:sz w:val="21"/>
              </w:rPr>
              <w:t xml:space="preserve"> </w:t>
            </w:r>
            <w:proofErr w:type="spellStart"/>
            <w:r w:rsidRPr="000612C2">
              <w:rPr>
                <w:sz w:val="21"/>
              </w:rPr>
              <w:t>tư</w:t>
            </w:r>
            <w:proofErr w:type="spellEnd"/>
            <w:r w:rsidRPr="000612C2">
              <w:rPr>
                <w:sz w:val="21"/>
              </w:rPr>
              <w:t xml:space="preserve"> </w:t>
            </w:r>
            <w:proofErr w:type="spellStart"/>
            <w:r w:rsidRPr="000612C2">
              <w:rPr>
                <w:sz w:val="21"/>
              </w:rPr>
              <w:t>thế</w:t>
            </w:r>
            <w:proofErr w:type="spellEnd"/>
            <w:r w:rsidRPr="000612C2">
              <w:rPr>
                <w:sz w:val="21"/>
              </w:rPr>
              <w:t xml:space="preserve">, </w:t>
            </w:r>
            <w:proofErr w:type="spellStart"/>
            <w:r w:rsidRPr="000612C2">
              <w:rPr>
                <w:sz w:val="21"/>
              </w:rPr>
              <w:t>nhắm</w:t>
            </w:r>
            <w:proofErr w:type="spellEnd"/>
            <w:r w:rsidRPr="000612C2">
              <w:rPr>
                <w:sz w:val="21"/>
              </w:rPr>
              <w:t xml:space="preserve"> </w:t>
            </w:r>
            <w:proofErr w:type="spellStart"/>
            <w:r w:rsidRPr="000612C2">
              <w:rPr>
                <w:sz w:val="21"/>
              </w:rPr>
              <w:t>mắt</w:t>
            </w:r>
            <w:proofErr w:type="spellEnd"/>
            <w:r w:rsidRPr="000612C2">
              <w:rPr>
                <w:sz w:val="21"/>
              </w:rPr>
              <w:t xml:space="preserve">, </w:t>
            </w:r>
            <w:proofErr w:type="spellStart"/>
            <w:r w:rsidRPr="000612C2">
              <w:rPr>
                <w:sz w:val="21"/>
              </w:rPr>
              <w:t>tóc</w:t>
            </w:r>
            <w:proofErr w:type="spellEnd"/>
            <w:r w:rsidRPr="000612C2">
              <w:rPr>
                <w:sz w:val="21"/>
              </w:rPr>
              <w:t xml:space="preserve"> </w:t>
            </w:r>
            <w:proofErr w:type="spellStart"/>
            <w:r w:rsidRPr="000612C2">
              <w:rPr>
                <w:sz w:val="21"/>
              </w:rPr>
              <w:t>che</w:t>
            </w:r>
            <w:proofErr w:type="spellEnd"/>
            <w:r w:rsidRPr="000612C2">
              <w:rPr>
                <w:sz w:val="21"/>
              </w:rPr>
              <w:t xml:space="preserve"> </w:t>
            </w:r>
            <w:proofErr w:type="spellStart"/>
            <w:r w:rsidRPr="000612C2">
              <w:rPr>
                <w:sz w:val="21"/>
              </w:rPr>
              <w:t>mặt</w:t>
            </w:r>
            <w:proofErr w:type="spellEnd"/>
            <w:r w:rsidRPr="000612C2">
              <w:rPr>
                <w:sz w:val="21"/>
              </w:rPr>
              <w:t xml:space="preserve">, </w:t>
            </w:r>
            <w:proofErr w:type="spellStart"/>
            <w:r w:rsidRPr="000612C2">
              <w:rPr>
                <w:sz w:val="21"/>
              </w:rPr>
              <w:t>ảnh</w:t>
            </w:r>
            <w:proofErr w:type="spellEnd"/>
            <w:r w:rsidRPr="000612C2">
              <w:rPr>
                <w:sz w:val="21"/>
              </w:rPr>
              <w:t xml:space="preserve"> </w:t>
            </w:r>
            <w:proofErr w:type="spellStart"/>
            <w:r w:rsidRPr="000612C2">
              <w:rPr>
                <w:sz w:val="21"/>
              </w:rPr>
              <w:t>mờ</w:t>
            </w:r>
            <w:proofErr w:type="spellEnd"/>
            <w:r w:rsidRPr="000612C2">
              <w:rPr>
                <w:sz w:val="21"/>
              </w:rPr>
              <w:t xml:space="preserve">, </w:t>
            </w:r>
            <w:proofErr w:type="spellStart"/>
            <w:r w:rsidRPr="000612C2">
              <w:rPr>
                <w:sz w:val="21"/>
              </w:rPr>
              <w:t>thiếu</w:t>
            </w:r>
            <w:proofErr w:type="spellEnd"/>
            <w:r w:rsidRPr="000612C2">
              <w:rPr>
                <w:sz w:val="21"/>
              </w:rPr>
              <w:t xml:space="preserve"> </w:t>
            </w:r>
            <w:proofErr w:type="spellStart"/>
            <w:r w:rsidRPr="000612C2">
              <w:rPr>
                <w:sz w:val="21"/>
              </w:rPr>
              <w:t>góc</w:t>
            </w:r>
            <w:proofErr w:type="spellEnd"/>
            <w:r w:rsidRPr="000612C2">
              <w:rPr>
                <w:sz w:val="21"/>
              </w:rPr>
              <w:t>...</w:t>
            </w:r>
            <w:r w:rsidRPr="000612C2">
              <w:rPr>
                <w:sz w:val="21"/>
              </w:rPr>
              <w:br/>
              <w:t xml:space="preserve">→ </w:t>
            </w:r>
            <w:proofErr w:type="spellStart"/>
            <w:r w:rsidRPr="000612C2">
              <w:rPr>
                <w:sz w:val="21"/>
              </w:rPr>
              <w:t>Gửi</w:t>
            </w:r>
            <w:proofErr w:type="spellEnd"/>
            <w:r w:rsidRPr="000612C2">
              <w:rPr>
                <w:sz w:val="21"/>
              </w:rPr>
              <w:t xml:space="preserve"> </w:t>
            </w:r>
            <w:proofErr w:type="spellStart"/>
            <w:r w:rsidRPr="000612C2">
              <w:rPr>
                <w:sz w:val="21"/>
              </w:rPr>
              <w:t>hướng</w:t>
            </w:r>
            <w:proofErr w:type="spellEnd"/>
            <w:r w:rsidRPr="000612C2">
              <w:rPr>
                <w:sz w:val="21"/>
              </w:rPr>
              <w:t xml:space="preserve"> </w:t>
            </w:r>
            <w:proofErr w:type="spellStart"/>
            <w:r w:rsidRPr="000612C2">
              <w:rPr>
                <w:sz w:val="21"/>
              </w:rPr>
              <w:t>dẫn</w:t>
            </w:r>
            <w:proofErr w:type="spellEnd"/>
            <w:r w:rsidRPr="000612C2">
              <w:rPr>
                <w:sz w:val="21"/>
              </w:rPr>
              <w:t xml:space="preserve"> </w:t>
            </w:r>
            <w:proofErr w:type="spellStart"/>
            <w:r w:rsidRPr="000612C2">
              <w:rPr>
                <w:sz w:val="21"/>
              </w:rPr>
              <w:t>lên</w:t>
            </w:r>
            <w:proofErr w:type="spellEnd"/>
            <w:r w:rsidRPr="000612C2">
              <w:rPr>
                <w:sz w:val="21"/>
              </w:rPr>
              <w:t xml:space="preserve"> </w:t>
            </w:r>
            <w:proofErr w:type="spellStart"/>
            <w:r w:rsidRPr="000612C2">
              <w:rPr>
                <w:sz w:val="21"/>
              </w:rPr>
              <w:t>màn</w:t>
            </w:r>
            <w:proofErr w:type="spellEnd"/>
            <w:r w:rsidRPr="000612C2">
              <w:rPr>
                <w:sz w:val="21"/>
              </w:rPr>
              <w:t xml:space="preserve"> </w:t>
            </w:r>
            <w:proofErr w:type="spellStart"/>
            <w:r w:rsidRPr="000612C2">
              <w:rPr>
                <w:sz w:val="21"/>
              </w:rPr>
              <w:t>hình</w:t>
            </w:r>
            <w:proofErr w:type="spellEnd"/>
            <w:r w:rsidRPr="000612C2">
              <w:rPr>
                <w:sz w:val="21"/>
              </w:rPr>
              <w:t xml:space="preserve">, </w:t>
            </w:r>
            <w:proofErr w:type="spellStart"/>
            <w:r w:rsidRPr="000612C2">
              <w:rPr>
                <w:sz w:val="21"/>
              </w:rPr>
              <w:t>ví</w:t>
            </w:r>
            <w:proofErr w:type="spellEnd"/>
            <w:r w:rsidRPr="000612C2">
              <w:rPr>
                <w:sz w:val="21"/>
              </w:rPr>
              <w:t xml:space="preserve"> </w:t>
            </w:r>
            <w:proofErr w:type="spellStart"/>
            <w:r w:rsidRPr="000612C2">
              <w:rPr>
                <w:sz w:val="21"/>
              </w:rPr>
              <w:t>dụ</w:t>
            </w:r>
            <w:proofErr w:type="spellEnd"/>
            <w:r w:rsidRPr="000612C2">
              <w:rPr>
                <w:sz w:val="21"/>
              </w:rPr>
              <w:t>:</w:t>
            </w:r>
            <w:r w:rsidRPr="000612C2">
              <w:rPr>
                <w:sz w:val="21"/>
              </w:rPr>
              <w:br/>
              <w:t xml:space="preserve">“Vui </w:t>
            </w:r>
            <w:proofErr w:type="spellStart"/>
            <w:r w:rsidRPr="000612C2">
              <w:rPr>
                <w:sz w:val="21"/>
              </w:rPr>
              <w:t>lòng</w:t>
            </w:r>
            <w:proofErr w:type="spellEnd"/>
            <w:r w:rsidRPr="000612C2">
              <w:rPr>
                <w:sz w:val="21"/>
              </w:rPr>
              <w:t xml:space="preserve"> </w:t>
            </w:r>
            <w:proofErr w:type="spellStart"/>
            <w:r w:rsidRPr="000612C2">
              <w:rPr>
                <w:sz w:val="21"/>
              </w:rPr>
              <w:t>nhìn</w:t>
            </w:r>
            <w:proofErr w:type="spellEnd"/>
            <w:r w:rsidRPr="000612C2">
              <w:rPr>
                <w:sz w:val="21"/>
              </w:rPr>
              <w:t xml:space="preserve"> </w:t>
            </w:r>
            <w:proofErr w:type="spellStart"/>
            <w:r w:rsidRPr="000612C2">
              <w:rPr>
                <w:sz w:val="21"/>
              </w:rPr>
              <w:t>thẳng</w:t>
            </w:r>
            <w:proofErr w:type="spellEnd"/>
            <w:r w:rsidRPr="000612C2">
              <w:rPr>
                <w:sz w:val="21"/>
              </w:rPr>
              <w:t>”, “</w:t>
            </w:r>
            <w:proofErr w:type="spellStart"/>
            <w:r w:rsidRPr="000612C2">
              <w:rPr>
                <w:sz w:val="21"/>
              </w:rPr>
              <w:t>Nghiêng</w:t>
            </w:r>
            <w:proofErr w:type="spellEnd"/>
            <w:r w:rsidRPr="000612C2">
              <w:rPr>
                <w:sz w:val="21"/>
              </w:rPr>
              <w:t xml:space="preserve"> </w:t>
            </w:r>
            <w:proofErr w:type="spellStart"/>
            <w:r w:rsidRPr="000612C2">
              <w:rPr>
                <w:sz w:val="21"/>
              </w:rPr>
              <w:t>đầu</w:t>
            </w:r>
            <w:proofErr w:type="spellEnd"/>
            <w:r w:rsidRPr="000612C2">
              <w:rPr>
                <w:sz w:val="21"/>
              </w:rPr>
              <w:t xml:space="preserve"> sang </w:t>
            </w:r>
            <w:proofErr w:type="spellStart"/>
            <w:r w:rsidRPr="000612C2">
              <w:rPr>
                <w:sz w:val="21"/>
              </w:rPr>
              <w:t>trái</w:t>
            </w:r>
            <w:proofErr w:type="spellEnd"/>
            <w:r w:rsidRPr="000612C2">
              <w:rPr>
                <w:sz w:val="21"/>
              </w:rPr>
              <w:t>”, “</w:t>
            </w:r>
            <w:proofErr w:type="spellStart"/>
            <w:r w:rsidRPr="000612C2">
              <w:rPr>
                <w:sz w:val="21"/>
              </w:rPr>
              <w:t>Giữ</w:t>
            </w:r>
            <w:proofErr w:type="spellEnd"/>
            <w:r w:rsidRPr="000612C2">
              <w:rPr>
                <w:sz w:val="21"/>
              </w:rPr>
              <w:t xml:space="preserve"> </w:t>
            </w:r>
            <w:proofErr w:type="spellStart"/>
            <w:r w:rsidRPr="000612C2">
              <w:rPr>
                <w:sz w:val="21"/>
              </w:rPr>
              <w:t>nguyên</w:t>
            </w:r>
            <w:proofErr w:type="spellEnd"/>
            <w:r w:rsidRPr="000612C2">
              <w:rPr>
                <w:sz w:val="21"/>
              </w:rPr>
              <w:t xml:space="preserve"> </w:t>
            </w:r>
            <w:proofErr w:type="spellStart"/>
            <w:r w:rsidRPr="000612C2">
              <w:rPr>
                <w:sz w:val="21"/>
              </w:rPr>
              <w:t>tư</w:t>
            </w:r>
            <w:proofErr w:type="spellEnd"/>
            <w:r w:rsidRPr="000612C2">
              <w:rPr>
                <w:sz w:val="21"/>
              </w:rPr>
              <w:t xml:space="preserve"> </w:t>
            </w:r>
            <w:proofErr w:type="spellStart"/>
            <w:r w:rsidRPr="000612C2">
              <w:rPr>
                <w:sz w:val="21"/>
              </w:rPr>
              <w:t>thế</w:t>
            </w:r>
            <w:proofErr w:type="spellEnd"/>
            <w:r w:rsidRPr="000612C2">
              <w:rPr>
                <w:sz w:val="21"/>
              </w:rPr>
              <w:t>”, “</w:t>
            </w:r>
            <w:proofErr w:type="spellStart"/>
            <w:r w:rsidRPr="000612C2">
              <w:rPr>
                <w:sz w:val="21"/>
              </w:rPr>
              <w:t>Chụp</w:t>
            </w:r>
            <w:proofErr w:type="spellEnd"/>
            <w:r w:rsidRPr="000612C2">
              <w:rPr>
                <w:sz w:val="21"/>
              </w:rPr>
              <w:t xml:space="preserve"> </w:t>
            </w:r>
            <w:proofErr w:type="spellStart"/>
            <w:r w:rsidRPr="000612C2">
              <w:rPr>
                <w:sz w:val="21"/>
              </w:rPr>
              <w:t>lại</w:t>
            </w:r>
            <w:proofErr w:type="spellEnd"/>
            <w:r w:rsidRPr="000612C2">
              <w:rPr>
                <w:sz w:val="21"/>
              </w:rPr>
              <w:t>”</w:t>
            </w:r>
            <w:r w:rsidRPr="000612C2">
              <w:rPr>
                <w:sz w:val="21"/>
              </w:rPr>
              <w:br/>
              <w:t xml:space="preserve">→ Sinh </w:t>
            </w:r>
            <w:proofErr w:type="spellStart"/>
            <w:r w:rsidRPr="000612C2">
              <w:rPr>
                <w:sz w:val="21"/>
              </w:rPr>
              <w:t>viên</w:t>
            </w:r>
            <w:proofErr w:type="spellEnd"/>
            <w:r w:rsidRPr="000612C2">
              <w:rPr>
                <w:sz w:val="21"/>
              </w:rPr>
              <w:t xml:space="preserve"> </w:t>
            </w:r>
            <w:proofErr w:type="spellStart"/>
            <w:r w:rsidRPr="000612C2">
              <w:rPr>
                <w:sz w:val="21"/>
              </w:rPr>
              <w:t>điều</w:t>
            </w:r>
            <w:proofErr w:type="spellEnd"/>
            <w:r w:rsidRPr="000612C2">
              <w:rPr>
                <w:sz w:val="21"/>
              </w:rPr>
              <w:t xml:space="preserve"> </w:t>
            </w:r>
            <w:proofErr w:type="spellStart"/>
            <w:r w:rsidRPr="000612C2">
              <w:rPr>
                <w:sz w:val="21"/>
              </w:rPr>
              <w:t>chỉnh</w:t>
            </w:r>
            <w:proofErr w:type="spellEnd"/>
            <w:r w:rsidRPr="000612C2">
              <w:rPr>
                <w:sz w:val="21"/>
              </w:rPr>
              <w:br/>
              <w:t xml:space="preserve">→ </w:t>
            </w:r>
            <w:proofErr w:type="spellStart"/>
            <w:r w:rsidRPr="000612C2">
              <w:rPr>
                <w:sz w:val="21"/>
              </w:rPr>
              <w:t>Chụp</w:t>
            </w:r>
            <w:proofErr w:type="spellEnd"/>
            <w:r w:rsidRPr="000612C2">
              <w:rPr>
                <w:sz w:val="21"/>
              </w:rPr>
              <w:t xml:space="preserve"> </w:t>
            </w:r>
            <w:proofErr w:type="spellStart"/>
            <w:r w:rsidRPr="000612C2">
              <w:rPr>
                <w:sz w:val="21"/>
              </w:rPr>
              <w:t>lại</w:t>
            </w:r>
            <w:proofErr w:type="spellEnd"/>
            <w:r w:rsidRPr="000612C2">
              <w:rPr>
                <w:sz w:val="21"/>
              </w:rPr>
              <w:t xml:space="preserve"> </w:t>
            </w:r>
            <w:proofErr w:type="spellStart"/>
            <w:r w:rsidRPr="000612C2">
              <w:rPr>
                <w:sz w:val="21"/>
              </w:rPr>
              <w:t>phiên</w:t>
            </w:r>
            <w:proofErr w:type="spellEnd"/>
            <w:r w:rsidRPr="000612C2">
              <w:rPr>
                <w:sz w:val="21"/>
              </w:rPr>
              <w:t xml:space="preserve"> </w:t>
            </w:r>
            <w:proofErr w:type="spellStart"/>
            <w:r w:rsidRPr="000612C2">
              <w:rPr>
                <w:sz w:val="21"/>
              </w:rPr>
              <w:t>đó</w:t>
            </w:r>
            <w:proofErr w:type="spellEnd"/>
            <w:r w:rsidRPr="000612C2">
              <w:rPr>
                <w:sz w:val="21"/>
              </w:rPr>
              <w:t>.</w:t>
            </w:r>
          </w:p>
          <w:p w14:paraId="0A343461" w14:textId="5891749E" w:rsidR="00960B9B" w:rsidRPr="00960B9B"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w:t>
            </w:r>
            <w:proofErr w:type="spellStart"/>
            <w:r>
              <w:rPr>
                <w:sz w:val="21"/>
              </w:rPr>
              <w:t>Nếu</w:t>
            </w:r>
            <w:proofErr w:type="spellEnd"/>
            <w:r>
              <w:rPr>
                <w:sz w:val="21"/>
              </w:rPr>
              <w:t xml:space="preserve"> </w:t>
            </w:r>
            <w:proofErr w:type="spellStart"/>
            <w:r>
              <w:rPr>
                <w:sz w:val="21"/>
              </w:rPr>
              <w:t>Không</w:t>
            </w:r>
            <w:proofErr w:type="spellEnd"/>
            <w:r>
              <w:rPr>
                <w:sz w:val="21"/>
              </w:rPr>
              <w:t xml:space="preserve">: </w:t>
            </w:r>
            <w:proofErr w:type="spellStart"/>
            <w:r>
              <w:rPr>
                <w:sz w:val="21"/>
              </w:rPr>
              <w:t>yêu</w:t>
            </w:r>
            <w:proofErr w:type="spellEnd"/>
            <w:r>
              <w:rPr>
                <w:sz w:val="21"/>
              </w:rPr>
              <w:t xml:space="preserve"> </w:t>
            </w:r>
            <w:proofErr w:type="spellStart"/>
            <w:r>
              <w:rPr>
                <w:sz w:val="21"/>
              </w:rPr>
              <w:t>cầu</w:t>
            </w:r>
            <w:proofErr w:type="spellEnd"/>
            <w:r>
              <w:rPr>
                <w:sz w:val="21"/>
              </w:rPr>
              <w:t xml:space="preserve"> điều chỉnh/chụp lại và quay </w:t>
            </w:r>
            <w:proofErr w:type="spellStart"/>
            <w:r>
              <w:rPr>
                <w:sz w:val="21"/>
              </w:rPr>
              <w:t>về</w:t>
            </w:r>
            <w:proofErr w:type="spellEnd"/>
            <w:r>
              <w:rPr>
                <w:sz w:val="21"/>
              </w:rPr>
              <w:t xml:space="preserve"> </w:t>
            </w:r>
            <w:proofErr w:type="spellStart"/>
            <w:r>
              <w:rPr>
                <w:sz w:val="21"/>
              </w:rPr>
              <w:t>bước</w:t>
            </w:r>
            <w:proofErr w:type="spellEnd"/>
            <w:r>
              <w:rPr>
                <w:sz w:val="21"/>
              </w:rPr>
              <w:t xml:space="preserve"> </w:t>
            </w:r>
            <w:proofErr w:type="spellStart"/>
            <w:r>
              <w:rPr>
                <w:sz w:val="21"/>
              </w:rPr>
              <w:t>vào</w:t>
            </w:r>
            <w:proofErr w:type="spellEnd"/>
            <w:r>
              <w:rPr>
                <w:sz w:val="21"/>
              </w:rPr>
              <w:t xml:space="preserve"> </w:t>
            </w:r>
            <w:proofErr w:type="spellStart"/>
            <w:r>
              <w:rPr>
                <w:sz w:val="21"/>
              </w:rPr>
              <w:t>vị</w:t>
            </w:r>
            <w:proofErr w:type="spellEnd"/>
            <w:r>
              <w:rPr>
                <w:sz w:val="21"/>
              </w:rPr>
              <w:t xml:space="preserve"> </w:t>
            </w:r>
            <w:proofErr w:type="spellStart"/>
            <w:r>
              <w:rPr>
                <w:sz w:val="21"/>
              </w:rPr>
              <w:t>trí</w:t>
            </w:r>
            <w:proofErr w:type="spellEnd"/>
            <w:r>
              <w:rPr>
                <w:sz w:val="21"/>
              </w:rPr>
              <w:t xml:space="preserve"> </w:t>
            </w:r>
            <w:proofErr w:type="spellStart"/>
            <w:r>
              <w:rPr>
                <w:sz w:val="21"/>
              </w:rPr>
              <w:t>chụp</w:t>
            </w:r>
            <w:proofErr w:type="spellEnd"/>
            <w:r>
              <w:rPr>
                <w:sz w:val="21"/>
              </w:rPr>
              <w:t xml:space="preserve"> </w:t>
            </w:r>
            <w:proofErr w:type="spellStart"/>
            <w:r>
              <w:rPr>
                <w:sz w:val="21"/>
              </w:rPr>
              <w:t>ảnh</w:t>
            </w:r>
            <w:proofErr w:type="spellEnd"/>
            <w:r>
              <w:rPr>
                <w:sz w:val="21"/>
              </w:rPr>
              <w:t>.</w:t>
            </w:r>
          </w:p>
        </w:tc>
      </w:tr>
      <w:tr w:rsidR="00D049EA" w14:paraId="540CD1D0"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5B389CEA" w14:textId="77777777" w:rsidR="00D049EA" w:rsidRDefault="00000000">
            <w:pPr>
              <w:jc w:val="center"/>
            </w:pPr>
            <w:r>
              <w:rPr>
                <w:sz w:val="20"/>
              </w:rPr>
              <w:t>17</w:t>
            </w:r>
          </w:p>
        </w:tc>
        <w:tc>
          <w:tcPr>
            <w:tcW w:w="2232" w:type="dxa"/>
            <w:vAlign w:val="center"/>
          </w:tcPr>
          <w:p w14:paraId="25E8A576"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Yêu cầu điều chỉnh/chụp lại</w:t>
            </w:r>
          </w:p>
        </w:tc>
        <w:tc>
          <w:tcPr>
            <w:tcW w:w="1512" w:type="dxa"/>
            <w:vAlign w:val="center"/>
          </w:tcPr>
          <w:p w14:paraId="69205B48"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Cán bộ hậu cần</w:t>
            </w:r>
          </w:p>
        </w:tc>
        <w:tc>
          <w:tcPr>
            <w:tcW w:w="5112" w:type="dxa"/>
          </w:tcPr>
          <w:p w14:paraId="195ADAEF"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Cán bộ hậu cần yêu cầu điều chỉnh tư thế/điều kiện chụp hoặc chụp lại khi ảnh chưa đạt.</w:t>
            </w:r>
          </w:p>
          <w:p w14:paraId="4D8DCD61"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Sau yêu cầu, quy trình lặp lại từ bước vào vị trí chụp ảnh cho tới khi ảnh đạt yêu cầu.</w:t>
            </w:r>
          </w:p>
        </w:tc>
      </w:tr>
      <w:tr w:rsidR="00D049EA" w14:paraId="3C2DF10A"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0AD9EEA9" w14:textId="77777777" w:rsidR="00D049EA" w:rsidRDefault="00000000">
            <w:pPr>
              <w:jc w:val="center"/>
            </w:pPr>
            <w:r>
              <w:rPr>
                <w:sz w:val="20"/>
              </w:rPr>
              <w:t>18</w:t>
            </w:r>
          </w:p>
        </w:tc>
        <w:tc>
          <w:tcPr>
            <w:tcW w:w="2232" w:type="dxa"/>
            <w:vAlign w:val="center"/>
          </w:tcPr>
          <w:p w14:paraId="65A5718E"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Xác nhận hoàn tất phiên chụp</w:t>
            </w:r>
          </w:p>
        </w:tc>
        <w:tc>
          <w:tcPr>
            <w:tcW w:w="1512" w:type="dxa"/>
            <w:vAlign w:val="center"/>
          </w:tcPr>
          <w:p w14:paraId="17023C37"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Cán bộ hậu cần</w:t>
            </w:r>
          </w:p>
        </w:tc>
        <w:tc>
          <w:tcPr>
            <w:tcW w:w="5112" w:type="dxa"/>
          </w:tcPr>
          <w:p w14:paraId="4BCCC579"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Chỉ thực hiện khi ảnh tại phiên chụp được xác nhận đạt yêu cầu.</w:t>
            </w:r>
          </w:p>
          <w:p w14:paraId="09C09557"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Sau xác nhận, file ảnh được chuyển sang khâu hậu kỳ của Truyền thông.</w:t>
            </w:r>
          </w:p>
        </w:tc>
      </w:tr>
      <w:tr w:rsidR="00D049EA" w14:paraId="0739C5AD"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4984DC95" w14:textId="77777777" w:rsidR="00D049EA" w:rsidRDefault="00000000">
            <w:pPr>
              <w:jc w:val="center"/>
            </w:pPr>
            <w:r>
              <w:rPr>
                <w:sz w:val="20"/>
              </w:rPr>
              <w:t>19</w:t>
            </w:r>
          </w:p>
        </w:tc>
        <w:tc>
          <w:tcPr>
            <w:tcW w:w="2232" w:type="dxa"/>
            <w:vAlign w:val="center"/>
          </w:tcPr>
          <w:p w14:paraId="090F12B4"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Nhận file ảnh thẻ của sinh viên</w:t>
            </w:r>
          </w:p>
        </w:tc>
        <w:tc>
          <w:tcPr>
            <w:tcW w:w="1512" w:type="dxa"/>
            <w:vAlign w:val="center"/>
          </w:tcPr>
          <w:p w14:paraId="224D3D50"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Truyền thông</w:t>
            </w:r>
          </w:p>
        </w:tc>
        <w:tc>
          <w:tcPr>
            <w:tcW w:w="5112" w:type="dxa"/>
          </w:tcPr>
          <w:p w14:paraId="0835E934" w14:textId="135AA148"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w:t>
            </w:r>
            <w:proofErr w:type="spellStart"/>
            <w:r>
              <w:rPr>
                <w:sz w:val="21"/>
              </w:rPr>
              <w:t>Truyền</w:t>
            </w:r>
            <w:proofErr w:type="spellEnd"/>
            <w:r>
              <w:rPr>
                <w:sz w:val="21"/>
              </w:rPr>
              <w:t xml:space="preserve"> </w:t>
            </w:r>
            <w:proofErr w:type="spellStart"/>
            <w:r>
              <w:rPr>
                <w:sz w:val="21"/>
              </w:rPr>
              <w:t>thông</w:t>
            </w:r>
            <w:proofErr w:type="spellEnd"/>
            <w:r>
              <w:rPr>
                <w:sz w:val="21"/>
              </w:rPr>
              <w:t xml:space="preserve"> </w:t>
            </w:r>
            <w:proofErr w:type="spellStart"/>
            <w:r>
              <w:rPr>
                <w:sz w:val="21"/>
              </w:rPr>
              <w:t>nhận</w:t>
            </w:r>
            <w:proofErr w:type="spellEnd"/>
            <w:r>
              <w:rPr>
                <w:sz w:val="21"/>
              </w:rPr>
              <w:t xml:space="preserve"> </w:t>
            </w:r>
            <w:proofErr w:type="spellStart"/>
            <w:r>
              <w:rPr>
                <w:sz w:val="21"/>
              </w:rPr>
              <w:t>ảnh</w:t>
            </w:r>
            <w:proofErr w:type="spellEnd"/>
            <w:r>
              <w:rPr>
                <w:sz w:val="21"/>
              </w:rPr>
              <w:t xml:space="preserve"> </w:t>
            </w:r>
            <w:proofErr w:type="spellStart"/>
            <w:r>
              <w:rPr>
                <w:sz w:val="21"/>
              </w:rPr>
              <w:t>thẻ</w:t>
            </w:r>
            <w:proofErr w:type="spellEnd"/>
            <w:r>
              <w:rPr>
                <w:sz w:val="21"/>
              </w:rPr>
              <w:t xml:space="preserve"> </w:t>
            </w:r>
            <w:proofErr w:type="spellStart"/>
            <w:r>
              <w:rPr>
                <w:sz w:val="21"/>
              </w:rPr>
              <w:t>sau</w:t>
            </w:r>
            <w:proofErr w:type="spellEnd"/>
            <w:r>
              <w:rPr>
                <w:sz w:val="21"/>
              </w:rPr>
              <w:t xml:space="preserve"> </w:t>
            </w:r>
            <w:proofErr w:type="spellStart"/>
            <w:r>
              <w:rPr>
                <w:sz w:val="21"/>
              </w:rPr>
              <w:t>khi</w:t>
            </w:r>
            <w:proofErr w:type="spellEnd"/>
            <w:r>
              <w:rPr>
                <w:sz w:val="21"/>
              </w:rPr>
              <w:t xml:space="preserve"> </w:t>
            </w:r>
            <w:proofErr w:type="spellStart"/>
            <w:r>
              <w:rPr>
                <w:sz w:val="21"/>
              </w:rPr>
              <w:t>phiên</w:t>
            </w:r>
            <w:proofErr w:type="spellEnd"/>
            <w:r>
              <w:rPr>
                <w:sz w:val="21"/>
              </w:rPr>
              <w:t xml:space="preserve"> chụp hoàn tất.</w:t>
            </w:r>
          </w:p>
          <w:p w14:paraId="1129AF61" w14:textId="2ACC6205" w:rsidR="00D049EA" w:rsidRPr="00887691" w:rsidRDefault="00000000">
            <w:pPr>
              <w:spacing w:before="0"/>
              <w:jc w:val="left"/>
              <w:cnfStyle w:val="000000000000" w:firstRow="0" w:lastRow="0" w:firstColumn="0" w:lastColumn="0" w:oddVBand="0" w:evenVBand="0" w:oddHBand="0" w:evenHBand="0" w:firstRowFirstColumn="0" w:firstRowLastColumn="0" w:lastRowFirstColumn="0" w:lastRowLastColumn="0"/>
              <w:rPr>
                <w:lang w:val="vi-VN"/>
              </w:rPr>
            </w:pPr>
            <w:r>
              <w:rPr>
                <w:sz w:val="21"/>
              </w:rPr>
              <w:t xml:space="preserve">- </w:t>
            </w:r>
            <w:proofErr w:type="spellStart"/>
            <w:r w:rsidR="00887691">
              <w:rPr>
                <w:sz w:val="21"/>
              </w:rPr>
              <w:t>Ảnh</w:t>
            </w:r>
            <w:proofErr w:type="spellEnd"/>
            <w:r>
              <w:rPr>
                <w:sz w:val="21"/>
              </w:rPr>
              <w:t xml:space="preserve"> </w:t>
            </w:r>
            <w:proofErr w:type="spellStart"/>
            <w:r>
              <w:rPr>
                <w:sz w:val="21"/>
              </w:rPr>
              <w:t>phải</w:t>
            </w:r>
            <w:proofErr w:type="spellEnd"/>
            <w:r>
              <w:rPr>
                <w:sz w:val="21"/>
              </w:rPr>
              <w:t xml:space="preserve"> </w:t>
            </w:r>
            <w:proofErr w:type="spellStart"/>
            <w:r>
              <w:rPr>
                <w:sz w:val="21"/>
              </w:rPr>
              <w:t>duy</w:t>
            </w:r>
            <w:proofErr w:type="spellEnd"/>
            <w:r>
              <w:rPr>
                <w:sz w:val="21"/>
              </w:rPr>
              <w:t xml:space="preserve"> </w:t>
            </w:r>
            <w:proofErr w:type="spellStart"/>
            <w:r>
              <w:rPr>
                <w:sz w:val="21"/>
              </w:rPr>
              <w:t>trì</w:t>
            </w:r>
            <w:proofErr w:type="spellEnd"/>
            <w:r>
              <w:rPr>
                <w:sz w:val="21"/>
              </w:rPr>
              <w:t xml:space="preserve"> được liên </w:t>
            </w:r>
            <w:proofErr w:type="spellStart"/>
            <w:r>
              <w:rPr>
                <w:sz w:val="21"/>
              </w:rPr>
              <w:t>kết</w:t>
            </w:r>
            <w:proofErr w:type="spellEnd"/>
            <w:r>
              <w:rPr>
                <w:sz w:val="21"/>
              </w:rPr>
              <w:t xml:space="preserve"> </w:t>
            </w:r>
            <w:proofErr w:type="spellStart"/>
            <w:r>
              <w:rPr>
                <w:sz w:val="21"/>
              </w:rPr>
              <w:t>đúng</w:t>
            </w:r>
            <w:proofErr w:type="spellEnd"/>
            <w:r>
              <w:rPr>
                <w:sz w:val="21"/>
              </w:rPr>
              <w:t xml:space="preserve"> </w:t>
            </w:r>
            <w:proofErr w:type="spellStart"/>
            <w:r>
              <w:rPr>
                <w:sz w:val="21"/>
              </w:rPr>
              <w:t>với</w:t>
            </w:r>
            <w:proofErr w:type="spellEnd"/>
            <w:r>
              <w:rPr>
                <w:sz w:val="21"/>
              </w:rPr>
              <w:t xml:space="preserve"> </w:t>
            </w:r>
            <w:proofErr w:type="spellStart"/>
            <w:r>
              <w:rPr>
                <w:sz w:val="21"/>
              </w:rPr>
              <w:t>sinh</w:t>
            </w:r>
            <w:proofErr w:type="spellEnd"/>
            <w:r>
              <w:rPr>
                <w:sz w:val="21"/>
              </w:rPr>
              <w:t xml:space="preserve"> </w:t>
            </w:r>
            <w:proofErr w:type="spellStart"/>
            <w:r>
              <w:rPr>
                <w:sz w:val="21"/>
              </w:rPr>
              <w:t>viên</w:t>
            </w:r>
            <w:proofErr w:type="spellEnd"/>
            <w:r>
              <w:rPr>
                <w:sz w:val="21"/>
              </w:rPr>
              <w:t xml:space="preserve"> </w:t>
            </w:r>
            <w:proofErr w:type="spellStart"/>
            <w:r>
              <w:rPr>
                <w:sz w:val="21"/>
              </w:rPr>
              <w:t>tương</w:t>
            </w:r>
            <w:proofErr w:type="spellEnd"/>
            <w:r>
              <w:rPr>
                <w:sz w:val="21"/>
              </w:rPr>
              <w:t xml:space="preserve"> </w:t>
            </w:r>
            <w:proofErr w:type="spellStart"/>
            <w:r>
              <w:rPr>
                <w:sz w:val="21"/>
              </w:rPr>
              <w:t>ứng</w:t>
            </w:r>
            <w:proofErr w:type="spellEnd"/>
            <w:r>
              <w:rPr>
                <w:sz w:val="21"/>
              </w:rPr>
              <w:t>.</w:t>
            </w:r>
          </w:p>
        </w:tc>
      </w:tr>
      <w:tr w:rsidR="00D049EA" w14:paraId="2A736C6C"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4E61427B" w14:textId="77777777" w:rsidR="00D049EA" w:rsidRDefault="00000000">
            <w:pPr>
              <w:jc w:val="center"/>
            </w:pPr>
            <w:r>
              <w:rPr>
                <w:sz w:val="20"/>
              </w:rPr>
              <w:t>20</w:t>
            </w:r>
          </w:p>
        </w:tc>
        <w:tc>
          <w:tcPr>
            <w:tcW w:w="2232" w:type="dxa"/>
            <w:vAlign w:val="center"/>
          </w:tcPr>
          <w:p w14:paraId="04405136"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Làm đẹp/Chỉnh sửa ảnh</w:t>
            </w:r>
          </w:p>
        </w:tc>
        <w:tc>
          <w:tcPr>
            <w:tcW w:w="1512" w:type="dxa"/>
            <w:vAlign w:val="center"/>
          </w:tcPr>
          <w:p w14:paraId="32784701"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Truyền thông</w:t>
            </w:r>
          </w:p>
        </w:tc>
        <w:tc>
          <w:tcPr>
            <w:tcW w:w="5112" w:type="dxa"/>
          </w:tcPr>
          <w:p w14:paraId="42469FF6" w14:textId="0D63AAF4" w:rsidR="00D049EA" w:rsidRPr="00887691" w:rsidRDefault="00000000">
            <w:pPr>
              <w:spacing w:before="0"/>
              <w:jc w:val="left"/>
              <w:cnfStyle w:val="000000000000" w:firstRow="0" w:lastRow="0" w:firstColumn="0" w:lastColumn="0" w:oddVBand="0" w:evenVBand="0" w:oddHBand="0" w:evenHBand="0" w:firstRowFirstColumn="0" w:firstRowLastColumn="0" w:lastRowFirstColumn="0" w:lastRowLastColumn="0"/>
              <w:rPr>
                <w:lang w:val="vi-VN"/>
              </w:rPr>
            </w:pPr>
            <w:r>
              <w:rPr>
                <w:sz w:val="21"/>
              </w:rPr>
              <w:t xml:space="preserve">- Truyền </w:t>
            </w:r>
            <w:proofErr w:type="spellStart"/>
            <w:r>
              <w:rPr>
                <w:sz w:val="21"/>
              </w:rPr>
              <w:t>thông</w:t>
            </w:r>
            <w:proofErr w:type="spellEnd"/>
            <w:r>
              <w:rPr>
                <w:sz w:val="21"/>
              </w:rPr>
              <w:t xml:space="preserve"> </w:t>
            </w:r>
            <w:proofErr w:type="spellStart"/>
            <w:r>
              <w:rPr>
                <w:sz w:val="21"/>
              </w:rPr>
              <w:t>thực</w:t>
            </w:r>
            <w:proofErr w:type="spellEnd"/>
            <w:r>
              <w:rPr>
                <w:sz w:val="21"/>
              </w:rPr>
              <w:t xml:space="preserve"> </w:t>
            </w:r>
            <w:proofErr w:type="spellStart"/>
            <w:r>
              <w:rPr>
                <w:sz w:val="21"/>
              </w:rPr>
              <w:t>hiện</w:t>
            </w:r>
            <w:proofErr w:type="spellEnd"/>
            <w:r>
              <w:rPr>
                <w:sz w:val="21"/>
              </w:rPr>
              <w:t xml:space="preserve"> </w:t>
            </w:r>
            <w:proofErr w:type="spellStart"/>
            <w:r>
              <w:rPr>
                <w:sz w:val="21"/>
              </w:rPr>
              <w:t>làm</w:t>
            </w:r>
            <w:proofErr w:type="spellEnd"/>
            <w:r>
              <w:rPr>
                <w:sz w:val="21"/>
              </w:rPr>
              <w:t xml:space="preserve"> </w:t>
            </w:r>
            <w:proofErr w:type="spellStart"/>
            <w:r>
              <w:rPr>
                <w:sz w:val="21"/>
              </w:rPr>
              <w:t>đẹp</w:t>
            </w:r>
            <w:proofErr w:type="spellEnd"/>
            <w:r>
              <w:rPr>
                <w:sz w:val="21"/>
              </w:rPr>
              <w:t>/</w:t>
            </w:r>
            <w:proofErr w:type="spellStart"/>
            <w:r>
              <w:rPr>
                <w:sz w:val="21"/>
              </w:rPr>
              <w:t>chỉnh</w:t>
            </w:r>
            <w:proofErr w:type="spellEnd"/>
            <w:r>
              <w:rPr>
                <w:sz w:val="21"/>
              </w:rPr>
              <w:t xml:space="preserve"> </w:t>
            </w:r>
            <w:proofErr w:type="spellStart"/>
            <w:r>
              <w:rPr>
                <w:sz w:val="21"/>
              </w:rPr>
              <w:t>sửa</w:t>
            </w:r>
            <w:proofErr w:type="spellEnd"/>
            <w:r>
              <w:rPr>
                <w:sz w:val="21"/>
              </w:rPr>
              <w:t xml:space="preserve"> </w:t>
            </w:r>
            <w:proofErr w:type="spellStart"/>
            <w:r>
              <w:rPr>
                <w:sz w:val="21"/>
              </w:rPr>
              <w:t>ảnh</w:t>
            </w:r>
            <w:proofErr w:type="spellEnd"/>
            <w:r>
              <w:rPr>
                <w:sz w:val="21"/>
              </w:rPr>
              <w:t>.</w:t>
            </w:r>
          </w:p>
        </w:tc>
      </w:tr>
      <w:tr w:rsidR="00D049EA" w14:paraId="6703EB00"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29132CB9" w14:textId="77777777" w:rsidR="00D049EA" w:rsidRDefault="00000000">
            <w:pPr>
              <w:jc w:val="center"/>
            </w:pPr>
            <w:r>
              <w:rPr>
                <w:sz w:val="20"/>
              </w:rPr>
              <w:t>21</w:t>
            </w:r>
          </w:p>
        </w:tc>
        <w:tc>
          <w:tcPr>
            <w:tcW w:w="2232" w:type="dxa"/>
            <w:vAlign w:val="center"/>
          </w:tcPr>
          <w:p w14:paraId="5FA7859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đạt yêu cầu? - sau hậu kỳ</w:t>
            </w:r>
          </w:p>
        </w:tc>
        <w:tc>
          <w:tcPr>
            <w:tcW w:w="1512" w:type="dxa"/>
            <w:vAlign w:val="center"/>
          </w:tcPr>
          <w:p w14:paraId="38BD6154"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Truyền thông</w:t>
            </w:r>
          </w:p>
        </w:tc>
        <w:tc>
          <w:tcPr>
            <w:tcW w:w="5112" w:type="dxa"/>
          </w:tcPr>
          <w:p w14:paraId="544B9B12"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Nếu Có: xác nhận ảnh thẻ chính thức.</w:t>
            </w:r>
          </w:p>
          <w:p w14:paraId="7388ED48"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Nếu Không: chuyển sang chỉnh sửa lại trên file gốc.</w:t>
            </w:r>
          </w:p>
        </w:tc>
      </w:tr>
      <w:tr w:rsidR="00D049EA" w14:paraId="13AC38C9"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1C5B44FB" w14:textId="77777777" w:rsidR="00D049EA" w:rsidRDefault="00000000">
            <w:pPr>
              <w:jc w:val="center"/>
            </w:pPr>
            <w:r>
              <w:rPr>
                <w:sz w:val="20"/>
              </w:rPr>
              <w:t>22</w:t>
            </w:r>
          </w:p>
        </w:tc>
        <w:tc>
          <w:tcPr>
            <w:tcW w:w="2232" w:type="dxa"/>
            <w:vAlign w:val="center"/>
          </w:tcPr>
          <w:p w14:paraId="74720CD3"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Chỉnh sửa lại trên file gốc</w:t>
            </w:r>
          </w:p>
        </w:tc>
        <w:tc>
          <w:tcPr>
            <w:tcW w:w="1512" w:type="dxa"/>
            <w:vAlign w:val="center"/>
          </w:tcPr>
          <w:p w14:paraId="5662EAF8"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Truyền thông</w:t>
            </w:r>
          </w:p>
        </w:tc>
        <w:tc>
          <w:tcPr>
            <w:tcW w:w="5112" w:type="dxa"/>
          </w:tcPr>
          <w:p w14:paraId="2BDD10B9"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Khi ảnh hậu kỳ chưa đạt, Truyền thông chỉnh sửa lại từ file gốc.</w:t>
            </w:r>
          </w:p>
          <w:p w14:paraId="5AD760DF"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Sau chỉnh sửa, luồng quay lại bước nhận/xử lý file ảnh để tiếp tục kiểm tra cho đến khi đạt yêu cầu.</w:t>
            </w:r>
          </w:p>
        </w:tc>
      </w:tr>
      <w:tr w:rsidR="00D049EA" w14:paraId="36656A9F"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510B2E77" w14:textId="77777777" w:rsidR="00D049EA" w:rsidRDefault="00000000">
            <w:pPr>
              <w:jc w:val="center"/>
            </w:pPr>
            <w:r>
              <w:rPr>
                <w:sz w:val="20"/>
              </w:rPr>
              <w:t>23</w:t>
            </w:r>
          </w:p>
        </w:tc>
        <w:tc>
          <w:tcPr>
            <w:tcW w:w="2232" w:type="dxa"/>
            <w:vAlign w:val="center"/>
          </w:tcPr>
          <w:p w14:paraId="350274F5"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Xác nhận Ảnh thẻ chính thức</w:t>
            </w:r>
          </w:p>
        </w:tc>
        <w:tc>
          <w:tcPr>
            <w:tcW w:w="1512" w:type="dxa"/>
            <w:vAlign w:val="center"/>
          </w:tcPr>
          <w:p w14:paraId="3A4D99CB"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Truyền thông</w:t>
            </w:r>
          </w:p>
        </w:tc>
        <w:tc>
          <w:tcPr>
            <w:tcW w:w="5112" w:type="dxa"/>
          </w:tcPr>
          <w:p w14:paraId="4E11E2D4"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Ảnh chỉ được xác nhận là ảnh thẻ chính thức khi đã đạt yêu cầu sau hậu kỳ.</w:t>
            </w:r>
          </w:p>
          <w:p w14:paraId="1F37AFF1"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Ảnh chính thức là đầu vào cho bước nhận file sau khi duyệt và làm thẻ sinh viên.</w:t>
            </w:r>
          </w:p>
        </w:tc>
      </w:tr>
      <w:tr w:rsidR="00D049EA" w14:paraId="3B10DABA"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6BB826D5" w14:textId="77777777" w:rsidR="00D049EA" w:rsidRDefault="00000000">
            <w:pPr>
              <w:jc w:val="center"/>
            </w:pPr>
            <w:r>
              <w:rPr>
                <w:sz w:val="20"/>
              </w:rPr>
              <w:lastRenderedPageBreak/>
              <w:t>24</w:t>
            </w:r>
          </w:p>
        </w:tc>
        <w:tc>
          <w:tcPr>
            <w:tcW w:w="2232" w:type="dxa"/>
            <w:vAlign w:val="center"/>
          </w:tcPr>
          <w:p w14:paraId="12B6A7C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Nhận file ảnh sau khi duyệt</w:t>
            </w:r>
          </w:p>
        </w:tc>
        <w:tc>
          <w:tcPr>
            <w:tcW w:w="1512" w:type="dxa"/>
            <w:vAlign w:val="center"/>
          </w:tcPr>
          <w:p w14:paraId="044E39A9"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Truyền thông</w:t>
            </w:r>
          </w:p>
        </w:tc>
        <w:tc>
          <w:tcPr>
            <w:tcW w:w="5112" w:type="dxa"/>
          </w:tcPr>
          <w:p w14:paraId="4806B1C1"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Bộ phận thực hiện khâu làm thẻ nhận file ảnh đã được duyệt.</w:t>
            </w:r>
          </w:p>
          <w:p w14:paraId="43DE1D25"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Sơ đồ đặt hoạt động này trong swimlane Truyền thông; nếu thực tế là đơn vị khác cần cập nhật lại vai trò trong bản chốt.</w:t>
            </w:r>
          </w:p>
        </w:tc>
      </w:tr>
      <w:tr w:rsidR="00D049EA" w14:paraId="142CF496" w14:textId="77777777" w:rsidTr="00D049EA">
        <w:tc>
          <w:tcPr>
            <w:cnfStyle w:val="001000000000" w:firstRow="0" w:lastRow="0" w:firstColumn="1" w:lastColumn="0" w:oddVBand="0" w:evenVBand="0" w:oddHBand="0" w:evenHBand="0" w:firstRowFirstColumn="0" w:firstRowLastColumn="0" w:lastRowFirstColumn="0" w:lastRowLastColumn="0"/>
            <w:tcW w:w="604" w:type="dxa"/>
            <w:vAlign w:val="center"/>
          </w:tcPr>
          <w:p w14:paraId="10A3D396" w14:textId="77777777" w:rsidR="00D049EA" w:rsidRDefault="00000000">
            <w:pPr>
              <w:jc w:val="center"/>
            </w:pPr>
            <w:r>
              <w:rPr>
                <w:sz w:val="20"/>
              </w:rPr>
              <w:t>25</w:t>
            </w:r>
          </w:p>
        </w:tc>
        <w:tc>
          <w:tcPr>
            <w:tcW w:w="2232" w:type="dxa"/>
            <w:vAlign w:val="center"/>
          </w:tcPr>
          <w:p w14:paraId="77F8D5F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Làm thẻ SV</w:t>
            </w:r>
          </w:p>
        </w:tc>
        <w:tc>
          <w:tcPr>
            <w:tcW w:w="1512" w:type="dxa"/>
            <w:vAlign w:val="center"/>
          </w:tcPr>
          <w:p w14:paraId="20345E16" w14:textId="77777777" w:rsidR="00D049EA" w:rsidRDefault="00000000">
            <w:pPr>
              <w:jc w:val="center"/>
              <w:cnfStyle w:val="000000000000" w:firstRow="0" w:lastRow="0" w:firstColumn="0" w:lastColumn="0" w:oddVBand="0" w:evenVBand="0" w:oddHBand="0" w:evenHBand="0" w:firstRowFirstColumn="0" w:firstRowLastColumn="0" w:lastRowFirstColumn="0" w:lastRowLastColumn="0"/>
            </w:pPr>
            <w:r>
              <w:rPr>
                <w:sz w:val="21"/>
              </w:rPr>
              <w:t>Truyền thông</w:t>
            </w:r>
          </w:p>
        </w:tc>
        <w:tc>
          <w:tcPr>
            <w:tcW w:w="5112" w:type="dxa"/>
          </w:tcPr>
          <w:p w14:paraId="140A3C40"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Sử dụng file ảnh thẻ chính thức để làm thẻ sinh viên.</w:t>
            </w:r>
          </w:p>
          <w:p w14:paraId="67B616F3" w14:textId="0EDC3E26"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rPr>
                <w:sz w:val="21"/>
                <w:lang w:val="vi-VN"/>
              </w:rPr>
            </w:pPr>
            <w:r>
              <w:rPr>
                <w:sz w:val="21"/>
              </w:rPr>
              <w:t xml:space="preserve">- Quy trình in/phát thẻ, nhà cung cấp, mẫu thẻ và tiêu chí nghiệm thu </w:t>
            </w:r>
            <w:proofErr w:type="spellStart"/>
            <w:r>
              <w:rPr>
                <w:sz w:val="21"/>
              </w:rPr>
              <w:t>thẻ</w:t>
            </w:r>
            <w:proofErr w:type="spellEnd"/>
            <w:r>
              <w:rPr>
                <w:sz w:val="21"/>
              </w:rPr>
              <w:t xml:space="preserve"> </w:t>
            </w:r>
            <w:proofErr w:type="spellStart"/>
            <w:r>
              <w:rPr>
                <w:sz w:val="21"/>
              </w:rPr>
              <w:t>không</w:t>
            </w:r>
            <w:proofErr w:type="spellEnd"/>
            <w:r>
              <w:rPr>
                <w:sz w:val="21"/>
              </w:rPr>
              <w:t xml:space="preserve"> </w:t>
            </w:r>
            <w:proofErr w:type="spellStart"/>
            <w:r>
              <w:rPr>
                <w:sz w:val="21"/>
              </w:rPr>
              <w:t>được</w:t>
            </w:r>
            <w:proofErr w:type="spellEnd"/>
            <w:r>
              <w:rPr>
                <w:sz w:val="21"/>
              </w:rPr>
              <w:t xml:space="preserve"> </w:t>
            </w:r>
            <w:proofErr w:type="spellStart"/>
            <w:r>
              <w:rPr>
                <w:sz w:val="21"/>
              </w:rPr>
              <w:t>sơ</w:t>
            </w:r>
            <w:proofErr w:type="spellEnd"/>
            <w:r>
              <w:rPr>
                <w:sz w:val="21"/>
              </w:rPr>
              <w:t xml:space="preserve"> </w:t>
            </w:r>
            <w:proofErr w:type="spellStart"/>
            <w:r>
              <w:rPr>
                <w:sz w:val="21"/>
              </w:rPr>
              <w:t>đồ</w:t>
            </w:r>
            <w:proofErr w:type="spellEnd"/>
            <w:r>
              <w:rPr>
                <w:sz w:val="21"/>
              </w:rPr>
              <w:t xml:space="preserve"> </w:t>
            </w:r>
            <w:proofErr w:type="spellStart"/>
            <w:r>
              <w:rPr>
                <w:sz w:val="21"/>
              </w:rPr>
              <w:t>mô</w:t>
            </w:r>
            <w:proofErr w:type="spellEnd"/>
            <w:r>
              <w:rPr>
                <w:sz w:val="21"/>
              </w:rPr>
              <w:t xml:space="preserve"> </w:t>
            </w:r>
            <w:proofErr w:type="spellStart"/>
            <w:r>
              <w:rPr>
                <w:sz w:val="21"/>
              </w:rPr>
              <w:t>tả</w:t>
            </w:r>
            <w:proofErr w:type="spellEnd"/>
            <w:r>
              <w:rPr>
                <w:sz w:val="21"/>
              </w:rPr>
              <w:t>:</w:t>
            </w:r>
            <w:r w:rsidR="00887691">
              <w:rPr>
                <w:sz w:val="21"/>
                <w:lang w:val="vi-VN"/>
              </w:rPr>
              <w:t xml:space="preserve"> </w:t>
            </w:r>
          </w:p>
          <w:p w14:paraId="34E99EA3" w14:textId="5E4DDB6D" w:rsidR="00887691" w:rsidRPr="00887691" w:rsidRDefault="00887691">
            <w:pPr>
              <w:spacing w:before="0"/>
              <w:jc w:val="left"/>
              <w:cnfStyle w:val="000000000000" w:firstRow="0" w:lastRow="0" w:firstColumn="0" w:lastColumn="0" w:oddVBand="0" w:evenVBand="0" w:oddHBand="0" w:evenHBand="0" w:firstRowFirstColumn="0" w:firstRowLastColumn="0" w:lastRowFirstColumn="0" w:lastRowLastColumn="0"/>
              <w:rPr>
                <w:lang w:val="vi-VN"/>
              </w:rPr>
            </w:pPr>
            <w:r>
              <w:rPr>
                <w:sz w:val="21"/>
                <w:lang w:val="vi-VN"/>
              </w:rPr>
              <w:t>+ Gồm các trường thông tin như Họ và tên, Khoa, Ngày sinh, mã sinh viên, mã barcode, Thời hạn thẻ, trong đó trường Họ và tên giới hạn font chữ để vừa với thẻ, ví dụ font 12 đối với tên 12 kí tự, nhưng font 10 với từ 13 kí tự trở lên</w:t>
            </w:r>
          </w:p>
          <w:p w14:paraId="4F9B4EDB" w14:textId="77777777" w:rsidR="00D049EA" w:rsidRDefault="00000000">
            <w:pPr>
              <w:spacing w:before="0"/>
              <w:jc w:val="left"/>
              <w:cnfStyle w:val="000000000000" w:firstRow="0" w:lastRow="0" w:firstColumn="0" w:lastColumn="0" w:oddVBand="0" w:evenVBand="0" w:oddHBand="0" w:evenHBand="0" w:firstRowFirstColumn="0" w:firstRowLastColumn="0" w:lastRowFirstColumn="0" w:lastRowLastColumn="0"/>
            </w:pPr>
            <w:r>
              <w:rPr>
                <w:sz w:val="21"/>
              </w:rPr>
              <w:t xml:space="preserve">- Sau </w:t>
            </w:r>
            <w:proofErr w:type="spellStart"/>
            <w:r>
              <w:rPr>
                <w:sz w:val="21"/>
              </w:rPr>
              <w:t>bước</w:t>
            </w:r>
            <w:proofErr w:type="spellEnd"/>
            <w:r>
              <w:rPr>
                <w:sz w:val="21"/>
              </w:rPr>
              <w:t xml:space="preserve"> </w:t>
            </w:r>
            <w:proofErr w:type="spellStart"/>
            <w:r>
              <w:rPr>
                <w:sz w:val="21"/>
              </w:rPr>
              <w:t>làm</w:t>
            </w:r>
            <w:proofErr w:type="spellEnd"/>
            <w:r>
              <w:rPr>
                <w:sz w:val="21"/>
              </w:rPr>
              <w:t xml:space="preserve"> </w:t>
            </w:r>
            <w:proofErr w:type="spellStart"/>
            <w:r>
              <w:rPr>
                <w:sz w:val="21"/>
              </w:rPr>
              <w:t>thẻ</w:t>
            </w:r>
            <w:proofErr w:type="spellEnd"/>
            <w:r>
              <w:rPr>
                <w:sz w:val="21"/>
              </w:rPr>
              <w:t xml:space="preserve">, </w:t>
            </w:r>
            <w:proofErr w:type="spellStart"/>
            <w:r>
              <w:rPr>
                <w:sz w:val="21"/>
              </w:rPr>
              <w:t>quy</w:t>
            </w:r>
            <w:proofErr w:type="spellEnd"/>
            <w:r>
              <w:rPr>
                <w:sz w:val="21"/>
              </w:rPr>
              <w:t xml:space="preserve"> trình kết thúc.</w:t>
            </w:r>
          </w:p>
        </w:tc>
      </w:tr>
    </w:tbl>
    <w:p w14:paraId="1BAFEDD8" w14:textId="77777777" w:rsidR="00D049EA" w:rsidRDefault="00000000">
      <w:pPr>
        <w:pStyle w:val="BRDH3"/>
      </w:pPr>
      <w:r>
        <w:t>III.2.5. Thông tin quản lý</w:t>
      </w:r>
    </w:p>
    <w:p w14:paraId="474438A8" w14:textId="77777777" w:rsidR="00D049EA" w:rsidRDefault="00000000">
      <w:r>
        <w:t>- Dựa trên các điểm kiểm soát của sơ đồ, hệ thống cần có khả năng quản lý/liên kết tối thiểu các nhóm thông tin sau:</w:t>
      </w:r>
    </w:p>
    <w:p w14:paraId="1F3E5FEC" w14:textId="77777777" w:rsidR="00D049EA" w:rsidRDefault="00000000">
      <w:pPr>
        <w:ind w:left="259" w:hanging="259"/>
      </w:pPr>
      <w:r>
        <w:t>+ Campaign và đối tượng thuộc campaign.</w:t>
      </w:r>
    </w:p>
    <w:p w14:paraId="36F2A0E0" w14:textId="77777777" w:rsidR="00D049EA" w:rsidRDefault="00000000">
      <w:pPr>
        <w:ind w:left="259" w:hanging="259"/>
      </w:pPr>
      <w:r>
        <w:t>+ Lịch chụp, địa điểm và nội dung/hướng dẫn chuẩn bị được thông báo cho sinh viên.</w:t>
      </w:r>
    </w:p>
    <w:p w14:paraId="15127770" w14:textId="77777777" w:rsidR="00D049EA" w:rsidRDefault="00000000">
      <w:pPr>
        <w:ind w:left="259" w:hanging="259"/>
      </w:pPr>
      <w:r>
        <w:t>+ Kết quả kiểm tra sinh viên đã có trong campaign trước.</w:t>
      </w:r>
    </w:p>
    <w:p w14:paraId="007CB0CC" w14:textId="77777777" w:rsidR="00D049EA" w:rsidRDefault="00000000">
      <w:pPr>
        <w:ind w:left="259" w:hanging="259"/>
      </w:pPr>
      <w:r>
        <w:t>+ Kết quả check-in; kết quả kiểm tra thuộc đợt; kết quả kiểm tra tồn tại trong CSDL; thông tin bổ sung sinh viên nếu có.</w:t>
      </w:r>
    </w:p>
    <w:p w14:paraId="4A9742EC" w14:textId="77777777" w:rsidR="00D049EA" w:rsidRDefault="00000000">
      <w:pPr>
        <w:ind w:left="259" w:hanging="259"/>
      </w:pPr>
      <w:r>
        <w:t>+ Thông tin sinh viên được hiển thị tại điểm chụp.</w:t>
      </w:r>
    </w:p>
    <w:p w14:paraId="27EF3626" w14:textId="77777777" w:rsidR="00D049EA" w:rsidRDefault="00000000">
      <w:pPr>
        <w:ind w:left="259" w:hanging="259"/>
      </w:pPr>
      <w:r>
        <w:t>+ Trạng thái phiên chụp, kết quả đánh giá ảnh tại phiên chụp và số lần yêu cầu chụp lại (nếu cần quản lý lịch sử).</w:t>
      </w:r>
    </w:p>
    <w:p w14:paraId="1EFD09A7" w14:textId="77777777" w:rsidR="00D049EA" w:rsidRDefault="00000000">
      <w:pPr>
        <w:ind w:left="259" w:hanging="259"/>
      </w:pPr>
      <w:r>
        <w:t>+ File ảnh gốc, file ảnh hậu kỳ và ảnh thẻ chính thức; quan hệ giữa file ảnh và sinh viên.</w:t>
      </w:r>
    </w:p>
    <w:p w14:paraId="6C6807D5" w14:textId="77777777" w:rsidR="00D049EA" w:rsidRDefault="00000000">
      <w:pPr>
        <w:ind w:left="259" w:hanging="259"/>
      </w:pPr>
      <w:r>
        <w:t>+ Kết quả duyệt ảnh và trạng thái bàn giao file phục vụ làm thẻ.</w:t>
      </w:r>
    </w:p>
    <w:p w14:paraId="6E01711C" w14:textId="77777777" w:rsidR="00D049EA" w:rsidRDefault="00000000">
      <w:pPr>
        <w:ind w:left="259" w:hanging="259"/>
      </w:pPr>
      <w:r>
        <w:t>+ Trạng thái làm thẻ sinh viên.</w:t>
      </w:r>
    </w:p>
    <w:p w14:paraId="485D2D64" w14:textId="77777777" w:rsidR="00D049EA" w:rsidRDefault="00000000">
      <w:r>
        <w:t>- Các trường dữ liệu chi tiết, mã trạng thái, thời gian lưu trữ, người thao tác và nhật ký thay đổi cần được xác nhận trong giai đoạn thiết kế chi tiết.</w:t>
      </w:r>
    </w:p>
    <w:p w14:paraId="39A336A9" w14:textId="77777777" w:rsidR="00D049EA" w:rsidRDefault="00000000">
      <w:pPr>
        <w:pStyle w:val="BRDH3"/>
      </w:pPr>
      <w:r>
        <w:t>III.2.6. Trường hợp đặc biệt cần chú ý</w:t>
      </w:r>
    </w:p>
    <w:p w14:paraId="4574C95C" w14:textId="77777777" w:rsidR="00D049EA" w:rsidRDefault="00000000">
      <w:r>
        <w:t>- Sinh viên đã có trong campaign trước đó: luồng hiện tại kết thúc đối với sinh viên đó, tránh tiếp tục gửi lịch/chụp lại theo sơ đồ.</w:t>
      </w:r>
    </w:p>
    <w:p w14:paraId="2C5DB1B4" w14:textId="77777777" w:rsidR="00D049EA" w:rsidRDefault="00000000">
      <w:r>
        <w:lastRenderedPageBreak/>
        <w:t>- Sinh viên không thuộc đợt nhưng có tồn tại trong CSDL: cán bộ hậu cần được phép ghi nhận bổ sung, sau đó hệ thống ghi nhận check-in thành công.</w:t>
      </w:r>
    </w:p>
    <w:p w14:paraId="217713B8" w14:textId="77777777" w:rsidR="00D049EA" w:rsidRDefault="00000000">
      <w:r>
        <w:t>- Sinh viên không thuộc đợt và không tồn tại trong CSDL: luồng kết thúc, không thực hiện chụp theo quy trình chuẩn.</w:t>
      </w:r>
    </w:p>
    <w:p w14:paraId="703C3EB3" w14:textId="77777777" w:rsidR="00D049EA" w:rsidRDefault="00000000">
      <w:r>
        <w:t>- Ảnh tại phiên chụp chưa đạt: yêu cầu điều chỉnh/chụp lại và lặp đến khi đạt.</w:t>
      </w:r>
    </w:p>
    <w:p w14:paraId="523E5675" w14:textId="77777777" w:rsidR="00D049EA" w:rsidRDefault="00000000">
      <w:r>
        <w:t>- Ảnh sau hậu kỳ chưa đạt: chỉnh sửa lại trên file gốc và lặp khâu xử lý/đánh giá đến khi đạt.</w:t>
      </w:r>
    </w:p>
    <w:p w14:paraId="3C87A30A" w14:textId="77777777" w:rsidR="00D049EA" w:rsidRDefault="00000000">
      <w:r>
        <w:t>- Sơ đồ không nêu cách xử lý các trường hợp: sinh viên quên CCCD, CCCD không đọc được/không khớp, campaign bị hủy/đổi lịch, sinh viên vắng mặt, mất file ảnh, không thể đạt ảnh sau nhiều lần chụp/chỉnh sửa. Các trường hợp này cần xác nhận trước khi triển khai.</w:t>
      </w:r>
    </w:p>
    <w:p w14:paraId="3A869CFC" w14:textId="77777777" w:rsidR="00D049EA" w:rsidRDefault="00000000">
      <w:pPr>
        <w:pStyle w:val="BRDH3"/>
      </w:pPr>
      <w:r>
        <w:t>III.2.7. Báo cáo đầu ra</w:t>
      </w:r>
    </w:p>
    <w:p w14:paraId="59414E08" w14:textId="77777777" w:rsidR="00D049EA" w:rsidRDefault="00000000">
      <w:r>
        <w:t>- Sơ đồ nguồn không quy định báo cáo cụ thể. Để phục vụ vận hành, các đầu ra dưới đây là đề xuất cần xác nhận:</w:t>
      </w:r>
    </w:p>
    <w:p w14:paraId="395B649F" w14:textId="77777777" w:rsidR="00D049EA" w:rsidRDefault="00000000">
      <w:pPr>
        <w:ind w:left="259" w:hanging="259"/>
      </w:pPr>
      <w:r>
        <w:t>+ Danh sách sinh viên theo campaign và trạng thái đã/ chưa check-in.</w:t>
      </w:r>
    </w:p>
    <w:p w14:paraId="022FE7D4" w14:textId="77777777" w:rsidR="00D049EA" w:rsidRDefault="00000000">
      <w:pPr>
        <w:ind w:left="259" w:hanging="259"/>
      </w:pPr>
      <w:r>
        <w:t>+ Danh sách sinh viên đã có trong campaign trước và bị loại khỏi campaign hiện tại.</w:t>
      </w:r>
    </w:p>
    <w:p w14:paraId="02DD6F1C" w14:textId="77777777" w:rsidR="00D049EA" w:rsidRDefault="00000000">
      <w:pPr>
        <w:ind w:left="259" w:hanging="259"/>
      </w:pPr>
      <w:r>
        <w:t>+ Danh sách sinh viên được cán bộ hậu cần bổ sung khi check-in.</w:t>
      </w:r>
    </w:p>
    <w:p w14:paraId="03FC3668" w14:textId="77777777" w:rsidR="00D049EA" w:rsidRDefault="00000000">
      <w:pPr>
        <w:ind w:left="259" w:hanging="259"/>
      </w:pPr>
      <w:r>
        <w:t>+ Danh sách sinh viên không tồn tại trong CSDL tại thời điểm check-in.</w:t>
      </w:r>
    </w:p>
    <w:p w14:paraId="7DBFE4DA" w14:textId="77777777" w:rsidR="00D049EA" w:rsidRDefault="00000000">
      <w:pPr>
        <w:ind w:left="259" w:hanging="259"/>
      </w:pPr>
      <w:r>
        <w:t>+ Thống kê phiên chụp: đã hoàn tất, cần chụp lại, số lần chụp lại (nếu lưu).</w:t>
      </w:r>
    </w:p>
    <w:p w14:paraId="45BB76CB" w14:textId="77777777" w:rsidR="00D049EA" w:rsidRDefault="00000000">
      <w:pPr>
        <w:ind w:left="259" w:hanging="259"/>
      </w:pPr>
      <w:r>
        <w:t>+ Danh sách ảnh đang hậu kỳ, cần chỉnh sửa lại, đã xác nhận ảnh thẻ chính thức.</w:t>
      </w:r>
    </w:p>
    <w:p w14:paraId="43C9369E" w14:textId="77777777" w:rsidR="00D049EA" w:rsidRDefault="00000000">
      <w:pPr>
        <w:ind w:left="259" w:hanging="259"/>
      </w:pPr>
      <w:r>
        <w:t>+ Danh sách file ảnh đã bàn giao phục vụ làm thẻ và trạng thái làm thẻ.</w:t>
      </w:r>
    </w:p>
    <w:p w14:paraId="19412251" w14:textId="77777777" w:rsidR="00D049EA" w:rsidRDefault="00000000">
      <w:pPr>
        <w:pStyle w:val="BRDH1"/>
      </w:pPr>
      <w:r>
        <w:t>IV. PHỤ LỤC</w:t>
      </w:r>
    </w:p>
    <w:p w14:paraId="72CE4BDF" w14:textId="77777777" w:rsidR="00D049EA" w:rsidRDefault="00000000">
      <w:pPr>
        <w:pStyle w:val="BRDH2"/>
      </w:pPr>
      <w:r>
        <w:t>IV.1. Quy ước và trạng thái đề xuất</w:t>
      </w:r>
    </w:p>
    <w:p w14:paraId="6F41B108" w14:textId="77777777" w:rsidR="00D049EA" w:rsidRDefault="00000000">
      <w:r>
        <w:t>- Các trạng thái dưới đây được suy ra từ luồng để hỗ trợ thiết kế và theo dõi nghiệp vụ; mã trạng thái là đề xuất, chưa phải nội dung được sơ đồ nguồn chốt.</w:t>
      </w:r>
    </w:p>
    <w:p w14:paraId="46316609" w14:textId="77777777" w:rsidR="00D049EA" w:rsidRDefault="00000000">
      <w:pPr>
        <w:pStyle w:val="BRDH3"/>
      </w:pPr>
      <w:r>
        <w:t>IV.1.1. Trạng thái check-in</w:t>
      </w:r>
    </w:p>
    <w:tbl>
      <w:tblPr>
        <w:tblStyle w:val="TableGrid10"/>
        <w:tblW w:w="0" w:type="auto"/>
        <w:tblLayout w:type="fixed"/>
        <w:tblLook w:val="04A0" w:firstRow="1" w:lastRow="0" w:firstColumn="1" w:lastColumn="0" w:noHBand="0" w:noVBand="1"/>
      </w:tblPr>
      <w:tblGrid>
        <w:gridCol w:w="2015"/>
        <w:gridCol w:w="2304"/>
        <w:gridCol w:w="5903"/>
      </w:tblGrid>
      <w:tr w:rsidR="00D049EA" w14:paraId="0B767518" w14:textId="77777777" w:rsidTr="00D04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tcPr>
          <w:p w14:paraId="702430EC" w14:textId="77777777" w:rsidR="00D049EA" w:rsidRDefault="00000000">
            <w:r>
              <w:rPr>
                <w:sz w:val="21"/>
              </w:rPr>
              <w:t>Mã đề xuất</w:t>
            </w:r>
          </w:p>
        </w:tc>
        <w:tc>
          <w:tcPr>
            <w:tcW w:w="2304" w:type="dxa"/>
          </w:tcPr>
          <w:p w14:paraId="3775BCC7"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Giá trị</w:t>
            </w:r>
          </w:p>
        </w:tc>
        <w:tc>
          <w:tcPr>
            <w:tcW w:w="5903" w:type="dxa"/>
          </w:tcPr>
          <w:p w14:paraId="3AD7FFA0"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Ý nghĩa</w:t>
            </w:r>
          </w:p>
        </w:tc>
      </w:tr>
      <w:tr w:rsidR="00D049EA" w14:paraId="0293C721"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5A76D6A2" w14:textId="77777777" w:rsidR="00D049EA" w:rsidRDefault="00000000">
            <w:pPr>
              <w:jc w:val="center"/>
            </w:pPr>
            <w:r>
              <w:rPr>
                <w:sz w:val="21"/>
              </w:rPr>
              <w:t>NotCheckin</w:t>
            </w:r>
          </w:p>
        </w:tc>
        <w:tc>
          <w:tcPr>
            <w:tcW w:w="2304" w:type="dxa"/>
            <w:vAlign w:val="center"/>
          </w:tcPr>
          <w:p w14:paraId="1C14F88B"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Chưa check-in</w:t>
            </w:r>
          </w:p>
        </w:tc>
        <w:tc>
          <w:tcPr>
            <w:tcW w:w="5903" w:type="dxa"/>
            <w:vAlign w:val="center"/>
          </w:tcPr>
          <w:p w14:paraId="6B8FB15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Sinh viên chưa được ghi nhận check-in thành công.</w:t>
            </w:r>
          </w:p>
        </w:tc>
      </w:tr>
      <w:tr w:rsidR="00D049EA" w14:paraId="05C68565"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7A4AF329" w14:textId="77777777" w:rsidR="00D049EA" w:rsidRDefault="00000000">
            <w:pPr>
              <w:jc w:val="center"/>
            </w:pPr>
            <w:r>
              <w:rPr>
                <w:sz w:val="21"/>
              </w:rPr>
              <w:t>CheckedIn</w:t>
            </w:r>
          </w:p>
        </w:tc>
        <w:tc>
          <w:tcPr>
            <w:tcW w:w="2304" w:type="dxa"/>
            <w:vAlign w:val="center"/>
          </w:tcPr>
          <w:p w14:paraId="285F524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Đã check-in</w:t>
            </w:r>
          </w:p>
        </w:tc>
        <w:tc>
          <w:tcPr>
            <w:tcW w:w="5903" w:type="dxa"/>
            <w:vAlign w:val="center"/>
          </w:tcPr>
          <w:p w14:paraId="6BE33072"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Sinh viên thuộc đợt hoặc đã được bổ sung hợp lệ và hệ thống ghi nhận check-in thành công.</w:t>
            </w:r>
          </w:p>
        </w:tc>
      </w:tr>
      <w:tr w:rsidR="00D049EA" w14:paraId="760770A8"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2BF83076" w14:textId="77777777" w:rsidR="00D049EA" w:rsidRDefault="00000000">
            <w:pPr>
              <w:jc w:val="center"/>
            </w:pPr>
            <w:r>
              <w:rPr>
                <w:sz w:val="21"/>
              </w:rPr>
              <w:t>NotInDB</w:t>
            </w:r>
          </w:p>
        </w:tc>
        <w:tc>
          <w:tcPr>
            <w:tcW w:w="2304" w:type="dxa"/>
            <w:vAlign w:val="center"/>
          </w:tcPr>
          <w:p w14:paraId="6B67DE41"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Không tồn tại CSDL</w:t>
            </w:r>
          </w:p>
        </w:tc>
        <w:tc>
          <w:tcPr>
            <w:tcW w:w="5903" w:type="dxa"/>
            <w:vAlign w:val="center"/>
          </w:tcPr>
          <w:p w14:paraId="0AC65715"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Sinh viên không thuộc đợt và hệ thống không tìm thấy trong CSDL; luồng kết thúc.</w:t>
            </w:r>
          </w:p>
        </w:tc>
      </w:tr>
      <w:tr w:rsidR="00D049EA" w14:paraId="641A42C4"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1679C76F" w14:textId="77777777" w:rsidR="00D049EA" w:rsidRDefault="00000000">
            <w:pPr>
              <w:jc w:val="center"/>
            </w:pPr>
            <w:r>
              <w:rPr>
                <w:sz w:val="21"/>
              </w:rPr>
              <w:lastRenderedPageBreak/>
              <w:t>Added</w:t>
            </w:r>
          </w:p>
        </w:tc>
        <w:tc>
          <w:tcPr>
            <w:tcW w:w="2304" w:type="dxa"/>
            <w:vAlign w:val="center"/>
          </w:tcPr>
          <w:p w14:paraId="58E49E1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Bổ sung vào đợt</w:t>
            </w:r>
          </w:p>
        </w:tc>
        <w:tc>
          <w:tcPr>
            <w:tcW w:w="5903" w:type="dxa"/>
            <w:vAlign w:val="center"/>
          </w:tcPr>
          <w:p w14:paraId="55922ECD"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Sinh viên không thuộc đợt nhưng tồn tại trong CSDL và được cán bộ hậu cần bổ sung.</w:t>
            </w:r>
          </w:p>
        </w:tc>
      </w:tr>
    </w:tbl>
    <w:p w14:paraId="5E80404E" w14:textId="77777777" w:rsidR="00D049EA" w:rsidRDefault="00000000">
      <w:pPr>
        <w:pStyle w:val="BRDH3"/>
      </w:pPr>
      <w:r>
        <w:t>IV.1.2. Trạng thái xử lý ảnh</w:t>
      </w:r>
    </w:p>
    <w:tbl>
      <w:tblPr>
        <w:tblStyle w:val="TableGrid10"/>
        <w:tblW w:w="0" w:type="auto"/>
        <w:tblLayout w:type="fixed"/>
        <w:tblLook w:val="04A0" w:firstRow="1" w:lastRow="0" w:firstColumn="1" w:lastColumn="0" w:noHBand="0" w:noVBand="1"/>
      </w:tblPr>
      <w:tblGrid>
        <w:gridCol w:w="2015"/>
        <w:gridCol w:w="2304"/>
        <w:gridCol w:w="5903"/>
      </w:tblGrid>
      <w:tr w:rsidR="00D049EA" w14:paraId="5FA20FBB" w14:textId="77777777" w:rsidTr="00D04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tcPr>
          <w:p w14:paraId="792FC7C6" w14:textId="77777777" w:rsidR="00D049EA" w:rsidRDefault="00000000">
            <w:r>
              <w:rPr>
                <w:sz w:val="21"/>
              </w:rPr>
              <w:t>Mã đề xuất</w:t>
            </w:r>
          </w:p>
        </w:tc>
        <w:tc>
          <w:tcPr>
            <w:tcW w:w="2304" w:type="dxa"/>
          </w:tcPr>
          <w:p w14:paraId="390FF629"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Giá trị</w:t>
            </w:r>
          </w:p>
        </w:tc>
        <w:tc>
          <w:tcPr>
            <w:tcW w:w="5903" w:type="dxa"/>
          </w:tcPr>
          <w:p w14:paraId="346346DB" w14:textId="77777777" w:rsidR="00D049EA" w:rsidRDefault="00000000">
            <w:pPr>
              <w:cnfStyle w:val="100000000000" w:firstRow="1" w:lastRow="0" w:firstColumn="0" w:lastColumn="0" w:oddVBand="0" w:evenVBand="0" w:oddHBand="0" w:evenHBand="0" w:firstRowFirstColumn="0" w:firstRowLastColumn="0" w:lastRowFirstColumn="0" w:lastRowLastColumn="0"/>
            </w:pPr>
            <w:r>
              <w:rPr>
                <w:sz w:val="21"/>
              </w:rPr>
              <w:t>Ý nghĩa</w:t>
            </w:r>
          </w:p>
        </w:tc>
      </w:tr>
      <w:tr w:rsidR="00D049EA" w14:paraId="04968E73"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67426068" w14:textId="77777777" w:rsidR="00D049EA" w:rsidRDefault="00000000">
            <w:pPr>
              <w:jc w:val="center"/>
            </w:pPr>
            <w:r>
              <w:rPr>
                <w:sz w:val="21"/>
              </w:rPr>
              <w:t>ReadyToShoot</w:t>
            </w:r>
          </w:p>
        </w:tc>
        <w:tc>
          <w:tcPr>
            <w:tcW w:w="2304" w:type="dxa"/>
            <w:vAlign w:val="center"/>
          </w:tcPr>
          <w:p w14:paraId="7879701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Chờ chụp</w:t>
            </w:r>
          </w:p>
        </w:tc>
        <w:tc>
          <w:tcPr>
            <w:tcW w:w="5903" w:type="dxa"/>
            <w:vAlign w:val="center"/>
          </w:tcPr>
          <w:p w14:paraId="65CD006F"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Sinh viên đã check-in và sẵn sàng vào vị trí chụp.</w:t>
            </w:r>
          </w:p>
        </w:tc>
      </w:tr>
      <w:tr w:rsidR="00D049EA" w14:paraId="46B1D906"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1EE38960" w14:textId="77777777" w:rsidR="00D049EA" w:rsidRDefault="00000000">
            <w:pPr>
              <w:jc w:val="center"/>
            </w:pPr>
            <w:r>
              <w:rPr>
                <w:sz w:val="21"/>
              </w:rPr>
              <w:t>NeedReshoot</w:t>
            </w:r>
          </w:p>
        </w:tc>
        <w:tc>
          <w:tcPr>
            <w:tcW w:w="2304" w:type="dxa"/>
            <w:vAlign w:val="center"/>
          </w:tcPr>
          <w:p w14:paraId="1A19F92D"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Cần chụp lại</w:t>
            </w:r>
          </w:p>
        </w:tc>
        <w:tc>
          <w:tcPr>
            <w:tcW w:w="5903" w:type="dxa"/>
            <w:vAlign w:val="center"/>
          </w:tcPr>
          <w:p w14:paraId="7178E9E5"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tại phiên chụp chưa đạt yêu cầu.</w:t>
            </w:r>
          </w:p>
        </w:tc>
      </w:tr>
      <w:tr w:rsidR="00D049EA" w14:paraId="45E3A1B6"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2FDF8523" w14:textId="77777777" w:rsidR="00D049EA" w:rsidRDefault="00000000">
            <w:pPr>
              <w:jc w:val="center"/>
            </w:pPr>
            <w:r>
              <w:rPr>
                <w:sz w:val="21"/>
              </w:rPr>
              <w:t>ShootCompleted</w:t>
            </w:r>
          </w:p>
        </w:tc>
        <w:tc>
          <w:tcPr>
            <w:tcW w:w="2304" w:type="dxa"/>
            <w:vAlign w:val="center"/>
          </w:tcPr>
          <w:p w14:paraId="2D034DE8"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Hoàn tất phiên chụp</w:t>
            </w:r>
          </w:p>
        </w:tc>
        <w:tc>
          <w:tcPr>
            <w:tcW w:w="5903" w:type="dxa"/>
            <w:vAlign w:val="center"/>
          </w:tcPr>
          <w:p w14:paraId="72D08DF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tại phiên chụp đã đạt và được xác nhận hoàn tất.</w:t>
            </w:r>
          </w:p>
        </w:tc>
      </w:tr>
      <w:tr w:rsidR="00D049EA" w14:paraId="6CC8BE31"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48BFA08D" w14:textId="77777777" w:rsidR="00D049EA" w:rsidRDefault="00000000">
            <w:pPr>
              <w:jc w:val="center"/>
            </w:pPr>
            <w:r>
              <w:rPr>
                <w:sz w:val="21"/>
              </w:rPr>
              <w:t>Editing</w:t>
            </w:r>
          </w:p>
        </w:tc>
        <w:tc>
          <w:tcPr>
            <w:tcW w:w="2304" w:type="dxa"/>
            <w:vAlign w:val="center"/>
          </w:tcPr>
          <w:p w14:paraId="7A7F2E77"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Đang hậu kỳ</w:t>
            </w:r>
          </w:p>
        </w:tc>
        <w:tc>
          <w:tcPr>
            <w:tcW w:w="5903" w:type="dxa"/>
            <w:vAlign w:val="center"/>
          </w:tcPr>
          <w:p w14:paraId="7C2684FC"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Truyền thông đang làm đẹp/chỉnh sửa ảnh.</w:t>
            </w:r>
          </w:p>
        </w:tc>
      </w:tr>
      <w:tr w:rsidR="00D049EA" w14:paraId="35BE8626"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6C35475F" w14:textId="77777777" w:rsidR="00D049EA" w:rsidRDefault="00000000">
            <w:pPr>
              <w:jc w:val="center"/>
            </w:pPr>
            <w:r>
              <w:rPr>
                <w:sz w:val="21"/>
              </w:rPr>
              <w:t>NeedReEdit</w:t>
            </w:r>
          </w:p>
        </w:tc>
        <w:tc>
          <w:tcPr>
            <w:tcW w:w="2304" w:type="dxa"/>
            <w:vAlign w:val="center"/>
          </w:tcPr>
          <w:p w14:paraId="5300052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Cần chỉnh sửa lại</w:t>
            </w:r>
          </w:p>
        </w:tc>
        <w:tc>
          <w:tcPr>
            <w:tcW w:w="5903" w:type="dxa"/>
            <w:vAlign w:val="center"/>
          </w:tcPr>
          <w:p w14:paraId="42D30DA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sau hậu kỳ chưa đạt và cần chỉnh lại từ file gốc.</w:t>
            </w:r>
          </w:p>
        </w:tc>
      </w:tr>
      <w:tr w:rsidR="00D049EA" w14:paraId="12D036C7"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692D1D2B" w14:textId="77777777" w:rsidR="00D049EA" w:rsidRDefault="00000000">
            <w:pPr>
              <w:jc w:val="center"/>
            </w:pPr>
            <w:r>
              <w:rPr>
                <w:sz w:val="21"/>
              </w:rPr>
              <w:t>Official</w:t>
            </w:r>
          </w:p>
        </w:tc>
        <w:tc>
          <w:tcPr>
            <w:tcW w:w="2304" w:type="dxa"/>
            <w:vAlign w:val="center"/>
          </w:tcPr>
          <w:p w14:paraId="02C4F1C3"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thẻ chính thức</w:t>
            </w:r>
          </w:p>
        </w:tc>
        <w:tc>
          <w:tcPr>
            <w:tcW w:w="5903" w:type="dxa"/>
            <w:vAlign w:val="center"/>
          </w:tcPr>
          <w:p w14:paraId="587B71F9"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hậu kỳ đã đạt và được xác nhận để dùng làm thẻ.</w:t>
            </w:r>
          </w:p>
        </w:tc>
      </w:tr>
      <w:tr w:rsidR="00D049EA" w14:paraId="382F5269" w14:textId="77777777" w:rsidTr="00D049EA">
        <w:tc>
          <w:tcPr>
            <w:cnfStyle w:val="001000000000" w:firstRow="0" w:lastRow="0" w:firstColumn="1" w:lastColumn="0" w:oddVBand="0" w:evenVBand="0" w:oddHBand="0" w:evenHBand="0" w:firstRowFirstColumn="0" w:firstRowLastColumn="0" w:lastRowFirstColumn="0" w:lastRowLastColumn="0"/>
            <w:tcW w:w="2015" w:type="dxa"/>
            <w:vAlign w:val="center"/>
          </w:tcPr>
          <w:p w14:paraId="58D22830" w14:textId="77777777" w:rsidR="00D049EA" w:rsidRDefault="00000000">
            <w:pPr>
              <w:jc w:val="center"/>
            </w:pPr>
            <w:r>
              <w:rPr>
                <w:sz w:val="21"/>
              </w:rPr>
              <w:t>CardDone</w:t>
            </w:r>
          </w:p>
        </w:tc>
        <w:tc>
          <w:tcPr>
            <w:tcW w:w="2304" w:type="dxa"/>
            <w:vAlign w:val="center"/>
          </w:tcPr>
          <w:p w14:paraId="115CA69C"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Đã làm thẻ</w:t>
            </w:r>
          </w:p>
        </w:tc>
        <w:tc>
          <w:tcPr>
            <w:tcW w:w="5903" w:type="dxa"/>
            <w:vAlign w:val="center"/>
          </w:tcPr>
          <w:p w14:paraId="2A707B1A"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Ảnh chính thức đã được sử dụng để làm thẻ sinh viên.</w:t>
            </w:r>
          </w:p>
        </w:tc>
      </w:tr>
    </w:tbl>
    <w:p w14:paraId="0A79684E" w14:textId="77777777" w:rsidR="00D049EA" w:rsidRDefault="00000000">
      <w:pPr>
        <w:pStyle w:val="BRDH2"/>
      </w:pPr>
      <w:r>
        <w:t>IV.2. Mẫu thông báo lịch chụp</w:t>
      </w:r>
    </w:p>
    <w:p w14:paraId="6EA329DC" w14:textId="77777777" w:rsidR="00D049EA" w:rsidRDefault="00000000">
      <w:r>
        <w:t>- Sơ đồ chỉ xác định ba nhóm nội dung bắt buộc: lịch chụp, địa điểm và hướng dẫn chuẩn bị. Mẫu dưới đây là khung BRD để đội nghiệp vụ hoàn thiện, không phải nội dung đã chốt:</w:t>
      </w:r>
    </w:p>
    <w:tbl>
      <w:tblPr>
        <w:tblStyle w:val="TableGrid10"/>
        <w:tblW w:w="0" w:type="auto"/>
        <w:tblLayout w:type="fixed"/>
        <w:tblLook w:val="04A0" w:firstRow="1" w:lastRow="0" w:firstColumn="1" w:lastColumn="0" w:noHBand="0" w:noVBand="1"/>
      </w:tblPr>
      <w:tblGrid>
        <w:gridCol w:w="2592"/>
        <w:gridCol w:w="7632"/>
      </w:tblGrid>
      <w:tr w:rsidR="00D049EA" w14:paraId="00477165" w14:textId="77777777" w:rsidTr="00D04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489DF9A" w14:textId="77777777" w:rsidR="00D049EA" w:rsidRDefault="00000000">
            <w:pPr>
              <w:jc w:val="left"/>
            </w:pPr>
            <w:r>
              <w:rPr>
                <w:sz w:val="21"/>
              </w:rPr>
              <w:t>Tiêu đề</w:t>
            </w:r>
          </w:p>
        </w:tc>
        <w:tc>
          <w:tcPr>
            <w:tcW w:w="7632" w:type="dxa"/>
          </w:tcPr>
          <w:p w14:paraId="3853C208" w14:textId="77777777" w:rsidR="00D049EA" w:rsidRDefault="00000000">
            <w:pPr>
              <w:jc w:val="left"/>
              <w:cnfStyle w:val="100000000000" w:firstRow="1" w:lastRow="0" w:firstColumn="0" w:lastColumn="0" w:oddVBand="0" w:evenVBand="0" w:oddHBand="0" w:evenHBand="0" w:firstRowFirstColumn="0" w:firstRowLastColumn="0" w:lastRowFirstColumn="0" w:lastRowLastColumn="0"/>
            </w:pPr>
            <w:r>
              <w:rPr>
                <w:b w:val="0"/>
                <w:sz w:val="21"/>
              </w:rPr>
              <w:t>[TBD] Thông báo lịch chụp ảnh thẻ sinh viên</w:t>
            </w:r>
          </w:p>
        </w:tc>
      </w:tr>
      <w:tr w:rsidR="00D049EA" w14:paraId="104FD9EF" w14:textId="77777777" w:rsidTr="00D049EA">
        <w:tc>
          <w:tcPr>
            <w:cnfStyle w:val="001000000000" w:firstRow="0" w:lastRow="0" w:firstColumn="1" w:lastColumn="0" w:oddVBand="0" w:evenVBand="0" w:oddHBand="0" w:evenHBand="0" w:firstRowFirstColumn="0" w:firstRowLastColumn="0" w:lastRowFirstColumn="0" w:lastRowLastColumn="0"/>
            <w:tcW w:w="2592" w:type="dxa"/>
            <w:vAlign w:val="center"/>
          </w:tcPr>
          <w:p w14:paraId="4FD5E3EA" w14:textId="77777777" w:rsidR="00D049EA" w:rsidRDefault="00000000">
            <w:pPr>
              <w:jc w:val="left"/>
            </w:pPr>
            <w:r>
              <w:rPr>
                <w:b/>
                <w:sz w:val="21"/>
              </w:rPr>
              <w:t>Lịch chụp</w:t>
            </w:r>
          </w:p>
        </w:tc>
        <w:tc>
          <w:tcPr>
            <w:tcW w:w="7632" w:type="dxa"/>
            <w:vAlign w:val="center"/>
          </w:tcPr>
          <w:p w14:paraId="5B95790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[Từ ngày/giờ - đến ngày/giờ]</w:t>
            </w:r>
          </w:p>
        </w:tc>
      </w:tr>
      <w:tr w:rsidR="00D049EA" w14:paraId="78A79BCE" w14:textId="77777777" w:rsidTr="00D049EA">
        <w:tc>
          <w:tcPr>
            <w:cnfStyle w:val="001000000000" w:firstRow="0" w:lastRow="0" w:firstColumn="1" w:lastColumn="0" w:oddVBand="0" w:evenVBand="0" w:oddHBand="0" w:evenHBand="0" w:firstRowFirstColumn="0" w:firstRowLastColumn="0" w:lastRowFirstColumn="0" w:lastRowLastColumn="0"/>
            <w:tcW w:w="2592" w:type="dxa"/>
            <w:vAlign w:val="center"/>
          </w:tcPr>
          <w:p w14:paraId="62684CA3" w14:textId="77777777" w:rsidR="00D049EA" w:rsidRDefault="00000000">
            <w:pPr>
              <w:jc w:val="left"/>
            </w:pPr>
            <w:r>
              <w:rPr>
                <w:b/>
                <w:sz w:val="21"/>
              </w:rPr>
              <w:t>Địa điểm</w:t>
            </w:r>
          </w:p>
        </w:tc>
        <w:tc>
          <w:tcPr>
            <w:tcW w:w="7632" w:type="dxa"/>
            <w:vAlign w:val="center"/>
          </w:tcPr>
          <w:p w14:paraId="5650E680"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[TBD]</w:t>
            </w:r>
          </w:p>
        </w:tc>
      </w:tr>
      <w:tr w:rsidR="00D049EA" w14:paraId="0D61E1FA" w14:textId="77777777" w:rsidTr="00D049EA">
        <w:tc>
          <w:tcPr>
            <w:cnfStyle w:val="001000000000" w:firstRow="0" w:lastRow="0" w:firstColumn="1" w:lastColumn="0" w:oddVBand="0" w:evenVBand="0" w:oddHBand="0" w:evenHBand="0" w:firstRowFirstColumn="0" w:firstRowLastColumn="0" w:lastRowFirstColumn="0" w:lastRowLastColumn="0"/>
            <w:tcW w:w="2592" w:type="dxa"/>
            <w:vAlign w:val="center"/>
          </w:tcPr>
          <w:p w14:paraId="51112FD6" w14:textId="77777777" w:rsidR="00D049EA" w:rsidRDefault="00000000">
            <w:pPr>
              <w:jc w:val="left"/>
            </w:pPr>
            <w:r>
              <w:rPr>
                <w:b/>
                <w:sz w:val="21"/>
              </w:rPr>
              <w:t>Hướng dẫn chuẩn bị</w:t>
            </w:r>
          </w:p>
        </w:tc>
        <w:tc>
          <w:tcPr>
            <w:tcW w:w="7632" w:type="dxa"/>
            <w:vAlign w:val="center"/>
          </w:tcPr>
          <w:p w14:paraId="1B650447"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Mang theo CCCD và các nội dung chuẩn bị khác do CTSV xác nhận.</w:t>
            </w:r>
          </w:p>
        </w:tc>
      </w:tr>
      <w:tr w:rsidR="00D049EA" w14:paraId="2D160963" w14:textId="77777777" w:rsidTr="00D049EA">
        <w:tc>
          <w:tcPr>
            <w:cnfStyle w:val="001000000000" w:firstRow="0" w:lastRow="0" w:firstColumn="1" w:lastColumn="0" w:oddVBand="0" w:evenVBand="0" w:oddHBand="0" w:evenHBand="0" w:firstRowFirstColumn="0" w:firstRowLastColumn="0" w:lastRowFirstColumn="0" w:lastRowLastColumn="0"/>
            <w:tcW w:w="2592" w:type="dxa"/>
            <w:vAlign w:val="center"/>
          </w:tcPr>
          <w:p w14:paraId="7F26E08D" w14:textId="77777777" w:rsidR="00D049EA" w:rsidRDefault="00000000">
            <w:pPr>
              <w:jc w:val="left"/>
            </w:pPr>
            <w:r>
              <w:rPr>
                <w:b/>
                <w:sz w:val="21"/>
              </w:rPr>
              <w:t>Kênh gửi / thời điểm gửi</w:t>
            </w:r>
          </w:p>
        </w:tc>
        <w:tc>
          <w:tcPr>
            <w:tcW w:w="7632" w:type="dxa"/>
            <w:vAlign w:val="center"/>
          </w:tcPr>
          <w:p w14:paraId="11816BEC" w14:textId="77777777" w:rsidR="00D049EA" w:rsidRDefault="00000000">
            <w:pPr>
              <w:jc w:val="left"/>
              <w:cnfStyle w:val="000000000000" w:firstRow="0" w:lastRow="0" w:firstColumn="0" w:lastColumn="0" w:oddVBand="0" w:evenVBand="0" w:oddHBand="0" w:evenHBand="0" w:firstRowFirstColumn="0" w:firstRowLastColumn="0" w:lastRowFirstColumn="0" w:lastRowLastColumn="0"/>
            </w:pPr>
            <w:r>
              <w:rPr>
                <w:sz w:val="21"/>
              </w:rPr>
              <w:t>TBD - chưa thể hiện trên sơ đồ.</w:t>
            </w:r>
          </w:p>
        </w:tc>
      </w:tr>
    </w:tbl>
    <w:p w14:paraId="4172EDD6" w14:textId="77777777" w:rsidR="00D049EA" w:rsidRDefault="00000000">
      <w:pPr>
        <w:pStyle w:val="BRDH2"/>
      </w:pPr>
      <w:r>
        <w:t>IV.3. Danh sách nội dung cần xác nhận/TBD</w:t>
      </w:r>
    </w:p>
    <w:p w14:paraId="711B0088" w14:textId="77777777" w:rsidR="00D049EA" w:rsidRDefault="00000000">
      <w:r>
        <w:t>- Thông tin bắt buộc khi tạo campaign: mã, tên, mô tả, thời gian, địa điểm, trạng thái, đơn vị phụ trách, giới hạn số lượng, v.v.</w:t>
      </w:r>
    </w:p>
    <w:p w14:paraId="33F060C9" w14:textId="77777777" w:rsidR="00D049EA" w:rsidRDefault="00000000">
      <w:r>
        <w:t>- Tiêu chí xác định đối tượng thuộc campaign và cách nhập/lọc danh sách.</w:t>
      </w:r>
    </w:p>
    <w:p w14:paraId="27BDD0C5" w14:textId="77777777" w:rsidR="00D049EA" w:rsidRDefault="00000000">
      <w:r>
        <w:t>- Định nghĩa “đã có trong campaign trước đó”: kiểm tra mọi campaign trước hay chỉ campaign đã hoàn tất; có ngoại lệ cho chụp lại/mất ảnh hay không.</w:t>
      </w:r>
    </w:p>
    <w:p w14:paraId="37FECF90" w14:textId="77777777" w:rsidR="00D049EA" w:rsidRDefault="00000000">
      <w:r>
        <w:t>- Kênh gửi thông báo, thời điểm gửi, nhắc lịch và cách xác nhận sinh viên đã nhận thông báo.</w:t>
      </w:r>
    </w:p>
    <w:p w14:paraId="456D916B" w14:textId="77777777" w:rsidR="00D049EA" w:rsidRDefault="00000000">
      <w:r>
        <w:t>- Trường dữ liệu hiển thị khi check-in và cơ chế đối sánh CCCD.</w:t>
      </w:r>
    </w:p>
    <w:p w14:paraId="17708200" w14:textId="77777777" w:rsidR="00D049EA" w:rsidRDefault="00000000">
      <w:r>
        <w:t>- Quyền của cán bộ hậu cần khi bổ sung sinh viên; có cần lý do/phê duyệt/nhật ký hay không.</w:t>
      </w:r>
    </w:p>
    <w:p w14:paraId="52380274" w14:textId="77777777" w:rsidR="00D049EA" w:rsidRDefault="00000000">
      <w:r>
        <w:t>- Quy chuẩn ảnh tại phiên chụp: phông nền, kích thước, tỷ lệ khuôn mặt, trang phục, ánh sáng, biểu cảm, tiêu chí 3 góc.</w:t>
      </w:r>
    </w:p>
    <w:p w14:paraId="49C30EC8" w14:textId="77777777" w:rsidR="00D049EA" w:rsidRDefault="00000000">
      <w:r>
        <w:lastRenderedPageBreak/>
        <w:t>- Tích hợp thiết bị chụp và cơ chế “theo dõi ảnh realtime”.</w:t>
      </w:r>
    </w:p>
    <w:p w14:paraId="5B1AE50C" w14:textId="77777777" w:rsidR="00D049EA" w:rsidRDefault="00000000">
      <w:r>
        <w:t>- Quy chuẩn hậu kỳ: mức độ chỉnh sửa được phép, tiêu chí đạt, người có quyền xác nhận ảnh chính thức.</w:t>
      </w:r>
    </w:p>
    <w:p w14:paraId="31D1E7C2" w14:textId="77777777" w:rsidR="00D049EA" w:rsidRDefault="00000000">
      <w:r>
        <w:t>- Quy ước file: định dạng, độ phân giải, dung lượng, tên file, thư mục, phiên bản file gốc/file chỉnh sửa/file chính thức.</w:t>
      </w:r>
    </w:p>
    <w:p w14:paraId="5CB4D49E" w14:textId="77777777" w:rsidR="00D049EA" w:rsidRDefault="00000000">
      <w:r>
        <w:t>- Quy trình bàn giao ảnh đã duyệt sang khâu làm thẻ; xác nhận swimlane cuối có đúng là Truyền thông hay là đơn vị khác.</w:t>
      </w:r>
    </w:p>
    <w:p w14:paraId="204D94C1" w14:textId="77777777" w:rsidR="00D049EA" w:rsidRDefault="00000000">
      <w:r>
        <w:t>- Quy trình làm/in/phát thẻ và tiêu chí kết thúc nghiệp vụ.</w:t>
      </w:r>
    </w:p>
    <w:p w14:paraId="5B508468" w14:textId="77777777" w:rsidR="00D049EA" w:rsidRDefault="00000000">
      <w:r>
        <w:t>- Các báo cáo, dashboard, SLA và chính sách lưu trữ/xóa dữ liệu ảnh.</w:t>
      </w:r>
    </w:p>
    <w:sectPr w:rsidR="00D049EA" w:rsidSect="000B6791">
      <w:headerReference w:type="default" r:id="rId10"/>
      <w:footerReference w:type="default" r:id="rId11"/>
      <w:pgSz w:w="11909" w:h="16834" w:code="9"/>
      <w:pgMar w:top="851" w:right="851" w:bottom="851" w:left="1418" w:header="289" w:footer="2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7D804" w14:textId="77777777" w:rsidR="006C387E" w:rsidRDefault="006C387E" w:rsidP="00622994">
      <w:r>
        <w:separator/>
      </w:r>
    </w:p>
    <w:p w14:paraId="0EB6F81C" w14:textId="77777777" w:rsidR="006C387E" w:rsidRDefault="006C387E" w:rsidP="00622994"/>
    <w:p w14:paraId="1C58F7F5" w14:textId="77777777" w:rsidR="006C387E" w:rsidRDefault="006C387E" w:rsidP="00622994"/>
    <w:p w14:paraId="1C2D24CF" w14:textId="77777777" w:rsidR="006C387E" w:rsidRDefault="006C387E" w:rsidP="00622994"/>
    <w:p w14:paraId="0AE9D286" w14:textId="77777777" w:rsidR="006C387E" w:rsidRDefault="006C387E" w:rsidP="00622994"/>
    <w:p w14:paraId="473E106F" w14:textId="77777777" w:rsidR="006C387E" w:rsidRDefault="006C387E" w:rsidP="00622994"/>
  </w:endnote>
  <w:endnote w:type="continuationSeparator" w:id="0">
    <w:p w14:paraId="047CD2CC" w14:textId="77777777" w:rsidR="006C387E" w:rsidRDefault="006C387E" w:rsidP="00622994">
      <w:r>
        <w:continuationSeparator/>
      </w:r>
    </w:p>
    <w:p w14:paraId="43AFA1B8" w14:textId="77777777" w:rsidR="006C387E" w:rsidRDefault="006C387E" w:rsidP="00622994"/>
    <w:p w14:paraId="43DBDFDE" w14:textId="77777777" w:rsidR="006C387E" w:rsidRDefault="006C387E" w:rsidP="00622994"/>
    <w:p w14:paraId="65282130" w14:textId="77777777" w:rsidR="006C387E" w:rsidRDefault="006C387E" w:rsidP="00622994"/>
    <w:p w14:paraId="4F8E0A99" w14:textId="77777777" w:rsidR="006C387E" w:rsidRDefault="006C387E" w:rsidP="00622994"/>
    <w:p w14:paraId="17397975" w14:textId="77777777" w:rsidR="006C387E" w:rsidRDefault="006C387E" w:rsidP="006229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Gulim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BatangChe">
    <w:charset w:val="81"/>
    <w:family w:val="modern"/>
    <w:pitch w:val="fixed"/>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ITCCentury Book">
    <w:altName w:val="Times New Roman"/>
    <w:panose1 w:val="00000000000000000000"/>
    <w:charset w:val="00"/>
    <w:family w:val="roman"/>
    <w:notTrueType/>
    <w:pitch w:val="default"/>
    <w:sig w:usb0="00000003" w:usb1="00000000" w:usb2="00000000" w:usb3="00000000" w:csb0="00000001" w:csb1="00000000"/>
  </w:font>
  <w:font w:name="CenturySchoolbook">
    <w:altName w:val="Times New Roman"/>
    <w:panose1 w:val="00000000000000000000"/>
    <w:charset w:val="00"/>
    <w:family w:val="roman"/>
    <w:notTrueType/>
    <w:pitch w:val="default"/>
    <w:sig w:usb0="00000003" w:usb1="00000000" w:usb2="00000000" w:usb3="00000000" w:csb0="00000001" w:csb1="00000000"/>
  </w:font>
  <w:font w:name="ITCCenturyBookT">
    <w:altName w:val="Times New Roman"/>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otumChe">
    <w:charset w:val="81"/>
    <w:family w:val="modern"/>
    <w:pitch w:val="fixed"/>
    <w:sig w:usb0="B00002AF" w:usb1="69D77CFB" w:usb2="00000030" w:usb3="00000000" w:csb0="0008009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3B09" w14:textId="77777777" w:rsidR="001863DA" w:rsidRPr="001D3B15" w:rsidRDefault="001863DA" w:rsidP="00622994">
    <w:pPr>
      <w:rPr>
        <w:i/>
        <w:sz w:val="20"/>
      </w:rPr>
    </w:pPr>
    <w:r w:rsidRPr="00622994">
      <w:rPr>
        <w:i/>
        <w:noProof/>
        <w:color w:val="17365D" w:themeColor="text2" w:themeShade="BF"/>
      </w:rPr>
      <mc:AlternateContent>
        <mc:Choice Requires="wps">
          <w:drawing>
            <wp:anchor distT="0" distB="0" distL="114300" distR="114300" simplePos="0" relativeHeight="251665408" behindDoc="0" locked="0" layoutInCell="1" allowOverlap="1" wp14:anchorId="02F710A8" wp14:editId="74934F71">
              <wp:simplePos x="0" y="0"/>
              <wp:positionH relativeFrom="margin">
                <wp:posOffset>5911850</wp:posOffset>
              </wp:positionH>
              <wp:positionV relativeFrom="bottomMargin">
                <wp:posOffset>69215</wp:posOffset>
              </wp:positionV>
              <wp:extent cx="411480" cy="37147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411480" cy="371475"/>
                      </a:xfrm>
                      <a:prstGeom prst="rect">
                        <a:avLst/>
                      </a:prstGeom>
                      <a:noFill/>
                      <a:ln w="6350">
                        <a:noFill/>
                      </a:ln>
                      <a:effectLst/>
                    </wps:spPr>
                    <wps:txbx>
                      <w:txbxContent>
                        <w:p w14:paraId="3CD3424A" w14:textId="77777777" w:rsidR="001863DA" w:rsidRPr="00D147DD" w:rsidRDefault="001863DA" w:rsidP="00622994">
                          <w:pPr>
                            <w:pStyle w:val="Footer"/>
                          </w:pPr>
                          <w:r w:rsidRPr="00D147DD">
                            <w:fldChar w:fldCharType="begin"/>
                          </w:r>
                          <w:r w:rsidRPr="00D147DD">
                            <w:instrText xml:space="preserve"> PAGE  \* Arabic  \* MERGEFORMAT </w:instrText>
                          </w:r>
                          <w:r w:rsidRPr="00D147DD">
                            <w:fldChar w:fldCharType="separate"/>
                          </w:r>
                          <w:r w:rsidR="005819F3" w:rsidRPr="005819F3">
                            <w:rPr>
                              <w:i/>
                              <w:noProof/>
                            </w:rPr>
                            <w:t>20</w:t>
                          </w:r>
                          <w:r w:rsidRPr="00D147DD">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F710A8" id="_x0000_t202" coordsize="21600,21600" o:spt="202" path="m,l,21600r21600,l21600,xe">
              <v:stroke joinstyle="miter"/>
              <v:path gradientshapeok="t" o:connecttype="rect"/>
            </v:shapetype>
            <v:shape id="Text Box 56" o:spid="_x0000_s1026" type="#_x0000_t202" style="position:absolute;left:0;text-align:left;margin-left:465.5pt;margin-top:5.45pt;width:32.4pt;height:29.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" filled="f" stroked="f" strokeweight=".5pt">
              <v:textbox>
                <w:txbxContent>
                  <w:p w14:paraId="3CD3424A" w14:textId="77777777" w:rsidR="001863DA" w:rsidRPr="00D147DD" w:rsidRDefault="001863DA" w:rsidP="00622994">
                    <w:pPr>
                      <w:pStyle w:val="Footer"/>
                    </w:pPr>
                    <w:r w:rsidRPr="00D147DD">
                      <w:fldChar w:fldCharType="begin"/>
                    </w:r>
                    <w:r w:rsidRPr="00D147DD">
                      <w:instrText xml:space="preserve"> PAGE  \* Arabic  \* MERGEFORMAT </w:instrText>
                    </w:r>
                    <w:r w:rsidRPr="00D147DD">
                      <w:fldChar w:fldCharType="separate"/>
                    </w:r>
                    <w:r w:rsidR="005819F3" w:rsidRPr="005819F3">
                      <w:rPr>
                        <w:i/>
                        <w:noProof/>
                      </w:rPr>
                      <w:t>20</w:t>
                    </w:r>
                    <w:r w:rsidRPr="00D147DD">
                      <w:fldChar w:fldCharType="end"/>
                    </w:r>
                  </w:p>
                </w:txbxContent>
              </v:textbox>
              <w10:wrap anchorx="margin" anchory="margin"/>
            </v:shape>
          </w:pict>
        </mc:Fallback>
      </mc:AlternateContent>
    </w:r>
    <w:r w:rsidRPr="00622994">
      <w:rPr>
        <w:i/>
        <w:noProof/>
      </w:rPr>
      <mc:AlternateContent>
        <mc:Choice Requires="wps">
          <w:drawing>
            <wp:anchor distT="0" distB="0" distL="114300" distR="114300" simplePos="0" relativeHeight="251667456" behindDoc="0" locked="0" layoutInCell="1" allowOverlap="1" wp14:anchorId="428975EB" wp14:editId="2E7D8A0B">
              <wp:simplePos x="0" y="0"/>
              <wp:positionH relativeFrom="column">
                <wp:posOffset>-1045845</wp:posOffset>
              </wp:positionH>
              <wp:positionV relativeFrom="paragraph">
                <wp:posOffset>-43815</wp:posOffset>
              </wp:positionV>
              <wp:extent cx="7810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0" cy="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3"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silver" from="-82.35pt,-3.45pt" to="532.65pt,-3.45pt" w14:anchorId="7831A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"/>
          </w:pict>
        </mc:Fallback>
      </mc:AlternateContent>
    </w:r>
    <w:r w:rsidR="002A3FC1">
      <w:rPr>
        <w:i/>
        <w:sz w:val="20"/>
      </w:rPr>
      <w:t>DNU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0066" w14:textId="77777777" w:rsidR="006C387E" w:rsidRDefault="006C387E" w:rsidP="00622994">
      <w:r>
        <w:separator/>
      </w:r>
    </w:p>
    <w:p w14:paraId="0A842C6A" w14:textId="77777777" w:rsidR="006C387E" w:rsidRDefault="006C387E" w:rsidP="00622994"/>
    <w:p w14:paraId="0BA88C71" w14:textId="77777777" w:rsidR="006C387E" w:rsidRDefault="006C387E" w:rsidP="00622994"/>
    <w:p w14:paraId="5C208BCA" w14:textId="77777777" w:rsidR="006C387E" w:rsidRDefault="006C387E" w:rsidP="00622994"/>
    <w:p w14:paraId="679F9BD2" w14:textId="77777777" w:rsidR="006C387E" w:rsidRDefault="006C387E" w:rsidP="00622994"/>
    <w:p w14:paraId="7129C684" w14:textId="77777777" w:rsidR="006C387E" w:rsidRDefault="006C387E" w:rsidP="00622994"/>
  </w:footnote>
  <w:footnote w:type="continuationSeparator" w:id="0">
    <w:p w14:paraId="3B58D44D" w14:textId="77777777" w:rsidR="006C387E" w:rsidRDefault="006C387E" w:rsidP="00622994">
      <w:r>
        <w:continuationSeparator/>
      </w:r>
    </w:p>
    <w:p w14:paraId="59D55E4B" w14:textId="77777777" w:rsidR="006C387E" w:rsidRDefault="006C387E" w:rsidP="00622994"/>
    <w:p w14:paraId="698F58A8" w14:textId="77777777" w:rsidR="006C387E" w:rsidRDefault="006C387E" w:rsidP="00622994"/>
    <w:p w14:paraId="3B491713" w14:textId="77777777" w:rsidR="006C387E" w:rsidRDefault="006C387E" w:rsidP="00622994"/>
    <w:p w14:paraId="7E06F8E8" w14:textId="77777777" w:rsidR="006C387E" w:rsidRDefault="006C387E" w:rsidP="00622994"/>
    <w:p w14:paraId="6C87E7A5" w14:textId="77777777" w:rsidR="006C387E" w:rsidRDefault="006C387E" w:rsidP="006229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809D9" w14:textId="77777777" w:rsidR="001863DA" w:rsidRPr="001D3B15" w:rsidRDefault="001863DA" w:rsidP="00622994">
    <w:pPr>
      <w:rPr>
        <w:i/>
        <w:sz w:val="20"/>
      </w:rPr>
    </w:pPr>
    <w:r w:rsidRPr="001D3B15">
      <w:rPr>
        <w:i/>
        <w:noProof/>
        <w:sz w:val="20"/>
      </w:rPr>
      <mc:AlternateContent>
        <mc:Choice Requires="wps">
          <w:drawing>
            <wp:anchor distT="0" distB="0" distL="114300" distR="114300" simplePos="0" relativeHeight="251663360" behindDoc="0" locked="0" layoutInCell="1" allowOverlap="1" wp14:anchorId="7F839917" wp14:editId="7694F858">
              <wp:simplePos x="0" y="0"/>
              <wp:positionH relativeFrom="column">
                <wp:posOffset>-1045845</wp:posOffset>
              </wp:positionH>
              <wp:positionV relativeFrom="paragraph">
                <wp:posOffset>273685</wp:posOffset>
              </wp:positionV>
              <wp:extent cx="78105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0" cy="0"/>
                      </a:xfrm>
                      <a:prstGeom prst="line">
                        <a:avLst/>
                      </a:prstGeom>
                      <a:noFill/>
                      <a:ln w="952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9"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silver" from="-82.35pt,21.55pt" to="532.65pt,21.55pt" w14:anchorId="6A89B8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"/>
          </w:pict>
        </mc:Fallback>
      </mc:AlternateContent>
    </w:r>
    <w:proofErr w:type="spellStart"/>
    <w:r>
      <w:rPr>
        <w:i/>
        <w:sz w:val="20"/>
      </w:rPr>
      <w:t>Phân</w:t>
    </w:r>
    <w:proofErr w:type="spellEnd"/>
    <w:r>
      <w:rPr>
        <w:i/>
        <w:sz w:val="20"/>
      </w:rPr>
      <w:t xml:space="preserve"> </w:t>
    </w:r>
    <w:proofErr w:type="spellStart"/>
    <w:r>
      <w:rPr>
        <w:i/>
        <w:sz w:val="20"/>
      </w:rPr>
      <w:t>tích</w:t>
    </w:r>
    <w:proofErr w:type="spellEnd"/>
    <w:r>
      <w:rPr>
        <w:i/>
        <w:sz w:val="20"/>
      </w:rPr>
      <w:t xml:space="preserve"> </w:t>
    </w:r>
    <w:proofErr w:type="spellStart"/>
    <w:r>
      <w:rPr>
        <w:i/>
        <w:sz w:val="20"/>
      </w:rPr>
      <w:t>đặc</w:t>
    </w:r>
    <w:proofErr w:type="spellEnd"/>
    <w:r>
      <w:rPr>
        <w:i/>
        <w:sz w:val="20"/>
      </w:rPr>
      <w:t xml:space="preserve"> </w:t>
    </w:r>
    <w:proofErr w:type="spellStart"/>
    <w:r>
      <w:rPr>
        <w:i/>
        <w:sz w:val="20"/>
      </w:rPr>
      <w:t>tả</w:t>
    </w:r>
    <w:proofErr w:type="spellEnd"/>
    <w:r>
      <w:rPr>
        <w:i/>
        <w:sz w:val="20"/>
      </w:rPr>
      <w:t xml:space="preserve"> </w:t>
    </w:r>
    <w:proofErr w:type="spellStart"/>
    <w:r>
      <w:rPr>
        <w:i/>
        <w:sz w:val="20"/>
      </w:rPr>
      <w:t>yêu</w:t>
    </w:r>
    <w:proofErr w:type="spellEnd"/>
    <w:r>
      <w:rPr>
        <w:i/>
        <w:sz w:val="20"/>
      </w:rPr>
      <w:t xml:space="preserve"> </w:t>
    </w:r>
    <w:proofErr w:type="spellStart"/>
    <w:r>
      <w:rPr>
        <w:i/>
        <w:sz w:val="20"/>
      </w:rPr>
      <w:t>cầu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C466C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BAB70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46261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D4AD2E0"/>
    <w:lvl w:ilvl="0">
      <w:start w:val="1"/>
      <w:numFmt w:val="decimal"/>
      <w:pStyle w:val="ListNumber2"/>
      <w:lvlText w:val="%1."/>
      <w:lvlJc w:val="left"/>
      <w:pPr>
        <w:tabs>
          <w:tab w:val="num" w:pos="360"/>
        </w:tabs>
        <w:ind w:left="360" w:hanging="360"/>
      </w:pPr>
      <w:rPr>
        <w:color w:val="333399"/>
      </w:rPr>
    </w:lvl>
  </w:abstractNum>
  <w:abstractNum w:abstractNumId="4" w15:restartNumberingAfterBreak="0">
    <w:nsid w:val="FFFFFF88"/>
    <w:multiLevelType w:val="singleLevel"/>
    <w:tmpl w:val="1DB2B696"/>
    <w:lvl w:ilvl="0">
      <w:start w:val="1"/>
      <w:numFmt w:val="decimal"/>
      <w:pStyle w:val="ListNumber"/>
      <w:lvlText w:val="%1."/>
      <w:lvlJc w:val="left"/>
      <w:pPr>
        <w:tabs>
          <w:tab w:val="num" w:pos="360"/>
        </w:tabs>
        <w:ind w:left="360" w:hanging="360"/>
      </w:pPr>
    </w:lvl>
  </w:abstractNum>
  <w:abstractNum w:abstractNumId="5" w15:restartNumberingAfterBreak="0">
    <w:nsid w:val="FFFFFFFB"/>
    <w:multiLevelType w:val="multilevel"/>
    <w:tmpl w:val="8E80343E"/>
    <w:lvl w:ilvl="0">
      <w:start w:val="1"/>
      <w:numFmt w:val="decimal"/>
      <w:lvlText w:val="%1."/>
      <w:legacy w:legacy="1" w:legacySpace="144" w:legacyIndent="0"/>
      <w:lvlJc w:val="left"/>
      <w:pPr>
        <w:ind w:left="0" w:firstLine="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pStyle w:val="a"/>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6" w15:restartNumberingAfterBreak="0">
    <w:nsid w:val="FFFFFFFE"/>
    <w:multiLevelType w:val="singleLevel"/>
    <w:tmpl w:val="7F6CCE8A"/>
    <w:lvl w:ilvl="0">
      <w:numFmt w:val="decimal"/>
      <w:pStyle w:val="a0"/>
      <w:lvlText w:val="*"/>
      <w:lvlJc w:val="left"/>
      <w:pPr>
        <w:ind w:left="0" w:firstLine="0"/>
      </w:pPr>
    </w:lvl>
  </w:abstractNum>
  <w:abstractNum w:abstractNumId="7" w15:restartNumberingAfterBreak="0">
    <w:nsid w:val="08346469"/>
    <w:multiLevelType w:val="singleLevel"/>
    <w:tmpl w:val="55EA84B0"/>
    <w:lvl w:ilvl="0">
      <w:start w:val="1"/>
      <w:numFmt w:val="lowerLetter"/>
      <w:pStyle w:val="a1"/>
      <w:lvlText w:val="%1."/>
      <w:lvlJc w:val="left"/>
      <w:pPr>
        <w:tabs>
          <w:tab w:val="num" w:pos="360"/>
        </w:tabs>
        <w:ind w:left="340" w:hanging="340"/>
      </w:pPr>
    </w:lvl>
  </w:abstractNum>
  <w:abstractNum w:abstractNumId="8" w15:restartNumberingAfterBreak="0">
    <w:nsid w:val="08482BD1"/>
    <w:multiLevelType w:val="hybridMultilevel"/>
    <w:tmpl w:val="B3D0AED0"/>
    <w:lvl w:ilvl="0" w:tplc="05641170">
      <w:start w:val="1"/>
      <w:numFmt w:val="decimal"/>
      <w:lvlText w:val="%1."/>
      <w:lvlJc w:val="left"/>
      <w:pPr>
        <w:ind w:left="720" w:hanging="360"/>
      </w:pPr>
    </w:lvl>
    <w:lvl w:ilvl="1" w:tplc="310CE550">
      <w:start w:val="1"/>
      <w:numFmt w:val="lowerLetter"/>
      <w:lvlText w:val="%2."/>
      <w:lvlJc w:val="left"/>
      <w:pPr>
        <w:ind w:left="1440" w:hanging="360"/>
      </w:pPr>
    </w:lvl>
    <w:lvl w:ilvl="2" w:tplc="E9BC7B9C">
      <w:start w:val="1"/>
      <w:numFmt w:val="lowerRoman"/>
      <w:lvlText w:val="%3."/>
      <w:lvlJc w:val="right"/>
      <w:pPr>
        <w:ind w:left="2160" w:hanging="180"/>
      </w:pPr>
    </w:lvl>
    <w:lvl w:ilvl="3" w:tplc="735E45AA">
      <w:start w:val="1"/>
      <w:numFmt w:val="decimal"/>
      <w:lvlText w:val="%4."/>
      <w:lvlJc w:val="left"/>
      <w:pPr>
        <w:ind w:left="2880" w:hanging="360"/>
      </w:pPr>
    </w:lvl>
    <w:lvl w:ilvl="4" w:tplc="D9681AB2">
      <w:start w:val="1"/>
      <w:numFmt w:val="lowerLetter"/>
      <w:lvlText w:val="%5."/>
      <w:lvlJc w:val="left"/>
      <w:pPr>
        <w:ind w:left="3600" w:hanging="360"/>
      </w:pPr>
    </w:lvl>
    <w:lvl w:ilvl="5" w:tplc="6B6C6B70">
      <w:start w:val="1"/>
      <w:numFmt w:val="lowerRoman"/>
      <w:lvlText w:val="%6."/>
      <w:lvlJc w:val="right"/>
      <w:pPr>
        <w:ind w:left="4320" w:hanging="180"/>
      </w:pPr>
    </w:lvl>
    <w:lvl w:ilvl="6" w:tplc="451C90D2">
      <w:start w:val="1"/>
      <w:numFmt w:val="decimal"/>
      <w:lvlText w:val="%7."/>
      <w:lvlJc w:val="left"/>
      <w:pPr>
        <w:ind w:left="5040" w:hanging="360"/>
      </w:pPr>
    </w:lvl>
    <w:lvl w:ilvl="7" w:tplc="74EAC4FE">
      <w:start w:val="1"/>
      <w:numFmt w:val="lowerLetter"/>
      <w:lvlText w:val="%8."/>
      <w:lvlJc w:val="left"/>
      <w:pPr>
        <w:ind w:left="5760" w:hanging="360"/>
      </w:pPr>
    </w:lvl>
    <w:lvl w:ilvl="8" w:tplc="C84EFA7E">
      <w:start w:val="1"/>
      <w:numFmt w:val="lowerRoman"/>
      <w:lvlText w:val="%9."/>
      <w:lvlJc w:val="right"/>
      <w:pPr>
        <w:ind w:left="6480" w:hanging="180"/>
      </w:pPr>
    </w:lvl>
  </w:abstractNum>
  <w:abstractNum w:abstractNumId="9" w15:restartNumberingAfterBreak="0">
    <w:nsid w:val="09147D94"/>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CCB00E0"/>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83D0B74"/>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9A80747"/>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5506D2"/>
    <w:multiLevelType w:val="singleLevel"/>
    <w:tmpl w:val="CE8ECE2C"/>
    <w:lvl w:ilvl="0">
      <w:start w:val="1"/>
      <w:numFmt w:val="bullet"/>
      <w:pStyle w:val="a2"/>
      <w:lvlText w:val=""/>
      <w:lvlJc w:val="left"/>
      <w:pPr>
        <w:tabs>
          <w:tab w:val="num" w:pos="425"/>
        </w:tabs>
        <w:ind w:left="425" w:hanging="425"/>
      </w:pPr>
      <w:rPr>
        <w:rFonts w:ascii="Symbol" w:hAnsi="Symbol" w:hint="default"/>
      </w:rPr>
    </w:lvl>
  </w:abstractNum>
  <w:abstractNum w:abstractNumId="14" w15:restartNumberingAfterBreak="0">
    <w:nsid w:val="1DAE5CAA"/>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DB142C9"/>
    <w:multiLevelType w:val="hybridMultilevel"/>
    <w:tmpl w:val="C1DA4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C47D3"/>
    <w:multiLevelType w:val="multilevel"/>
    <w:tmpl w:val="179AB51C"/>
    <w:styleLink w:val="CurrentList24"/>
    <w:lvl w:ilvl="0">
      <w:start w:val="1"/>
      <w:numFmt w:val="decimal"/>
      <w:lvlText w:val="PHẦN %1."/>
      <w:lvlJc w:val="left"/>
      <w:pPr>
        <w:tabs>
          <w:tab w:val="num" w:pos="2268"/>
        </w:tabs>
        <w:ind w:left="2124" w:hanging="504"/>
      </w:pPr>
      <w:rPr>
        <w:rFonts w:ascii="Arial" w:hAnsi="Arial" w:hint="default"/>
        <w:b/>
        <w:bCs/>
        <w:i w:val="0"/>
        <w:iCs w:val="0"/>
        <w:caps w:val="0"/>
        <w:smallCaps w:val="0"/>
        <w:strike w:val="0"/>
        <w:dstrike w:val="0"/>
        <w:color w:val="auto"/>
        <w:spacing w:val="0"/>
        <w:w w:val="100"/>
        <w:kern w:val="32"/>
        <w:position w:val="0"/>
        <w:sz w:val="36"/>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28"/>
        </w:tabs>
        <w:ind w:left="1572" w:hanging="1152"/>
      </w:pPr>
      <w:rPr>
        <w:rFonts w:hint="default"/>
      </w:rPr>
    </w:lvl>
    <w:lvl w:ilvl="2">
      <w:start w:val="1"/>
      <w:numFmt w:val="decimal"/>
      <w:lvlText w:val="%1.%2.%3"/>
      <w:lvlJc w:val="left"/>
      <w:pPr>
        <w:tabs>
          <w:tab w:val="num" w:pos="1410"/>
        </w:tabs>
        <w:ind w:left="1410" w:hanging="850"/>
      </w:pPr>
      <w:rPr>
        <w:rFonts w:hint="default"/>
        <w:b/>
      </w:rPr>
    </w:lvl>
    <w:lvl w:ilvl="3">
      <w:start w:val="1"/>
      <w:numFmt w:val="decimal"/>
      <w:lvlText w:val="%1.%2.%3.%4"/>
      <w:lvlJc w:val="left"/>
      <w:pPr>
        <w:tabs>
          <w:tab w:val="num" w:pos="2652"/>
        </w:tabs>
        <w:ind w:left="3924" w:hanging="2352"/>
      </w:pPr>
      <w:rPr>
        <w:rFonts w:hint="default"/>
      </w:rPr>
    </w:lvl>
    <w:lvl w:ilvl="4">
      <w:start w:val="1"/>
      <w:numFmt w:val="decimal"/>
      <w:lvlText w:val="%1.%2.%3.%4.%5"/>
      <w:lvlJc w:val="left"/>
      <w:pPr>
        <w:tabs>
          <w:tab w:val="num" w:pos="4626"/>
        </w:tabs>
        <w:ind w:left="4914" w:hanging="1440"/>
      </w:pPr>
      <w:rPr>
        <w:rFonts w:hint="default"/>
        <w:b w:val="0"/>
        <w:i/>
      </w:rPr>
    </w:lvl>
    <w:lvl w:ilvl="5">
      <w:start w:val="1"/>
      <w:numFmt w:val="lowerLetter"/>
      <w:lvlText w:val="%6)"/>
      <w:lvlJc w:val="right"/>
      <w:pPr>
        <w:tabs>
          <w:tab w:val="num" w:pos="1140"/>
        </w:tabs>
        <w:ind w:left="1068" w:hanging="576"/>
      </w:pPr>
      <w:rPr>
        <w:rFonts w:hint="default"/>
        <w:b w:val="0"/>
      </w:rPr>
    </w:lvl>
    <w:lvl w:ilvl="6">
      <w:start w:val="1"/>
      <w:numFmt w:val="decimal"/>
      <w:lvlText w:val="%5.%7"/>
      <w:lvlJc w:val="left"/>
      <w:pPr>
        <w:tabs>
          <w:tab w:val="num" w:pos="5302"/>
        </w:tabs>
        <w:ind w:left="4695" w:hanging="113"/>
      </w:pPr>
      <w:rPr>
        <w:rFonts w:hint="default"/>
      </w:rPr>
    </w:lvl>
    <w:lvl w:ilvl="7">
      <w:start w:val="1"/>
      <w:numFmt w:val="lowerLetter"/>
      <w:lvlText w:val="(%8)"/>
      <w:lvlJc w:val="left"/>
      <w:pPr>
        <w:tabs>
          <w:tab w:val="num" w:pos="7260"/>
        </w:tabs>
        <w:ind w:left="6900" w:firstLine="0"/>
      </w:pPr>
      <w:rPr>
        <w:rFonts w:hint="default"/>
      </w:rPr>
    </w:lvl>
    <w:lvl w:ilvl="8">
      <w:start w:val="1"/>
      <w:numFmt w:val="lowerRoman"/>
      <w:lvlText w:val="(%9)"/>
      <w:lvlJc w:val="left"/>
      <w:pPr>
        <w:tabs>
          <w:tab w:val="num" w:pos="7980"/>
        </w:tabs>
        <w:ind w:left="7620" w:firstLine="0"/>
      </w:pPr>
      <w:rPr>
        <w:rFonts w:hint="default"/>
      </w:rPr>
    </w:lvl>
  </w:abstractNum>
  <w:abstractNum w:abstractNumId="17" w15:restartNumberingAfterBreak="0">
    <w:nsid w:val="24D71572"/>
    <w:multiLevelType w:val="hybridMultilevel"/>
    <w:tmpl w:val="C1DA48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336927"/>
    <w:multiLevelType w:val="hybridMultilevel"/>
    <w:tmpl w:val="895C16FE"/>
    <w:lvl w:ilvl="0" w:tplc="6736DCF8">
      <w:start w:val="1"/>
      <w:numFmt w:val="decimal"/>
      <w:lvlText w:val="%1."/>
      <w:lvlJc w:val="left"/>
      <w:pPr>
        <w:ind w:left="720" w:hanging="360"/>
      </w:pPr>
    </w:lvl>
    <w:lvl w:ilvl="1" w:tplc="BC220BB8">
      <w:start w:val="1"/>
      <w:numFmt w:val="lowerLetter"/>
      <w:lvlText w:val="%2."/>
      <w:lvlJc w:val="left"/>
      <w:pPr>
        <w:ind w:left="1440" w:hanging="360"/>
      </w:pPr>
    </w:lvl>
    <w:lvl w:ilvl="2" w:tplc="F83CC286">
      <w:start w:val="1"/>
      <w:numFmt w:val="decimal"/>
      <w:lvlText w:val="%3."/>
      <w:lvlJc w:val="left"/>
      <w:pPr>
        <w:ind w:left="2160" w:hanging="180"/>
      </w:pPr>
    </w:lvl>
    <w:lvl w:ilvl="3" w:tplc="469AD904">
      <w:start w:val="1"/>
      <w:numFmt w:val="decimal"/>
      <w:lvlText w:val="%4."/>
      <w:lvlJc w:val="left"/>
      <w:pPr>
        <w:ind w:left="2880" w:hanging="360"/>
      </w:pPr>
    </w:lvl>
    <w:lvl w:ilvl="4" w:tplc="2B5818AA">
      <w:start w:val="1"/>
      <w:numFmt w:val="lowerLetter"/>
      <w:lvlText w:val="%5."/>
      <w:lvlJc w:val="left"/>
      <w:pPr>
        <w:ind w:left="3600" w:hanging="360"/>
      </w:pPr>
    </w:lvl>
    <w:lvl w:ilvl="5" w:tplc="BA56F514">
      <w:start w:val="1"/>
      <w:numFmt w:val="lowerRoman"/>
      <w:lvlText w:val="%6."/>
      <w:lvlJc w:val="right"/>
      <w:pPr>
        <w:ind w:left="4320" w:hanging="180"/>
      </w:pPr>
    </w:lvl>
    <w:lvl w:ilvl="6" w:tplc="95FEC8A2">
      <w:start w:val="1"/>
      <w:numFmt w:val="decimal"/>
      <w:lvlText w:val="%7."/>
      <w:lvlJc w:val="left"/>
      <w:pPr>
        <w:ind w:left="5040" w:hanging="360"/>
      </w:pPr>
    </w:lvl>
    <w:lvl w:ilvl="7" w:tplc="A104B86E">
      <w:start w:val="1"/>
      <w:numFmt w:val="lowerLetter"/>
      <w:lvlText w:val="%8."/>
      <w:lvlJc w:val="left"/>
      <w:pPr>
        <w:ind w:left="5760" w:hanging="360"/>
      </w:pPr>
    </w:lvl>
    <w:lvl w:ilvl="8" w:tplc="FD8C9E08">
      <w:start w:val="1"/>
      <w:numFmt w:val="lowerRoman"/>
      <w:lvlText w:val="%9."/>
      <w:lvlJc w:val="right"/>
      <w:pPr>
        <w:ind w:left="6480" w:hanging="180"/>
      </w:pPr>
    </w:lvl>
  </w:abstractNum>
  <w:abstractNum w:abstractNumId="19" w15:restartNumberingAfterBreak="0">
    <w:nsid w:val="2B087E45"/>
    <w:multiLevelType w:val="multilevel"/>
    <w:tmpl w:val="CBDE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510FA"/>
    <w:multiLevelType w:val="multilevel"/>
    <w:tmpl w:val="5C405E8C"/>
    <w:styleLink w:val="Style8"/>
    <w:lvl w:ilvl="0">
      <w:numFmt w:val="bullet"/>
      <w:lvlText w:val="-"/>
      <w:lvlJc w:val="left"/>
      <w:pPr>
        <w:ind w:left="360" w:hanging="360"/>
      </w:pPr>
      <w:rPr>
        <w:rFonts w:ascii="Times New Roman" w:hAnsi="Times New Roman" w:cs="Times New Roman" w:hint="default"/>
        <w:color w:val="17365D"/>
        <w:sz w:val="24"/>
      </w:rPr>
    </w:lvl>
    <w:lvl w:ilvl="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17365D"/>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080" w:hanging="360"/>
      </w:pPr>
      <w:rPr>
        <w:rFonts w:ascii="Times New Roman" w:hAnsi="Times New Roman" w:cs="Times New Roman" w:hint="default"/>
        <w:sz w:val="24"/>
      </w:rPr>
    </w:lvl>
    <w:lvl w:ilvl="3">
      <w:start w:val="1"/>
      <w:numFmt w:val="bullet"/>
      <w:lvlText w:val="●"/>
      <w:lvlJc w:val="left"/>
      <w:pPr>
        <w:ind w:left="1440" w:hanging="360"/>
      </w:pPr>
      <w:rPr>
        <w:rFonts w:ascii="Times New Roman" w:hAnsi="Times New Roman" w:cs="Times New Roman" w:hint="default"/>
        <w:color w:val="17365D"/>
        <w:sz w:val="24"/>
      </w:rPr>
    </w:lvl>
    <w:lvl w:ilvl="4">
      <w:start w:val="1"/>
      <w:numFmt w:val="bullet"/>
      <w:lvlText w:val="*"/>
      <w:lvlJc w:val="left"/>
      <w:pPr>
        <w:ind w:left="1800" w:hanging="360"/>
      </w:pPr>
      <w:rPr>
        <w:rFonts w:ascii="Times New Roman" w:hAnsi="Times New Roman" w:cs="Times New Roman" w:hint="default"/>
        <w:sz w:val="24"/>
      </w:rPr>
    </w:lvl>
    <w:lvl w:ilvl="5">
      <w:start w:val="1"/>
      <w:numFmt w:val="bullet"/>
      <w:lvlText w:val="o"/>
      <w:lvlJc w:val="left"/>
      <w:pPr>
        <w:ind w:left="2160" w:hanging="360"/>
      </w:pPr>
      <w:rPr>
        <w:rFonts w:ascii="Courier New" w:hAnsi="Courier New" w:hint="default"/>
        <w:color w:val="17365D"/>
        <w:sz w:val="24"/>
      </w:rPr>
    </w:lvl>
    <w:lvl w:ilvl="6">
      <w:start w:val="1"/>
      <w:numFmt w:val="bullet"/>
      <w:lvlText w:val=""/>
      <w:lvlJc w:val="left"/>
      <w:pPr>
        <w:ind w:left="2520" w:hanging="360"/>
      </w:pPr>
      <w:rPr>
        <w:rFonts w:ascii="Wingdings" w:hAnsi="Wingdings" w:hint="default"/>
        <w:color w:val="17365D"/>
        <w:sz w:val="24"/>
      </w:rPr>
    </w:lvl>
    <w:lvl w:ilvl="7">
      <w:start w:val="1"/>
      <w:numFmt w:val="bullet"/>
      <w:lvlText w:val="o"/>
      <w:lvlJc w:val="left"/>
      <w:pPr>
        <w:ind w:left="2880" w:hanging="360"/>
      </w:pPr>
      <w:rPr>
        <w:rFonts w:ascii="Courier New" w:hAnsi="Courier New" w:hint="default"/>
        <w:color w:val="17365D"/>
        <w:sz w:val="24"/>
      </w:rPr>
    </w:lvl>
    <w:lvl w:ilvl="8">
      <w:start w:val="1"/>
      <w:numFmt w:val="bullet"/>
      <w:lvlText w:val=""/>
      <w:lvlJc w:val="left"/>
      <w:pPr>
        <w:ind w:left="3240" w:hanging="360"/>
      </w:pPr>
      <w:rPr>
        <w:rFonts w:ascii="Symbol" w:hAnsi="Symbol" w:hint="default"/>
        <w:color w:val="17365D"/>
        <w:sz w:val="24"/>
      </w:rPr>
    </w:lvl>
  </w:abstractNum>
  <w:abstractNum w:abstractNumId="21" w15:restartNumberingAfterBreak="0">
    <w:nsid w:val="31FF31FC"/>
    <w:multiLevelType w:val="hybridMultilevel"/>
    <w:tmpl w:val="8138CC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2286B57"/>
    <w:multiLevelType w:val="multilevel"/>
    <w:tmpl w:val="6F06CEB0"/>
    <w:lvl w:ilvl="0">
      <w:start w:val="1"/>
      <w:numFmt w:val="upperRoman"/>
      <w:pStyle w:val="Heading1"/>
      <w:lvlText w:val="%1."/>
      <w:lvlJc w:val="left"/>
      <w:pPr>
        <w:tabs>
          <w:tab w:val="num" w:pos="0"/>
        </w:tabs>
        <w:ind w:left="0" w:firstLine="0"/>
      </w:pPr>
      <w:rPr>
        <w:rFonts w:ascii="Times New Roman" w:hAnsi="Times New Roman" w:hint="default"/>
        <w:b/>
        <w:i w:val="0"/>
        <w:color w:val="17365D"/>
        <w:sz w:val="24"/>
      </w:rPr>
    </w:lvl>
    <w:lvl w:ilvl="1">
      <w:start w:val="1"/>
      <w:numFmt w:val="decimal"/>
      <w:pStyle w:val="Heading2"/>
      <w:lvlText w:val="%1.%2."/>
      <w:lvlJc w:val="left"/>
      <w:pPr>
        <w:tabs>
          <w:tab w:val="num" w:pos="0"/>
        </w:tabs>
        <w:ind w:left="0" w:firstLine="0"/>
      </w:pPr>
      <w:rPr>
        <w:rFonts w:ascii="Times New Roman" w:hAnsi="Times New Roman" w:hint="default"/>
        <w:b/>
        <w:i w:val="0"/>
        <w:color w:val="17365D"/>
        <w:sz w:val="24"/>
      </w:rPr>
    </w:lvl>
    <w:lvl w:ilvl="2">
      <w:start w:val="1"/>
      <w:numFmt w:val="decimal"/>
      <w:pStyle w:val="Heading3"/>
      <w:lvlText w:val="%3."/>
      <w:lvlJc w:val="left"/>
      <w:pPr>
        <w:tabs>
          <w:tab w:val="num" w:pos="0"/>
        </w:tabs>
        <w:ind w:left="0" w:firstLine="0"/>
      </w:pPr>
      <w:rPr>
        <w:rFonts w:ascii="Times New Roman" w:hAnsi="Times New Roman" w:hint="default"/>
        <w:b/>
        <w:i w:val="0"/>
        <w:color w:val="17365D"/>
        <w:sz w:val="24"/>
      </w:rPr>
    </w:lvl>
    <w:lvl w:ilvl="3">
      <w:start w:val="1"/>
      <w:numFmt w:val="decimal"/>
      <w:pStyle w:val="Heading4"/>
      <w:lvlText w:val="%3.%4."/>
      <w:lvlJc w:val="left"/>
      <w:pPr>
        <w:tabs>
          <w:tab w:val="num" w:pos="0"/>
        </w:tabs>
        <w:ind w:left="0" w:firstLine="0"/>
      </w:pPr>
      <w:rPr>
        <w:rFonts w:ascii="Times New Roman" w:hAnsi="Times New Roman" w:hint="default"/>
        <w:b/>
        <w:i w:val="0"/>
        <w:color w:val="17365D"/>
        <w:sz w:val="24"/>
      </w:rPr>
    </w:lvl>
    <w:lvl w:ilvl="4">
      <w:start w:val="1"/>
      <w:numFmt w:val="decimal"/>
      <w:pStyle w:val="Heading5"/>
      <w:lvlText w:val="%3.%4.%5"/>
      <w:lvlJc w:val="left"/>
      <w:pPr>
        <w:tabs>
          <w:tab w:val="num" w:pos="0"/>
        </w:tabs>
        <w:ind w:left="0" w:firstLine="0"/>
      </w:pPr>
      <w:rPr>
        <w:rFonts w:ascii="Times New Roman" w:hAnsi="Times New Roman" w:cs="Times New Roman" w:hint="default"/>
        <w:b/>
        <w:bCs w:val="0"/>
        <w:i w:val="0"/>
        <w:iCs w:val="0"/>
        <w:caps w:val="0"/>
        <w:smallCaps w:val="0"/>
        <w:strike w:val="0"/>
        <w:dstrike w:val="0"/>
        <w:noProof w:val="0"/>
        <w:vanish w:val="0"/>
        <w:color w:val="17365D"/>
        <w:spacing w:val="0"/>
        <w:kern w:val="0"/>
        <w:position w:val="0"/>
        <w:sz w:val="24"/>
        <w:u w:val="none"/>
        <w:vertAlign w:val="baseline"/>
        <w:em w:val="none"/>
      </w:rPr>
    </w:lvl>
    <w:lvl w:ilvl="5">
      <w:start w:val="1"/>
      <w:numFmt w:val="lowerLetter"/>
      <w:pStyle w:val="Heading6"/>
      <w:lvlText w:val="%6."/>
      <w:lvlJc w:val="left"/>
      <w:pPr>
        <w:tabs>
          <w:tab w:val="num" w:pos="0"/>
        </w:tabs>
        <w:ind w:left="0" w:firstLine="0"/>
      </w:pPr>
      <w:rPr>
        <w:rFonts w:ascii="Times New Roman" w:hAnsi="Times New Roman" w:cs="Times New Roman" w:hint="default"/>
        <w:b/>
        <w:bCs w:val="0"/>
        <w:i w:val="0"/>
        <w:iCs w:val="0"/>
        <w:caps w:val="0"/>
        <w:smallCaps w:val="0"/>
        <w:strike w:val="0"/>
        <w:dstrike w:val="0"/>
        <w:vanish w:val="0"/>
        <w:color w:val="17365D"/>
        <w:spacing w:val="0"/>
        <w:kern w:val="0"/>
        <w:position w:val="0"/>
        <w:sz w:val="24"/>
        <w:szCs w:val="26"/>
        <w:u w:val="none"/>
        <w:vertAlign w:val="baseline"/>
        <w:em w:val="none"/>
      </w:rPr>
    </w:lvl>
    <w:lvl w:ilvl="6">
      <w:start w:val="1"/>
      <w:numFmt w:val="decimal"/>
      <w:pStyle w:val="Heading7"/>
      <w:lvlText w:val="%6.%7."/>
      <w:lvlJc w:val="left"/>
      <w:pPr>
        <w:tabs>
          <w:tab w:val="num" w:pos="0"/>
        </w:tabs>
        <w:ind w:left="454" w:hanging="454"/>
      </w:pPr>
      <w:rPr>
        <w:rFonts w:ascii="Times New Roman" w:hAnsi="Times New Roman" w:hint="default"/>
        <w:b/>
        <w:i w:val="0"/>
        <w:color w:val="17365D"/>
        <w:sz w:val="24"/>
      </w:rPr>
    </w:lvl>
    <w:lvl w:ilvl="7">
      <w:start w:val="1"/>
      <w:numFmt w:val="decimal"/>
      <w:lvlText w:val="[%8]."/>
      <w:lvlJc w:val="left"/>
      <w:pPr>
        <w:tabs>
          <w:tab w:val="num" w:pos="0"/>
        </w:tabs>
        <w:ind w:left="0" w:firstLine="0"/>
      </w:pPr>
      <w:rPr>
        <w:rFonts w:ascii="Times New Roman" w:hAnsi="Times New Roman" w:hint="default"/>
        <w:b/>
        <w:i w:val="0"/>
        <w:color w:val="17365D"/>
        <w:sz w:val="24"/>
      </w:rPr>
    </w:lvl>
    <w:lvl w:ilvl="8">
      <w:start w:val="1"/>
      <w:numFmt w:val="decimal"/>
      <w:lvlText w:val="[%8.%9]."/>
      <w:lvlJc w:val="left"/>
      <w:pPr>
        <w:tabs>
          <w:tab w:val="num" w:pos="0"/>
        </w:tabs>
        <w:ind w:left="0" w:firstLine="0"/>
      </w:pPr>
      <w:rPr>
        <w:rFonts w:ascii="Times New Roman" w:hAnsi="Times New Roman" w:hint="default"/>
        <w:b/>
        <w:i/>
        <w:color w:val="17365D"/>
        <w:sz w:val="24"/>
        <w:szCs w:val="24"/>
      </w:rPr>
    </w:lvl>
  </w:abstractNum>
  <w:abstractNum w:abstractNumId="23" w15:restartNumberingAfterBreak="0">
    <w:nsid w:val="36E36874"/>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AA7494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3B4C1F59"/>
    <w:multiLevelType w:val="singleLevel"/>
    <w:tmpl w:val="A0A0B23A"/>
    <w:lvl w:ilvl="0">
      <w:start w:val="1"/>
      <w:numFmt w:val="bullet"/>
      <w:pStyle w:val="2"/>
      <w:lvlText w:val=""/>
      <w:lvlJc w:val="left"/>
      <w:pPr>
        <w:tabs>
          <w:tab w:val="num" w:pos="425"/>
        </w:tabs>
        <w:ind w:left="425" w:hanging="425"/>
      </w:pPr>
      <w:rPr>
        <w:rFonts w:ascii="Wingdings" w:hAnsi="Wingdings" w:hint="default"/>
        <w:sz w:val="16"/>
      </w:rPr>
    </w:lvl>
  </w:abstractNum>
  <w:abstractNum w:abstractNumId="26" w15:restartNumberingAfterBreak="0">
    <w:nsid w:val="3C5713D6"/>
    <w:multiLevelType w:val="hybridMultilevel"/>
    <w:tmpl w:val="26E80D1C"/>
    <w:lvl w:ilvl="0" w:tplc="90EAE026">
      <w:start w:val="1"/>
      <w:numFmt w:val="decimal"/>
      <w:pStyle w:val="Headin"/>
      <w:lvlText w:val="1.%1."/>
      <w:lvlJc w:val="left"/>
      <w:pPr>
        <w:tabs>
          <w:tab w:val="num" w:pos="1368"/>
        </w:tabs>
        <w:ind w:left="1368"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3ED81938"/>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3FA6E0C0"/>
    <w:multiLevelType w:val="multilevel"/>
    <w:tmpl w:val="83586B0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00122A5"/>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19A6379"/>
    <w:multiLevelType w:val="multilevel"/>
    <w:tmpl w:val="14CE909E"/>
    <w:styleLink w:val="CurrentList1"/>
    <w:lvl w:ilvl="0">
      <w:start w:val="1"/>
      <w:numFmt w:val="upperLetter"/>
      <w:lvlText w:val="%1."/>
      <w:lvlJc w:val="left"/>
      <w:pPr>
        <w:tabs>
          <w:tab w:val="num" w:pos="432"/>
        </w:tabs>
        <w:ind w:left="432" w:hanging="432"/>
      </w:pPr>
      <w:rPr>
        <w:rFonts w:hint="default"/>
      </w:rPr>
    </w:lvl>
    <w:lvl w:ilvl="1">
      <w:start w:val="1"/>
      <w:numFmt w:val="upperRoman"/>
      <w:lvlText w:val="%2."/>
      <w:lvlJc w:val="left"/>
      <w:pPr>
        <w:tabs>
          <w:tab w:val="num" w:pos="432"/>
        </w:tabs>
        <w:ind w:left="432" w:hanging="432"/>
      </w:pPr>
      <w:rPr>
        <w:rFonts w:hint="default"/>
      </w:rPr>
    </w:lvl>
    <w:lvl w:ilvl="2">
      <w:start w:val="1"/>
      <w:numFmt w:val="decimal"/>
      <w:lvlText w:val="%3."/>
      <w:lvlJc w:val="left"/>
      <w:pPr>
        <w:tabs>
          <w:tab w:val="num" w:pos="432"/>
        </w:tabs>
        <w:ind w:left="432" w:hanging="432"/>
      </w:pPr>
      <w:rPr>
        <w:rFonts w:hint="default"/>
      </w:rPr>
    </w:lvl>
    <w:lvl w:ilvl="3">
      <w:start w:val="1"/>
      <w:numFmt w:val="decimal"/>
      <w:lvlText w:val="%3.%4."/>
      <w:lvlJc w:val="left"/>
      <w:pPr>
        <w:tabs>
          <w:tab w:val="num" w:pos="432"/>
        </w:tabs>
        <w:ind w:left="432" w:hanging="432"/>
      </w:pPr>
      <w:rPr>
        <w:rFonts w:hint="default"/>
      </w:rPr>
    </w:lvl>
    <w:lvl w:ilvl="4">
      <w:start w:val="1"/>
      <w:numFmt w:val="lowerLetter"/>
      <w:lvlText w:val="%5."/>
      <w:lvlJc w:val="left"/>
      <w:pPr>
        <w:tabs>
          <w:tab w:val="num" w:pos="432"/>
        </w:tabs>
        <w:ind w:left="432" w:hanging="432"/>
      </w:pPr>
      <w:rPr>
        <w:rFonts w:hint="default"/>
      </w:rPr>
    </w:lvl>
    <w:lvl w:ilvl="5">
      <w:start w:val="1"/>
      <w:numFmt w:val="lowerLetter"/>
      <w:lvlText w:val="%6."/>
      <w:lvlJc w:val="left"/>
      <w:pPr>
        <w:tabs>
          <w:tab w:val="num" w:pos="360"/>
        </w:tabs>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31" w15:restartNumberingAfterBreak="0">
    <w:nsid w:val="475541F8"/>
    <w:multiLevelType w:val="hybridMultilevel"/>
    <w:tmpl w:val="8138CC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A5C6807"/>
    <w:multiLevelType w:val="hybridMultilevel"/>
    <w:tmpl w:val="1E4E04AC"/>
    <w:lvl w:ilvl="0" w:tplc="68E6B444">
      <w:start w:val="1"/>
      <w:numFmt w:val="bullet"/>
      <w:lvlText w:val=""/>
      <w:lvlJc w:val="left"/>
      <w:pPr>
        <w:ind w:left="720" w:hanging="360"/>
      </w:pPr>
      <w:rPr>
        <w:rFonts w:ascii="Wingdings" w:eastAsia="Batang" w:hAnsi="Wingdings" w:cs="Arial"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705D00"/>
    <w:multiLevelType w:val="hybridMultilevel"/>
    <w:tmpl w:val="0EB0CFBA"/>
    <w:lvl w:ilvl="0" w:tplc="EE08330E">
      <w:start w:val="1"/>
      <w:numFmt w:val="decimal"/>
      <w:pStyle w:val="Stylefigureindex-ibps1AsianMSMincho"/>
      <w:lvlText w:val="Hình %1."/>
      <w:lvlJc w:val="center"/>
      <w:pPr>
        <w:tabs>
          <w:tab w:val="num" w:pos="720"/>
        </w:tabs>
        <w:ind w:left="720" w:hanging="432"/>
      </w:pPr>
      <w:rPr>
        <w:rFonts w:ascii="Arial" w:hAnsi="Arial" w:hint="default"/>
        <w:b/>
        <w:i/>
        <w:color w:val="333399"/>
        <w:sz w:val="22"/>
        <w:szCs w:val="22"/>
      </w:rPr>
    </w:lvl>
    <w:lvl w:ilvl="1" w:tplc="0354EA84" w:tentative="1">
      <w:start w:val="1"/>
      <w:numFmt w:val="lowerLetter"/>
      <w:lvlText w:val="%2."/>
      <w:lvlJc w:val="left"/>
      <w:pPr>
        <w:tabs>
          <w:tab w:val="num" w:pos="1440"/>
        </w:tabs>
        <w:ind w:left="1440" w:hanging="360"/>
      </w:pPr>
    </w:lvl>
    <w:lvl w:ilvl="2" w:tplc="9252E19E" w:tentative="1">
      <w:start w:val="1"/>
      <w:numFmt w:val="lowerRoman"/>
      <w:lvlText w:val="%3."/>
      <w:lvlJc w:val="right"/>
      <w:pPr>
        <w:tabs>
          <w:tab w:val="num" w:pos="2160"/>
        </w:tabs>
        <w:ind w:left="2160" w:hanging="180"/>
      </w:pPr>
    </w:lvl>
    <w:lvl w:ilvl="3" w:tplc="1B46C78A" w:tentative="1">
      <w:start w:val="1"/>
      <w:numFmt w:val="decimal"/>
      <w:lvlText w:val="%4."/>
      <w:lvlJc w:val="left"/>
      <w:pPr>
        <w:tabs>
          <w:tab w:val="num" w:pos="2880"/>
        </w:tabs>
        <w:ind w:left="2880" w:hanging="360"/>
      </w:pPr>
    </w:lvl>
    <w:lvl w:ilvl="4" w:tplc="75BC47EA" w:tentative="1">
      <w:start w:val="1"/>
      <w:numFmt w:val="lowerLetter"/>
      <w:lvlText w:val="%5."/>
      <w:lvlJc w:val="left"/>
      <w:pPr>
        <w:tabs>
          <w:tab w:val="num" w:pos="3600"/>
        </w:tabs>
        <w:ind w:left="3600" w:hanging="360"/>
      </w:pPr>
    </w:lvl>
    <w:lvl w:ilvl="5" w:tplc="3FC0130C" w:tentative="1">
      <w:start w:val="1"/>
      <w:numFmt w:val="lowerRoman"/>
      <w:lvlText w:val="%6."/>
      <w:lvlJc w:val="right"/>
      <w:pPr>
        <w:tabs>
          <w:tab w:val="num" w:pos="4320"/>
        </w:tabs>
        <w:ind w:left="4320" w:hanging="180"/>
      </w:pPr>
    </w:lvl>
    <w:lvl w:ilvl="6" w:tplc="13948786" w:tentative="1">
      <w:start w:val="1"/>
      <w:numFmt w:val="decimal"/>
      <w:lvlText w:val="%7."/>
      <w:lvlJc w:val="left"/>
      <w:pPr>
        <w:tabs>
          <w:tab w:val="num" w:pos="5040"/>
        </w:tabs>
        <w:ind w:left="5040" w:hanging="360"/>
      </w:pPr>
    </w:lvl>
    <w:lvl w:ilvl="7" w:tplc="7EA2A7EC" w:tentative="1">
      <w:start w:val="1"/>
      <w:numFmt w:val="lowerLetter"/>
      <w:lvlText w:val="%8."/>
      <w:lvlJc w:val="left"/>
      <w:pPr>
        <w:tabs>
          <w:tab w:val="num" w:pos="5760"/>
        </w:tabs>
        <w:ind w:left="5760" w:hanging="360"/>
      </w:pPr>
    </w:lvl>
    <w:lvl w:ilvl="8" w:tplc="8A8CAAE2" w:tentative="1">
      <w:start w:val="1"/>
      <w:numFmt w:val="lowerRoman"/>
      <w:lvlText w:val="%9."/>
      <w:lvlJc w:val="right"/>
      <w:pPr>
        <w:tabs>
          <w:tab w:val="num" w:pos="6480"/>
        </w:tabs>
        <w:ind w:left="6480" w:hanging="180"/>
      </w:pPr>
    </w:lvl>
  </w:abstractNum>
  <w:abstractNum w:abstractNumId="34" w15:restartNumberingAfterBreak="0">
    <w:nsid w:val="53855DB9"/>
    <w:multiLevelType w:val="multilevel"/>
    <w:tmpl w:val="9C06427C"/>
    <w:styleLink w:val="Style9"/>
    <w:lvl w:ilvl="0">
      <w:start w:val="1"/>
      <w:numFmt w:val="bullet"/>
      <w:lvlText w:val="­"/>
      <w:lvlJc w:val="left"/>
      <w:pPr>
        <w:ind w:left="360" w:hanging="360"/>
      </w:pPr>
      <w:rPr>
        <w:rFonts w:ascii="Arial" w:hAnsi="Arial"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Bulletlevel2"/>
      <w:lvlText w:val="+"/>
      <w:lvlJc w:val="left"/>
      <w:pPr>
        <w:ind w:left="1080" w:hanging="360"/>
      </w:pPr>
      <w:rPr>
        <w:rFonts w:ascii="Arial" w:hAnsi="Arial" w:hint="default"/>
        <w:b w:val="0"/>
        <w:bCs w:val="0"/>
        <w:i w:val="0"/>
        <w:iCs w:val="0"/>
        <w:caps w:val="0"/>
        <w:smallCaps w:val="0"/>
        <w:strike w:val="0"/>
        <w:dstrike w:val="0"/>
        <w:vanish w:val="0"/>
        <w:color w:val="17365D"/>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bullet"/>
      <w:pStyle w:val="Bulletlevel3"/>
      <w:lvlText w:val="*"/>
      <w:lvlJc w:val="left"/>
      <w:pPr>
        <w:ind w:left="1800"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bullet"/>
      <w:pStyle w:val="Bulletlevel4"/>
      <w:lvlText w:val="●"/>
      <w:lvlJc w:val="left"/>
      <w:pPr>
        <w:ind w:left="2520" w:hanging="360"/>
      </w:pPr>
      <w:rPr>
        <w:rFonts w:ascii="Arial" w:hAnsi="Arial" w:hint="default"/>
      </w:rPr>
    </w:lvl>
    <w:lvl w:ilvl="4">
      <w:start w:val="1"/>
      <w:numFmt w:val="bullet"/>
      <w:pStyle w:val="Bulletlevel5"/>
      <w:lvlText w:val="■"/>
      <w:lvlJc w:val="left"/>
      <w:pPr>
        <w:ind w:left="3240" w:hanging="360"/>
      </w:pPr>
      <w:rPr>
        <w:rFonts w:ascii="Times New Roman" w:hAnsi="Times New Roman" w:cs="Times New Roman" w:hint="default"/>
      </w:rPr>
    </w:lvl>
    <w:lvl w:ilvl="5">
      <w:start w:val="1"/>
      <w:numFmt w:val="none"/>
      <w:lvlText w:val=""/>
      <w:lvlJc w:val="left"/>
      <w:pPr>
        <w:ind w:left="3960" w:hanging="360"/>
      </w:pPr>
      <w:rPr>
        <w:rFonts w:hint="default"/>
      </w:rPr>
    </w:lvl>
    <w:lvl w:ilvl="6">
      <w:start w:val="1"/>
      <w:numFmt w:val="none"/>
      <w:lvlText w:val=""/>
      <w:lvlJc w:val="left"/>
      <w:pPr>
        <w:ind w:left="4680" w:hanging="360"/>
      </w:pPr>
      <w:rPr>
        <w:rFonts w:hint="default"/>
      </w:rPr>
    </w:lvl>
    <w:lvl w:ilvl="7">
      <w:start w:val="1"/>
      <w:numFmt w:val="none"/>
      <w:lvlText w:val=""/>
      <w:lvlJc w:val="left"/>
      <w:pPr>
        <w:ind w:left="5400" w:hanging="360"/>
      </w:pPr>
      <w:rPr>
        <w:rFonts w:hint="default"/>
      </w:rPr>
    </w:lvl>
    <w:lvl w:ilvl="8">
      <w:start w:val="1"/>
      <w:numFmt w:val="none"/>
      <w:lvlText w:val=""/>
      <w:lvlJc w:val="left"/>
      <w:pPr>
        <w:ind w:left="6120" w:hanging="360"/>
      </w:pPr>
      <w:rPr>
        <w:rFonts w:hint="default"/>
      </w:rPr>
    </w:lvl>
  </w:abstractNum>
  <w:abstractNum w:abstractNumId="35" w15:restartNumberingAfterBreak="0">
    <w:nsid w:val="54CD0DD1"/>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7552BEA"/>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57A50C55"/>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2895DD6"/>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89A1F17"/>
    <w:multiLevelType w:val="hybridMultilevel"/>
    <w:tmpl w:val="2DB861A8"/>
    <w:lvl w:ilvl="0" w:tplc="02EA1FB6">
      <w:numFmt w:val="bullet"/>
      <w:pStyle w:val="Bulletlevel1"/>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8C5FF4"/>
    <w:multiLevelType w:val="hybridMultilevel"/>
    <w:tmpl w:val="C1DA4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F94956"/>
    <w:multiLevelType w:val="hybridMultilevel"/>
    <w:tmpl w:val="2F2C18FC"/>
    <w:lvl w:ilvl="0" w:tplc="BD1C5DF2">
      <w:start w:val="1"/>
      <w:numFmt w:val="decimal"/>
      <w:lvlText w:val="%1."/>
      <w:lvlJc w:val="left"/>
      <w:pPr>
        <w:ind w:left="360" w:hanging="360"/>
      </w:pPr>
    </w:lvl>
    <w:lvl w:ilvl="1" w:tplc="A790ECEC">
      <w:start w:val="1"/>
      <w:numFmt w:val="lowerLetter"/>
      <w:lvlText w:val="%2."/>
      <w:lvlJc w:val="left"/>
      <w:pPr>
        <w:ind w:left="1080" w:hanging="360"/>
      </w:pPr>
    </w:lvl>
    <w:lvl w:ilvl="2" w:tplc="CBB446CA">
      <w:start w:val="1"/>
      <w:numFmt w:val="lowerRoman"/>
      <w:lvlText w:val="%3."/>
      <w:lvlJc w:val="right"/>
      <w:pPr>
        <w:ind w:left="1800" w:hanging="180"/>
      </w:pPr>
    </w:lvl>
    <w:lvl w:ilvl="3" w:tplc="33FC92E4">
      <w:start w:val="1"/>
      <w:numFmt w:val="decimal"/>
      <w:lvlText w:val="%4."/>
      <w:lvlJc w:val="left"/>
      <w:pPr>
        <w:ind w:left="2520" w:hanging="360"/>
      </w:pPr>
    </w:lvl>
    <w:lvl w:ilvl="4" w:tplc="C9C07646">
      <w:start w:val="1"/>
      <w:numFmt w:val="lowerLetter"/>
      <w:lvlText w:val="%5."/>
      <w:lvlJc w:val="left"/>
      <w:pPr>
        <w:ind w:left="3240" w:hanging="360"/>
      </w:pPr>
    </w:lvl>
    <w:lvl w:ilvl="5" w:tplc="0018EEBC">
      <w:start w:val="1"/>
      <w:numFmt w:val="lowerRoman"/>
      <w:lvlText w:val="%6."/>
      <w:lvlJc w:val="right"/>
      <w:pPr>
        <w:ind w:left="3960" w:hanging="180"/>
      </w:pPr>
    </w:lvl>
    <w:lvl w:ilvl="6" w:tplc="371459F4">
      <w:start w:val="1"/>
      <w:numFmt w:val="decimal"/>
      <w:lvlText w:val="%7."/>
      <w:lvlJc w:val="left"/>
      <w:pPr>
        <w:ind w:left="4680" w:hanging="360"/>
      </w:pPr>
    </w:lvl>
    <w:lvl w:ilvl="7" w:tplc="56B0FF48">
      <w:start w:val="1"/>
      <w:numFmt w:val="lowerLetter"/>
      <w:lvlText w:val="%8."/>
      <w:lvlJc w:val="left"/>
      <w:pPr>
        <w:ind w:left="5400" w:hanging="360"/>
      </w:pPr>
    </w:lvl>
    <w:lvl w:ilvl="8" w:tplc="0D280838">
      <w:start w:val="1"/>
      <w:numFmt w:val="lowerRoman"/>
      <w:lvlText w:val="%9."/>
      <w:lvlJc w:val="right"/>
      <w:pPr>
        <w:ind w:left="6120" w:hanging="180"/>
      </w:pPr>
    </w:lvl>
  </w:abstractNum>
  <w:abstractNum w:abstractNumId="42" w15:restartNumberingAfterBreak="0">
    <w:nsid w:val="6EA21D90"/>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0205792"/>
    <w:multiLevelType w:val="multilevel"/>
    <w:tmpl w:val="5CC67C18"/>
    <w:styleLink w:val="CurrentList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hAnsi="Times New Roman" w:cs="Times New Roman"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1"/>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58C5781"/>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75B61AF"/>
    <w:multiLevelType w:val="hybridMultilevel"/>
    <w:tmpl w:val="DB6AF428"/>
    <w:lvl w:ilvl="0" w:tplc="5F9A1BAA">
      <w:start w:val="1"/>
      <w:numFmt w:val="decimal"/>
      <w:lvlText w:val="%1."/>
      <w:lvlJc w:val="left"/>
      <w:pPr>
        <w:ind w:left="720" w:hanging="360"/>
      </w:pPr>
    </w:lvl>
    <w:lvl w:ilvl="1" w:tplc="BC3016AE">
      <w:start w:val="1"/>
      <w:numFmt w:val="lowerLetter"/>
      <w:lvlText w:val="%2."/>
      <w:lvlJc w:val="left"/>
      <w:pPr>
        <w:ind w:left="1440" w:hanging="360"/>
      </w:pPr>
    </w:lvl>
    <w:lvl w:ilvl="2" w:tplc="7C94BF30">
      <w:start w:val="1"/>
      <w:numFmt w:val="lowerRoman"/>
      <w:lvlText w:val="%3."/>
      <w:lvlJc w:val="right"/>
      <w:pPr>
        <w:ind w:left="2160" w:hanging="180"/>
      </w:pPr>
    </w:lvl>
    <w:lvl w:ilvl="3" w:tplc="2042FF6E">
      <w:start w:val="1"/>
      <w:numFmt w:val="decimal"/>
      <w:lvlText w:val="%4."/>
      <w:lvlJc w:val="left"/>
      <w:pPr>
        <w:ind w:left="2880" w:hanging="360"/>
      </w:pPr>
    </w:lvl>
    <w:lvl w:ilvl="4" w:tplc="B95483CA">
      <w:start w:val="1"/>
      <w:numFmt w:val="lowerLetter"/>
      <w:lvlText w:val="%5."/>
      <w:lvlJc w:val="left"/>
      <w:pPr>
        <w:ind w:left="3600" w:hanging="360"/>
      </w:pPr>
    </w:lvl>
    <w:lvl w:ilvl="5" w:tplc="5678C034">
      <w:start w:val="1"/>
      <w:numFmt w:val="lowerRoman"/>
      <w:lvlText w:val="%6."/>
      <w:lvlJc w:val="right"/>
      <w:pPr>
        <w:ind w:left="4320" w:hanging="180"/>
      </w:pPr>
    </w:lvl>
    <w:lvl w:ilvl="6" w:tplc="25EAC846">
      <w:start w:val="1"/>
      <w:numFmt w:val="decimal"/>
      <w:lvlText w:val="%7."/>
      <w:lvlJc w:val="left"/>
      <w:pPr>
        <w:ind w:left="5040" w:hanging="360"/>
      </w:pPr>
    </w:lvl>
    <w:lvl w:ilvl="7" w:tplc="DF381598">
      <w:start w:val="1"/>
      <w:numFmt w:val="lowerLetter"/>
      <w:lvlText w:val="%8."/>
      <w:lvlJc w:val="left"/>
      <w:pPr>
        <w:ind w:left="5760" w:hanging="360"/>
      </w:pPr>
    </w:lvl>
    <w:lvl w:ilvl="8" w:tplc="AA700E2A">
      <w:start w:val="1"/>
      <w:numFmt w:val="lowerRoman"/>
      <w:lvlText w:val="%9."/>
      <w:lvlJc w:val="right"/>
      <w:pPr>
        <w:ind w:left="6480" w:hanging="180"/>
      </w:pPr>
    </w:lvl>
  </w:abstractNum>
  <w:abstractNum w:abstractNumId="46" w15:restartNumberingAfterBreak="0">
    <w:nsid w:val="7A078706"/>
    <w:multiLevelType w:val="hybridMultilevel"/>
    <w:tmpl w:val="8A1CCDBE"/>
    <w:lvl w:ilvl="0" w:tplc="75FA7DC6">
      <w:start w:val="1"/>
      <w:numFmt w:val="decimal"/>
      <w:lvlText w:val="%1."/>
      <w:lvlJc w:val="left"/>
      <w:pPr>
        <w:ind w:left="720" w:hanging="360"/>
      </w:pPr>
    </w:lvl>
    <w:lvl w:ilvl="1" w:tplc="ACB2DCC6">
      <w:start w:val="1"/>
      <w:numFmt w:val="lowerLetter"/>
      <w:lvlText w:val="%2."/>
      <w:lvlJc w:val="left"/>
      <w:pPr>
        <w:ind w:left="1440" w:hanging="360"/>
      </w:pPr>
    </w:lvl>
    <w:lvl w:ilvl="2" w:tplc="5CC6A9F4">
      <w:start w:val="1"/>
      <w:numFmt w:val="lowerRoman"/>
      <w:lvlText w:val="%3."/>
      <w:lvlJc w:val="right"/>
      <w:pPr>
        <w:ind w:left="2160" w:hanging="180"/>
      </w:pPr>
    </w:lvl>
    <w:lvl w:ilvl="3" w:tplc="95FA2712">
      <w:start w:val="1"/>
      <w:numFmt w:val="decimal"/>
      <w:lvlText w:val="%4."/>
      <w:lvlJc w:val="left"/>
      <w:pPr>
        <w:ind w:left="2880" w:hanging="360"/>
      </w:pPr>
    </w:lvl>
    <w:lvl w:ilvl="4" w:tplc="6BB6ABB2">
      <w:start w:val="1"/>
      <w:numFmt w:val="lowerLetter"/>
      <w:lvlText w:val="%5."/>
      <w:lvlJc w:val="left"/>
      <w:pPr>
        <w:ind w:left="3600" w:hanging="360"/>
      </w:pPr>
    </w:lvl>
    <w:lvl w:ilvl="5" w:tplc="50F4183C">
      <w:start w:val="1"/>
      <w:numFmt w:val="lowerRoman"/>
      <w:lvlText w:val="%6."/>
      <w:lvlJc w:val="right"/>
      <w:pPr>
        <w:ind w:left="4320" w:hanging="180"/>
      </w:pPr>
    </w:lvl>
    <w:lvl w:ilvl="6" w:tplc="18167B4E">
      <w:start w:val="1"/>
      <w:numFmt w:val="decimal"/>
      <w:lvlText w:val="%7."/>
      <w:lvlJc w:val="left"/>
      <w:pPr>
        <w:ind w:left="5040" w:hanging="360"/>
      </w:pPr>
    </w:lvl>
    <w:lvl w:ilvl="7" w:tplc="D2244DD8">
      <w:start w:val="1"/>
      <w:numFmt w:val="lowerLetter"/>
      <w:lvlText w:val="%8."/>
      <w:lvlJc w:val="left"/>
      <w:pPr>
        <w:ind w:left="5760" w:hanging="360"/>
      </w:pPr>
    </w:lvl>
    <w:lvl w:ilvl="8" w:tplc="D2967940">
      <w:start w:val="1"/>
      <w:numFmt w:val="lowerRoman"/>
      <w:lvlText w:val="%9."/>
      <w:lvlJc w:val="right"/>
      <w:pPr>
        <w:ind w:left="6480" w:hanging="180"/>
      </w:pPr>
    </w:lvl>
  </w:abstractNum>
  <w:abstractNum w:abstractNumId="47" w15:restartNumberingAfterBreak="0">
    <w:nsid w:val="7B4A1796"/>
    <w:multiLevelType w:val="hybridMultilevel"/>
    <w:tmpl w:val="68005C8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64681317">
    <w:abstractNumId w:val="8"/>
  </w:num>
  <w:num w:numId="2" w16cid:durableId="1533300256">
    <w:abstractNumId w:val="18"/>
  </w:num>
  <w:num w:numId="3" w16cid:durableId="181675394">
    <w:abstractNumId w:val="46"/>
  </w:num>
  <w:num w:numId="4" w16cid:durableId="796022632">
    <w:abstractNumId w:val="28"/>
  </w:num>
  <w:num w:numId="5" w16cid:durableId="351340794">
    <w:abstractNumId w:val="45"/>
  </w:num>
  <w:num w:numId="6" w16cid:durableId="19195151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0049663">
    <w:abstractNumId w:val="25"/>
  </w:num>
  <w:num w:numId="8" w16cid:durableId="230653187">
    <w:abstractNumId w:val="13"/>
  </w:num>
  <w:num w:numId="9" w16cid:durableId="8681779">
    <w:abstractNumId w:val="7"/>
    <w:lvlOverride w:ilvl="0">
      <w:startOverride w:val="1"/>
    </w:lvlOverride>
  </w:num>
  <w:num w:numId="10" w16cid:durableId="324675542">
    <w:abstractNumId w:val="6"/>
  </w:num>
  <w:num w:numId="11" w16cid:durableId="1144158801">
    <w:abstractNumId w:val="4"/>
  </w:num>
  <w:num w:numId="12" w16cid:durableId="735787812">
    <w:abstractNumId w:val="3"/>
  </w:num>
  <w:num w:numId="13" w16cid:durableId="1233656768">
    <w:abstractNumId w:val="33"/>
  </w:num>
  <w:num w:numId="14" w16cid:durableId="923489097">
    <w:abstractNumId w:val="30"/>
  </w:num>
  <w:num w:numId="15" w16cid:durableId="370422138">
    <w:abstractNumId w:val="43"/>
  </w:num>
  <w:num w:numId="16" w16cid:durableId="2052457374">
    <w:abstractNumId w:val="26"/>
  </w:num>
  <w:num w:numId="17" w16cid:durableId="285621614">
    <w:abstractNumId w:val="2"/>
  </w:num>
  <w:num w:numId="18" w16cid:durableId="569653423">
    <w:abstractNumId w:val="1"/>
  </w:num>
  <w:num w:numId="19" w16cid:durableId="1873109892">
    <w:abstractNumId w:val="0"/>
  </w:num>
  <w:num w:numId="20" w16cid:durableId="1072312211">
    <w:abstractNumId w:val="24"/>
  </w:num>
  <w:num w:numId="21" w16cid:durableId="739254789">
    <w:abstractNumId w:val="12"/>
  </w:num>
  <w:num w:numId="22" w16cid:durableId="42871034">
    <w:abstractNumId w:val="16"/>
  </w:num>
  <w:num w:numId="23" w16cid:durableId="79068308">
    <w:abstractNumId w:val="22"/>
  </w:num>
  <w:num w:numId="24" w16cid:durableId="1179613445">
    <w:abstractNumId w:val="20"/>
  </w:num>
  <w:num w:numId="25" w16cid:durableId="1736587170">
    <w:abstractNumId w:val="34"/>
    <w:lvlOverride w:ilvl="0">
      <w:lvl w:ilvl="0">
        <w:start w:val="1"/>
        <w:numFmt w:val="bullet"/>
        <w:lvlText w:val="­"/>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bullet"/>
        <w:pStyle w:val="Bulletlevel2"/>
        <w:lvlText w:val="+"/>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bullet"/>
        <w:pStyle w:val="Bulletlevel3"/>
        <w:lvlText w:val="*"/>
        <w:lvlJc w:val="left"/>
        <w:pPr>
          <w:ind w:left="180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bullet"/>
        <w:pStyle w:val="Bulletlevel4"/>
        <w:lvlText w:val="●"/>
        <w:lvlJc w:val="left"/>
        <w:pPr>
          <w:ind w:left="25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bullet"/>
        <w:pStyle w:val="Bulletlevel5"/>
        <w:lvlText w:val="■"/>
        <w:lvlJc w:val="left"/>
        <w:pPr>
          <w:ind w:left="32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6" w16cid:durableId="1256401393">
    <w:abstractNumId w:val="34"/>
  </w:num>
  <w:num w:numId="27" w16cid:durableId="531765025">
    <w:abstractNumId w:val="39"/>
  </w:num>
  <w:num w:numId="28" w16cid:durableId="508983533">
    <w:abstractNumId w:val="42"/>
  </w:num>
  <w:num w:numId="29" w16cid:durableId="1431312986">
    <w:abstractNumId w:val="31"/>
  </w:num>
  <w:num w:numId="30" w16cid:durableId="10039012">
    <w:abstractNumId w:val="40"/>
  </w:num>
  <w:num w:numId="31" w16cid:durableId="1554777987">
    <w:abstractNumId w:val="15"/>
  </w:num>
  <w:num w:numId="32" w16cid:durableId="1551071932">
    <w:abstractNumId w:val="27"/>
  </w:num>
  <w:num w:numId="33" w16cid:durableId="947354724">
    <w:abstractNumId w:val="38"/>
  </w:num>
  <w:num w:numId="34" w16cid:durableId="752510762">
    <w:abstractNumId w:val="44"/>
  </w:num>
  <w:num w:numId="35" w16cid:durableId="737941128">
    <w:abstractNumId w:val="36"/>
  </w:num>
  <w:num w:numId="36" w16cid:durableId="815612807">
    <w:abstractNumId w:val="35"/>
  </w:num>
  <w:num w:numId="37" w16cid:durableId="282350322">
    <w:abstractNumId w:val="14"/>
  </w:num>
  <w:num w:numId="38" w16cid:durableId="321548240">
    <w:abstractNumId w:val="23"/>
  </w:num>
  <w:num w:numId="39" w16cid:durableId="1238857686">
    <w:abstractNumId w:val="47"/>
  </w:num>
  <w:num w:numId="40" w16cid:durableId="1087383633">
    <w:abstractNumId w:val="10"/>
  </w:num>
  <w:num w:numId="41" w16cid:durableId="1997755150">
    <w:abstractNumId w:val="29"/>
  </w:num>
  <w:num w:numId="42" w16cid:durableId="1198852461">
    <w:abstractNumId w:val="37"/>
  </w:num>
  <w:num w:numId="43" w16cid:durableId="498886969">
    <w:abstractNumId w:val="9"/>
  </w:num>
  <w:num w:numId="44" w16cid:durableId="1957834550">
    <w:abstractNumId w:val="11"/>
  </w:num>
  <w:num w:numId="45" w16cid:durableId="1153913781">
    <w:abstractNumId w:val="21"/>
  </w:num>
  <w:num w:numId="46" w16cid:durableId="117075928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75974106">
    <w:abstractNumId w:val="17"/>
  </w:num>
  <w:num w:numId="48" w16cid:durableId="264506879">
    <w:abstractNumId w:val="32"/>
  </w:num>
  <w:num w:numId="49" w16cid:durableId="902830952">
    <w:abstractNumId w:val="1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activeWritingStyle w:appName="MSWord" w:lang="en-US" w:vendorID="64" w:dllVersion="0" w:nlCheck="1" w:checkStyle="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1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719"/>
    <w:rsid w:val="0000008E"/>
    <w:rsid w:val="000005D1"/>
    <w:rsid w:val="000007E0"/>
    <w:rsid w:val="00000945"/>
    <w:rsid w:val="00000D91"/>
    <w:rsid w:val="00001092"/>
    <w:rsid w:val="000018DD"/>
    <w:rsid w:val="00001915"/>
    <w:rsid w:val="000021EB"/>
    <w:rsid w:val="00002224"/>
    <w:rsid w:val="000029B7"/>
    <w:rsid w:val="00002D3E"/>
    <w:rsid w:val="00002D8F"/>
    <w:rsid w:val="00002E38"/>
    <w:rsid w:val="00002FA6"/>
    <w:rsid w:val="000031E2"/>
    <w:rsid w:val="00003ACF"/>
    <w:rsid w:val="00003D10"/>
    <w:rsid w:val="0000410D"/>
    <w:rsid w:val="00004518"/>
    <w:rsid w:val="000047FC"/>
    <w:rsid w:val="00004BE5"/>
    <w:rsid w:val="00005441"/>
    <w:rsid w:val="0000595D"/>
    <w:rsid w:val="00005E11"/>
    <w:rsid w:val="00006154"/>
    <w:rsid w:val="00006314"/>
    <w:rsid w:val="00006AC6"/>
    <w:rsid w:val="00006F19"/>
    <w:rsid w:val="00007D2A"/>
    <w:rsid w:val="00007FE9"/>
    <w:rsid w:val="000101D5"/>
    <w:rsid w:val="000102DE"/>
    <w:rsid w:val="000103FB"/>
    <w:rsid w:val="0001072F"/>
    <w:rsid w:val="00010D2F"/>
    <w:rsid w:val="00011247"/>
    <w:rsid w:val="000115F5"/>
    <w:rsid w:val="00011931"/>
    <w:rsid w:val="00011A70"/>
    <w:rsid w:val="00011EF6"/>
    <w:rsid w:val="00011F5B"/>
    <w:rsid w:val="000124C0"/>
    <w:rsid w:val="00012643"/>
    <w:rsid w:val="0001291D"/>
    <w:rsid w:val="00012CEC"/>
    <w:rsid w:val="00013081"/>
    <w:rsid w:val="00013247"/>
    <w:rsid w:val="00013EAC"/>
    <w:rsid w:val="00014DF3"/>
    <w:rsid w:val="00015518"/>
    <w:rsid w:val="00015B33"/>
    <w:rsid w:val="00015E01"/>
    <w:rsid w:val="000161BC"/>
    <w:rsid w:val="00016594"/>
    <w:rsid w:val="000167B4"/>
    <w:rsid w:val="00016ED6"/>
    <w:rsid w:val="00016F26"/>
    <w:rsid w:val="00017089"/>
    <w:rsid w:val="00017677"/>
    <w:rsid w:val="00017972"/>
    <w:rsid w:val="00017D7F"/>
    <w:rsid w:val="00020305"/>
    <w:rsid w:val="000204E7"/>
    <w:rsid w:val="000204F5"/>
    <w:rsid w:val="00020648"/>
    <w:rsid w:val="000208FF"/>
    <w:rsid w:val="00020939"/>
    <w:rsid w:val="00020D16"/>
    <w:rsid w:val="00020EB8"/>
    <w:rsid w:val="00021327"/>
    <w:rsid w:val="00021797"/>
    <w:rsid w:val="0002188A"/>
    <w:rsid w:val="000218BC"/>
    <w:rsid w:val="00021CDD"/>
    <w:rsid w:val="00022224"/>
    <w:rsid w:val="00022459"/>
    <w:rsid w:val="0002253C"/>
    <w:rsid w:val="00022866"/>
    <w:rsid w:val="00022919"/>
    <w:rsid w:val="00022D53"/>
    <w:rsid w:val="00023010"/>
    <w:rsid w:val="00023021"/>
    <w:rsid w:val="00023064"/>
    <w:rsid w:val="00023341"/>
    <w:rsid w:val="000233FB"/>
    <w:rsid w:val="00023471"/>
    <w:rsid w:val="00023600"/>
    <w:rsid w:val="000236BC"/>
    <w:rsid w:val="00023703"/>
    <w:rsid w:val="0002375B"/>
    <w:rsid w:val="00023838"/>
    <w:rsid w:val="00023C4C"/>
    <w:rsid w:val="00023CCD"/>
    <w:rsid w:val="00023D73"/>
    <w:rsid w:val="00023D91"/>
    <w:rsid w:val="00024372"/>
    <w:rsid w:val="0002464D"/>
    <w:rsid w:val="000246AB"/>
    <w:rsid w:val="000248A4"/>
    <w:rsid w:val="00024AEB"/>
    <w:rsid w:val="00024E2C"/>
    <w:rsid w:val="00024F3A"/>
    <w:rsid w:val="00025584"/>
    <w:rsid w:val="00025801"/>
    <w:rsid w:val="00025B22"/>
    <w:rsid w:val="00025BCC"/>
    <w:rsid w:val="00025C51"/>
    <w:rsid w:val="00025FCE"/>
    <w:rsid w:val="000263D5"/>
    <w:rsid w:val="00026E86"/>
    <w:rsid w:val="00027C92"/>
    <w:rsid w:val="00027D3F"/>
    <w:rsid w:val="000302DF"/>
    <w:rsid w:val="000304FF"/>
    <w:rsid w:val="00031077"/>
    <w:rsid w:val="000311BD"/>
    <w:rsid w:val="000316B0"/>
    <w:rsid w:val="000316BD"/>
    <w:rsid w:val="00031808"/>
    <w:rsid w:val="00032336"/>
    <w:rsid w:val="000325EF"/>
    <w:rsid w:val="000327D7"/>
    <w:rsid w:val="00032D67"/>
    <w:rsid w:val="00032ECB"/>
    <w:rsid w:val="00033191"/>
    <w:rsid w:val="0003363D"/>
    <w:rsid w:val="00033C51"/>
    <w:rsid w:val="00034471"/>
    <w:rsid w:val="00034697"/>
    <w:rsid w:val="00034CA0"/>
    <w:rsid w:val="00035452"/>
    <w:rsid w:val="0003546D"/>
    <w:rsid w:val="000355FB"/>
    <w:rsid w:val="0003584B"/>
    <w:rsid w:val="000359D1"/>
    <w:rsid w:val="000361D2"/>
    <w:rsid w:val="000363FE"/>
    <w:rsid w:val="00036938"/>
    <w:rsid w:val="00036A4A"/>
    <w:rsid w:val="00037392"/>
    <w:rsid w:val="0003797F"/>
    <w:rsid w:val="00037D7B"/>
    <w:rsid w:val="000404A5"/>
    <w:rsid w:val="00040638"/>
    <w:rsid w:val="00040EB0"/>
    <w:rsid w:val="000417FD"/>
    <w:rsid w:val="00041FD5"/>
    <w:rsid w:val="00042552"/>
    <w:rsid w:val="00042AD6"/>
    <w:rsid w:val="00042EB7"/>
    <w:rsid w:val="00042F4D"/>
    <w:rsid w:val="000431C6"/>
    <w:rsid w:val="00043859"/>
    <w:rsid w:val="00043A2F"/>
    <w:rsid w:val="00043A4F"/>
    <w:rsid w:val="00043A9F"/>
    <w:rsid w:val="00043B96"/>
    <w:rsid w:val="00044124"/>
    <w:rsid w:val="000442E0"/>
    <w:rsid w:val="00044412"/>
    <w:rsid w:val="00044A77"/>
    <w:rsid w:val="00044A85"/>
    <w:rsid w:val="00045304"/>
    <w:rsid w:val="000454B9"/>
    <w:rsid w:val="00045DE1"/>
    <w:rsid w:val="00045E53"/>
    <w:rsid w:val="000467C3"/>
    <w:rsid w:val="00046941"/>
    <w:rsid w:val="000471CC"/>
    <w:rsid w:val="0004731A"/>
    <w:rsid w:val="00047491"/>
    <w:rsid w:val="0005072A"/>
    <w:rsid w:val="000508D5"/>
    <w:rsid w:val="00050917"/>
    <w:rsid w:val="00050A9D"/>
    <w:rsid w:val="00050C06"/>
    <w:rsid w:val="00051008"/>
    <w:rsid w:val="0005155D"/>
    <w:rsid w:val="000516BE"/>
    <w:rsid w:val="00051750"/>
    <w:rsid w:val="00051920"/>
    <w:rsid w:val="00051E2D"/>
    <w:rsid w:val="00051F86"/>
    <w:rsid w:val="0005202B"/>
    <w:rsid w:val="00052C6B"/>
    <w:rsid w:val="0005320D"/>
    <w:rsid w:val="0005323E"/>
    <w:rsid w:val="00053536"/>
    <w:rsid w:val="00053AD3"/>
    <w:rsid w:val="0005430A"/>
    <w:rsid w:val="00054376"/>
    <w:rsid w:val="0005448A"/>
    <w:rsid w:val="00054644"/>
    <w:rsid w:val="0005492C"/>
    <w:rsid w:val="000549C0"/>
    <w:rsid w:val="00054A14"/>
    <w:rsid w:val="00054D87"/>
    <w:rsid w:val="00055056"/>
    <w:rsid w:val="000554CF"/>
    <w:rsid w:val="00055952"/>
    <w:rsid w:val="00056149"/>
    <w:rsid w:val="000561B8"/>
    <w:rsid w:val="000567A3"/>
    <w:rsid w:val="000567E9"/>
    <w:rsid w:val="00056835"/>
    <w:rsid w:val="00056889"/>
    <w:rsid w:val="00056A7B"/>
    <w:rsid w:val="00056A96"/>
    <w:rsid w:val="00056B2C"/>
    <w:rsid w:val="00056E7F"/>
    <w:rsid w:val="00057625"/>
    <w:rsid w:val="000578A0"/>
    <w:rsid w:val="0005799E"/>
    <w:rsid w:val="0006039B"/>
    <w:rsid w:val="00060552"/>
    <w:rsid w:val="00060605"/>
    <w:rsid w:val="00060AC4"/>
    <w:rsid w:val="00060DF9"/>
    <w:rsid w:val="000612C2"/>
    <w:rsid w:val="0006142D"/>
    <w:rsid w:val="0006198A"/>
    <w:rsid w:val="00061E91"/>
    <w:rsid w:val="00061EB8"/>
    <w:rsid w:val="00062412"/>
    <w:rsid w:val="00062436"/>
    <w:rsid w:val="00062AF8"/>
    <w:rsid w:val="00062B05"/>
    <w:rsid w:val="00063095"/>
    <w:rsid w:val="0006313C"/>
    <w:rsid w:val="00063303"/>
    <w:rsid w:val="00063688"/>
    <w:rsid w:val="000639F1"/>
    <w:rsid w:val="00063B25"/>
    <w:rsid w:val="00063BE5"/>
    <w:rsid w:val="00063C41"/>
    <w:rsid w:val="00063C94"/>
    <w:rsid w:val="00063D5D"/>
    <w:rsid w:val="00064A76"/>
    <w:rsid w:val="000650A1"/>
    <w:rsid w:val="0006527E"/>
    <w:rsid w:val="000655F9"/>
    <w:rsid w:val="00065EDD"/>
    <w:rsid w:val="00065FBA"/>
    <w:rsid w:val="000661EC"/>
    <w:rsid w:val="00066865"/>
    <w:rsid w:val="000673E3"/>
    <w:rsid w:val="00067762"/>
    <w:rsid w:val="00067A81"/>
    <w:rsid w:val="00067DD9"/>
    <w:rsid w:val="00070084"/>
    <w:rsid w:val="00070330"/>
    <w:rsid w:val="000706EA"/>
    <w:rsid w:val="00070A39"/>
    <w:rsid w:val="00070E05"/>
    <w:rsid w:val="00071190"/>
    <w:rsid w:val="000712C9"/>
    <w:rsid w:val="00071A4A"/>
    <w:rsid w:val="00071AB5"/>
    <w:rsid w:val="00071CBF"/>
    <w:rsid w:val="00071CC3"/>
    <w:rsid w:val="00071EFF"/>
    <w:rsid w:val="00072116"/>
    <w:rsid w:val="00072253"/>
    <w:rsid w:val="000725C4"/>
    <w:rsid w:val="0007310A"/>
    <w:rsid w:val="00073489"/>
    <w:rsid w:val="0007351C"/>
    <w:rsid w:val="000738DC"/>
    <w:rsid w:val="00073B3C"/>
    <w:rsid w:val="00073E39"/>
    <w:rsid w:val="000741DE"/>
    <w:rsid w:val="000744F7"/>
    <w:rsid w:val="00074740"/>
    <w:rsid w:val="00074F81"/>
    <w:rsid w:val="00074FF8"/>
    <w:rsid w:val="0007505F"/>
    <w:rsid w:val="00076321"/>
    <w:rsid w:val="00076446"/>
    <w:rsid w:val="00076858"/>
    <w:rsid w:val="000768ED"/>
    <w:rsid w:val="00076B81"/>
    <w:rsid w:val="00076BEF"/>
    <w:rsid w:val="00076FAE"/>
    <w:rsid w:val="00077129"/>
    <w:rsid w:val="00077743"/>
    <w:rsid w:val="00077828"/>
    <w:rsid w:val="00077AEB"/>
    <w:rsid w:val="00077B49"/>
    <w:rsid w:val="00080004"/>
    <w:rsid w:val="000802FC"/>
    <w:rsid w:val="0008164C"/>
    <w:rsid w:val="000819EE"/>
    <w:rsid w:val="00081A3D"/>
    <w:rsid w:val="00081D75"/>
    <w:rsid w:val="00081DB1"/>
    <w:rsid w:val="0008214E"/>
    <w:rsid w:val="00082199"/>
    <w:rsid w:val="00082AB4"/>
    <w:rsid w:val="00083BB8"/>
    <w:rsid w:val="00084465"/>
    <w:rsid w:val="00084D22"/>
    <w:rsid w:val="00084ED2"/>
    <w:rsid w:val="0008517C"/>
    <w:rsid w:val="000855CB"/>
    <w:rsid w:val="000860D6"/>
    <w:rsid w:val="00086364"/>
    <w:rsid w:val="000867D6"/>
    <w:rsid w:val="00086DE3"/>
    <w:rsid w:val="00086F55"/>
    <w:rsid w:val="00087521"/>
    <w:rsid w:val="000875CB"/>
    <w:rsid w:val="00087724"/>
    <w:rsid w:val="00087C03"/>
    <w:rsid w:val="00087E8D"/>
    <w:rsid w:val="00090359"/>
    <w:rsid w:val="000905B3"/>
    <w:rsid w:val="00090718"/>
    <w:rsid w:val="00090750"/>
    <w:rsid w:val="0009142E"/>
    <w:rsid w:val="00091821"/>
    <w:rsid w:val="00091995"/>
    <w:rsid w:val="000919CB"/>
    <w:rsid w:val="00092948"/>
    <w:rsid w:val="00092D12"/>
    <w:rsid w:val="00092EA1"/>
    <w:rsid w:val="000930CA"/>
    <w:rsid w:val="0009371B"/>
    <w:rsid w:val="00093721"/>
    <w:rsid w:val="00093939"/>
    <w:rsid w:val="00093D45"/>
    <w:rsid w:val="00093F71"/>
    <w:rsid w:val="000940D9"/>
    <w:rsid w:val="0009432A"/>
    <w:rsid w:val="00094439"/>
    <w:rsid w:val="00094902"/>
    <w:rsid w:val="0009503E"/>
    <w:rsid w:val="0009575D"/>
    <w:rsid w:val="00095826"/>
    <w:rsid w:val="000959A9"/>
    <w:rsid w:val="00095BB6"/>
    <w:rsid w:val="00095E00"/>
    <w:rsid w:val="00095F06"/>
    <w:rsid w:val="000960CE"/>
    <w:rsid w:val="00096639"/>
    <w:rsid w:val="000966A3"/>
    <w:rsid w:val="00096747"/>
    <w:rsid w:val="0009676E"/>
    <w:rsid w:val="00096CA4"/>
    <w:rsid w:val="000973AE"/>
    <w:rsid w:val="0009761C"/>
    <w:rsid w:val="00097892"/>
    <w:rsid w:val="0009792D"/>
    <w:rsid w:val="00097D92"/>
    <w:rsid w:val="00097E3A"/>
    <w:rsid w:val="000A06BF"/>
    <w:rsid w:val="000A06E4"/>
    <w:rsid w:val="000A0821"/>
    <w:rsid w:val="000A0834"/>
    <w:rsid w:val="000A095E"/>
    <w:rsid w:val="000A1248"/>
    <w:rsid w:val="000A17FA"/>
    <w:rsid w:val="000A1B39"/>
    <w:rsid w:val="000A2021"/>
    <w:rsid w:val="000A22B8"/>
    <w:rsid w:val="000A28B1"/>
    <w:rsid w:val="000A2B78"/>
    <w:rsid w:val="000A2BEA"/>
    <w:rsid w:val="000A2CD0"/>
    <w:rsid w:val="000A302E"/>
    <w:rsid w:val="000A31FF"/>
    <w:rsid w:val="000A323E"/>
    <w:rsid w:val="000A34A0"/>
    <w:rsid w:val="000A3531"/>
    <w:rsid w:val="000A3642"/>
    <w:rsid w:val="000A379D"/>
    <w:rsid w:val="000A3A29"/>
    <w:rsid w:val="000A4047"/>
    <w:rsid w:val="000A45C6"/>
    <w:rsid w:val="000A48B0"/>
    <w:rsid w:val="000A49C7"/>
    <w:rsid w:val="000A4A8D"/>
    <w:rsid w:val="000A4C83"/>
    <w:rsid w:val="000A4F87"/>
    <w:rsid w:val="000A501A"/>
    <w:rsid w:val="000A51EA"/>
    <w:rsid w:val="000A53AC"/>
    <w:rsid w:val="000A5428"/>
    <w:rsid w:val="000A556C"/>
    <w:rsid w:val="000A5B7D"/>
    <w:rsid w:val="000A5BF7"/>
    <w:rsid w:val="000A5DFA"/>
    <w:rsid w:val="000A6342"/>
    <w:rsid w:val="000A66BC"/>
    <w:rsid w:val="000A6A37"/>
    <w:rsid w:val="000A6C93"/>
    <w:rsid w:val="000A6DE1"/>
    <w:rsid w:val="000A73D7"/>
    <w:rsid w:val="000A7899"/>
    <w:rsid w:val="000A790B"/>
    <w:rsid w:val="000A7D93"/>
    <w:rsid w:val="000A7EA8"/>
    <w:rsid w:val="000B00F3"/>
    <w:rsid w:val="000B02E5"/>
    <w:rsid w:val="000B0502"/>
    <w:rsid w:val="000B06D5"/>
    <w:rsid w:val="000B07D5"/>
    <w:rsid w:val="000B0A4B"/>
    <w:rsid w:val="000B0D25"/>
    <w:rsid w:val="000B0D6A"/>
    <w:rsid w:val="000B110E"/>
    <w:rsid w:val="000B1133"/>
    <w:rsid w:val="000B126C"/>
    <w:rsid w:val="000B152F"/>
    <w:rsid w:val="000B17F5"/>
    <w:rsid w:val="000B1C99"/>
    <w:rsid w:val="000B1F12"/>
    <w:rsid w:val="000B2543"/>
    <w:rsid w:val="000B28CF"/>
    <w:rsid w:val="000B2972"/>
    <w:rsid w:val="000B2B91"/>
    <w:rsid w:val="000B2C5B"/>
    <w:rsid w:val="000B2F8B"/>
    <w:rsid w:val="000B300E"/>
    <w:rsid w:val="000B3073"/>
    <w:rsid w:val="000B312B"/>
    <w:rsid w:val="000B342E"/>
    <w:rsid w:val="000B35DD"/>
    <w:rsid w:val="000B401F"/>
    <w:rsid w:val="000B4AA5"/>
    <w:rsid w:val="000B5A27"/>
    <w:rsid w:val="000B5A9A"/>
    <w:rsid w:val="000B5CE4"/>
    <w:rsid w:val="000B5D1D"/>
    <w:rsid w:val="000B61C5"/>
    <w:rsid w:val="000B6256"/>
    <w:rsid w:val="000B63FB"/>
    <w:rsid w:val="000B66E9"/>
    <w:rsid w:val="000B6791"/>
    <w:rsid w:val="000B6A1B"/>
    <w:rsid w:val="000B6B65"/>
    <w:rsid w:val="000B6D57"/>
    <w:rsid w:val="000B70C7"/>
    <w:rsid w:val="000B7736"/>
    <w:rsid w:val="000B7744"/>
    <w:rsid w:val="000B7848"/>
    <w:rsid w:val="000B78B0"/>
    <w:rsid w:val="000B7A78"/>
    <w:rsid w:val="000C0D99"/>
    <w:rsid w:val="000C1957"/>
    <w:rsid w:val="000C1E2F"/>
    <w:rsid w:val="000C2238"/>
    <w:rsid w:val="000C2270"/>
    <w:rsid w:val="000C2743"/>
    <w:rsid w:val="000C2ABA"/>
    <w:rsid w:val="000C2ACF"/>
    <w:rsid w:val="000C2D23"/>
    <w:rsid w:val="000C3199"/>
    <w:rsid w:val="000C3BBA"/>
    <w:rsid w:val="000C414B"/>
    <w:rsid w:val="000C42A6"/>
    <w:rsid w:val="000C4500"/>
    <w:rsid w:val="000C4852"/>
    <w:rsid w:val="000C4C1F"/>
    <w:rsid w:val="000C4ED8"/>
    <w:rsid w:val="000C4FD3"/>
    <w:rsid w:val="000C4FFA"/>
    <w:rsid w:val="000C5192"/>
    <w:rsid w:val="000C5209"/>
    <w:rsid w:val="000C526D"/>
    <w:rsid w:val="000C54C6"/>
    <w:rsid w:val="000C5528"/>
    <w:rsid w:val="000C5729"/>
    <w:rsid w:val="000C60F3"/>
    <w:rsid w:val="000C65E3"/>
    <w:rsid w:val="000C6B71"/>
    <w:rsid w:val="000C70B4"/>
    <w:rsid w:val="000C73A1"/>
    <w:rsid w:val="000C73C7"/>
    <w:rsid w:val="000C75D3"/>
    <w:rsid w:val="000C76B2"/>
    <w:rsid w:val="000C7769"/>
    <w:rsid w:val="000C7DBD"/>
    <w:rsid w:val="000C7EE1"/>
    <w:rsid w:val="000C7FE2"/>
    <w:rsid w:val="000D004A"/>
    <w:rsid w:val="000D05E2"/>
    <w:rsid w:val="000D0737"/>
    <w:rsid w:val="000D0DDC"/>
    <w:rsid w:val="000D0FC0"/>
    <w:rsid w:val="000D1147"/>
    <w:rsid w:val="000D19B8"/>
    <w:rsid w:val="000D1B8E"/>
    <w:rsid w:val="000D1C41"/>
    <w:rsid w:val="000D238B"/>
    <w:rsid w:val="000D2577"/>
    <w:rsid w:val="000D28D0"/>
    <w:rsid w:val="000D3124"/>
    <w:rsid w:val="000D3215"/>
    <w:rsid w:val="000D328A"/>
    <w:rsid w:val="000D32E0"/>
    <w:rsid w:val="000D330A"/>
    <w:rsid w:val="000D33A3"/>
    <w:rsid w:val="000D350E"/>
    <w:rsid w:val="000D3B8D"/>
    <w:rsid w:val="000D3DF5"/>
    <w:rsid w:val="000D3F16"/>
    <w:rsid w:val="000D4054"/>
    <w:rsid w:val="000D421A"/>
    <w:rsid w:val="000D42E1"/>
    <w:rsid w:val="000D437A"/>
    <w:rsid w:val="000D43F4"/>
    <w:rsid w:val="000D4676"/>
    <w:rsid w:val="000D4D80"/>
    <w:rsid w:val="000D4E8F"/>
    <w:rsid w:val="000D5194"/>
    <w:rsid w:val="000D53A2"/>
    <w:rsid w:val="000D5405"/>
    <w:rsid w:val="000D5601"/>
    <w:rsid w:val="000D5734"/>
    <w:rsid w:val="000D5A69"/>
    <w:rsid w:val="000D5C38"/>
    <w:rsid w:val="000D5D86"/>
    <w:rsid w:val="000D5E89"/>
    <w:rsid w:val="000D62B2"/>
    <w:rsid w:val="000D6340"/>
    <w:rsid w:val="000D6506"/>
    <w:rsid w:val="000D683C"/>
    <w:rsid w:val="000D685E"/>
    <w:rsid w:val="000D6DBD"/>
    <w:rsid w:val="000D7678"/>
    <w:rsid w:val="000E004C"/>
    <w:rsid w:val="000E02E0"/>
    <w:rsid w:val="000E04E2"/>
    <w:rsid w:val="000E05C2"/>
    <w:rsid w:val="000E0AFC"/>
    <w:rsid w:val="000E0BBB"/>
    <w:rsid w:val="000E1001"/>
    <w:rsid w:val="000E12B0"/>
    <w:rsid w:val="000E168D"/>
    <w:rsid w:val="000E1ECE"/>
    <w:rsid w:val="000E2CDB"/>
    <w:rsid w:val="000E2FAB"/>
    <w:rsid w:val="000E3066"/>
    <w:rsid w:val="000E3624"/>
    <w:rsid w:val="000E363C"/>
    <w:rsid w:val="000E38E2"/>
    <w:rsid w:val="000E3F5A"/>
    <w:rsid w:val="000E45DC"/>
    <w:rsid w:val="000E4677"/>
    <w:rsid w:val="000E582A"/>
    <w:rsid w:val="000E5C30"/>
    <w:rsid w:val="000E5C3B"/>
    <w:rsid w:val="000E6176"/>
    <w:rsid w:val="000E640F"/>
    <w:rsid w:val="000E653A"/>
    <w:rsid w:val="000E672F"/>
    <w:rsid w:val="000E6765"/>
    <w:rsid w:val="000E68B0"/>
    <w:rsid w:val="000E725B"/>
    <w:rsid w:val="000E75F6"/>
    <w:rsid w:val="000E76F4"/>
    <w:rsid w:val="000E7ADF"/>
    <w:rsid w:val="000E7D1A"/>
    <w:rsid w:val="000F0076"/>
    <w:rsid w:val="000F00DA"/>
    <w:rsid w:val="000F01A6"/>
    <w:rsid w:val="000F233C"/>
    <w:rsid w:val="000F2691"/>
    <w:rsid w:val="000F27B0"/>
    <w:rsid w:val="000F332D"/>
    <w:rsid w:val="000F34E6"/>
    <w:rsid w:val="000F3976"/>
    <w:rsid w:val="000F3B6B"/>
    <w:rsid w:val="000F40CC"/>
    <w:rsid w:val="000F43CB"/>
    <w:rsid w:val="000F4437"/>
    <w:rsid w:val="000F48D7"/>
    <w:rsid w:val="000F4D22"/>
    <w:rsid w:val="000F51BB"/>
    <w:rsid w:val="000F556C"/>
    <w:rsid w:val="000F56EE"/>
    <w:rsid w:val="000F58D0"/>
    <w:rsid w:val="000F5A31"/>
    <w:rsid w:val="000F5EFA"/>
    <w:rsid w:val="000F6409"/>
    <w:rsid w:val="000F67C4"/>
    <w:rsid w:val="000F6977"/>
    <w:rsid w:val="000F69D9"/>
    <w:rsid w:val="000F6BC2"/>
    <w:rsid w:val="000F6E0E"/>
    <w:rsid w:val="000F7520"/>
    <w:rsid w:val="000F7C64"/>
    <w:rsid w:val="000F7E13"/>
    <w:rsid w:val="00100419"/>
    <w:rsid w:val="001006A3"/>
    <w:rsid w:val="00100864"/>
    <w:rsid w:val="00100BC1"/>
    <w:rsid w:val="00100BD9"/>
    <w:rsid w:val="00100E01"/>
    <w:rsid w:val="00101DD6"/>
    <w:rsid w:val="00101E3F"/>
    <w:rsid w:val="00101FEA"/>
    <w:rsid w:val="00102488"/>
    <w:rsid w:val="001027D4"/>
    <w:rsid w:val="00102C9B"/>
    <w:rsid w:val="00102FC2"/>
    <w:rsid w:val="00103128"/>
    <w:rsid w:val="00103380"/>
    <w:rsid w:val="00103485"/>
    <w:rsid w:val="001034B0"/>
    <w:rsid w:val="00103505"/>
    <w:rsid w:val="00103510"/>
    <w:rsid w:val="00103607"/>
    <w:rsid w:val="00103701"/>
    <w:rsid w:val="00103FA2"/>
    <w:rsid w:val="00103FF0"/>
    <w:rsid w:val="00104243"/>
    <w:rsid w:val="001045BD"/>
    <w:rsid w:val="00104675"/>
    <w:rsid w:val="0010493A"/>
    <w:rsid w:val="00104A7F"/>
    <w:rsid w:val="0010534D"/>
    <w:rsid w:val="001055DB"/>
    <w:rsid w:val="00105833"/>
    <w:rsid w:val="00106346"/>
    <w:rsid w:val="00106472"/>
    <w:rsid w:val="00106748"/>
    <w:rsid w:val="001067BA"/>
    <w:rsid w:val="001070E4"/>
    <w:rsid w:val="00107625"/>
    <w:rsid w:val="00107FD7"/>
    <w:rsid w:val="001105CA"/>
    <w:rsid w:val="001108D3"/>
    <w:rsid w:val="00110AD6"/>
    <w:rsid w:val="00111400"/>
    <w:rsid w:val="0011167E"/>
    <w:rsid w:val="0011196D"/>
    <w:rsid w:val="001119D8"/>
    <w:rsid w:val="00111C1A"/>
    <w:rsid w:val="001120D7"/>
    <w:rsid w:val="0011223F"/>
    <w:rsid w:val="00112367"/>
    <w:rsid w:val="00112392"/>
    <w:rsid w:val="00112555"/>
    <w:rsid w:val="00112772"/>
    <w:rsid w:val="00112922"/>
    <w:rsid w:val="00112A31"/>
    <w:rsid w:val="00112BAF"/>
    <w:rsid w:val="00113B49"/>
    <w:rsid w:val="00113FE3"/>
    <w:rsid w:val="001141B1"/>
    <w:rsid w:val="00114574"/>
    <w:rsid w:val="0011472A"/>
    <w:rsid w:val="00114A62"/>
    <w:rsid w:val="00114AC3"/>
    <w:rsid w:val="00114DFD"/>
    <w:rsid w:val="001150A4"/>
    <w:rsid w:val="001151C6"/>
    <w:rsid w:val="0011582A"/>
    <w:rsid w:val="001162D4"/>
    <w:rsid w:val="001163B6"/>
    <w:rsid w:val="00116700"/>
    <w:rsid w:val="00116A60"/>
    <w:rsid w:val="00116D11"/>
    <w:rsid w:val="00116DDB"/>
    <w:rsid w:val="001170B0"/>
    <w:rsid w:val="0011718B"/>
    <w:rsid w:val="00117224"/>
    <w:rsid w:val="001175CA"/>
    <w:rsid w:val="001178E1"/>
    <w:rsid w:val="00117FBA"/>
    <w:rsid w:val="00120695"/>
    <w:rsid w:val="00120786"/>
    <w:rsid w:val="001207B5"/>
    <w:rsid w:val="00120A6C"/>
    <w:rsid w:val="00120CD7"/>
    <w:rsid w:val="00120D13"/>
    <w:rsid w:val="0012104B"/>
    <w:rsid w:val="00121137"/>
    <w:rsid w:val="00121164"/>
    <w:rsid w:val="001213A2"/>
    <w:rsid w:val="0012140A"/>
    <w:rsid w:val="00121A47"/>
    <w:rsid w:val="00121D2D"/>
    <w:rsid w:val="00122281"/>
    <w:rsid w:val="00122882"/>
    <w:rsid w:val="0012289F"/>
    <w:rsid w:val="00122941"/>
    <w:rsid w:val="00123382"/>
    <w:rsid w:val="001236C1"/>
    <w:rsid w:val="001237CA"/>
    <w:rsid w:val="001238A6"/>
    <w:rsid w:val="0012456A"/>
    <w:rsid w:val="00124D42"/>
    <w:rsid w:val="00124D60"/>
    <w:rsid w:val="00125358"/>
    <w:rsid w:val="0012536E"/>
    <w:rsid w:val="0012551A"/>
    <w:rsid w:val="00125659"/>
    <w:rsid w:val="001259DD"/>
    <w:rsid w:val="00125A04"/>
    <w:rsid w:val="00125EC2"/>
    <w:rsid w:val="00126193"/>
    <w:rsid w:val="00126BAF"/>
    <w:rsid w:val="00126C36"/>
    <w:rsid w:val="00126C48"/>
    <w:rsid w:val="00126CCC"/>
    <w:rsid w:val="001270B8"/>
    <w:rsid w:val="00127778"/>
    <w:rsid w:val="00130095"/>
    <w:rsid w:val="00130364"/>
    <w:rsid w:val="00130396"/>
    <w:rsid w:val="00130782"/>
    <w:rsid w:val="00130A54"/>
    <w:rsid w:val="00130D4A"/>
    <w:rsid w:val="00131017"/>
    <w:rsid w:val="0013105F"/>
    <w:rsid w:val="0013157B"/>
    <w:rsid w:val="0013161C"/>
    <w:rsid w:val="001317B2"/>
    <w:rsid w:val="00131894"/>
    <w:rsid w:val="0013194F"/>
    <w:rsid w:val="0013197E"/>
    <w:rsid w:val="00131C3F"/>
    <w:rsid w:val="00131CAB"/>
    <w:rsid w:val="001331EF"/>
    <w:rsid w:val="00133E1F"/>
    <w:rsid w:val="00133EFB"/>
    <w:rsid w:val="00134A30"/>
    <w:rsid w:val="00134E25"/>
    <w:rsid w:val="00134FFB"/>
    <w:rsid w:val="00135695"/>
    <w:rsid w:val="001357D3"/>
    <w:rsid w:val="00135AFB"/>
    <w:rsid w:val="00135B63"/>
    <w:rsid w:val="001366F2"/>
    <w:rsid w:val="001368B9"/>
    <w:rsid w:val="00136A1E"/>
    <w:rsid w:val="00136ADA"/>
    <w:rsid w:val="00136BE1"/>
    <w:rsid w:val="00136CDA"/>
    <w:rsid w:val="00136F4A"/>
    <w:rsid w:val="00137143"/>
    <w:rsid w:val="00137610"/>
    <w:rsid w:val="00140152"/>
    <w:rsid w:val="0014018E"/>
    <w:rsid w:val="001401B6"/>
    <w:rsid w:val="001402F9"/>
    <w:rsid w:val="00140A87"/>
    <w:rsid w:val="00140AF9"/>
    <w:rsid w:val="00141194"/>
    <w:rsid w:val="00141333"/>
    <w:rsid w:val="0014170D"/>
    <w:rsid w:val="00141AC4"/>
    <w:rsid w:val="00141C22"/>
    <w:rsid w:val="00141F9A"/>
    <w:rsid w:val="00141FD4"/>
    <w:rsid w:val="00142590"/>
    <w:rsid w:val="001428D8"/>
    <w:rsid w:val="00142AFB"/>
    <w:rsid w:val="001432F6"/>
    <w:rsid w:val="001436C3"/>
    <w:rsid w:val="0014371D"/>
    <w:rsid w:val="00143B41"/>
    <w:rsid w:val="00143E1B"/>
    <w:rsid w:val="0014495B"/>
    <w:rsid w:val="00145107"/>
    <w:rsid w:val="001453FB"/>
    <w:rsid w:val="00145C2B"/>
    <w:rsid w:val="00145E58"/>
    <w:rsid w:val="0014645A"/>
    <w:rsid w:val="00146620"/>
    <w:rsid w:val="00146709"/>
    <w:rsid w:val="00146927"/>
    <w:rsid w:val="0014694C"/>
    <w:rsid w:val="00146A97"/>
    <w:rsid w:val="00146FCD"/>
    <w:rsid w:val="001470BE"/>
    <w:rsid w:val="00147120"/>
    <w:rsid w:val="00147129"/>
    <w:rsid w:val="00147455"/>
    <w:rsid w:val="001477F5"/>
    <w:rsid w:val="00147B21"/>
    <w:rsid w:val="00147C1F"/>
    <w:rsid w:val="00147DE8"/>
    <w:rsid w:val="00150124"/>
    <w:rsid w:val="001504E5"/>
    <w:rsid w:val="00150576"/>
    <w:rsid w:val="0015080B"/>
    <w:rsid w:val="001508EC"/>
    <w:rsid w:val="00150B52"/>
    <w:rsid w:val="00150B87"/>
    <w:rsid w:val="00150C4A"/>
    <w:rsid w:val="00150E11"/>
    <w:rsid w:val="0015100D"/>
    <w:rsid w:val="00151560"/>
    <w:rsid w:val="00151E09"/>
    <w:rsid w:val="00151F2C"/>
    <w:rsid w:val="001520A0"/>
    <w:rsid w:val="0015217B"/>
    <w:rsid w:val="00153189"/>
    <w:rsid w:val="001535C7"/>
    <w:rsid w:val="001535E5"/>
    <w:rsid w:val="00153AF5"/>
    <w:rsid w:val="00153C67"/>
    <w:rsid w:val="00153EA6"/>
    <w:rsid w:val="001543DA"/>
    <w:rsid w:val="00154917"/>
    <w:rsid w:val="0015494B"/>
    <w:rsid w:val="00154961"/>
    <w:rsid w:val="00154AE3"/>
    <w:rsid w:val="00154E12"/>
    <w:rsid w:val="001551F6"/>
    <w:rsid w:val="00155812"/>
    <w:rsid w:val="00155D6F"/>
    <w:rsid w:val="00156411"/>
    <w:rsid w:val="0015676F"/>
    <w:rsid w:val="00156954"/>
    <w:rsid w:val="00156B35"/>
    <w:rsid w:val="00156C52"/>
    <w:rsid w:val="00157930"/>
    <w:rsid w:val="001605EB"/>
    <w:rsid w:val="00161159"/>
    <w:rsid w:val="00161388"/>
    <w:rsid w:val="001616FD"/>
    <w:rsid w:val="00161BA7"/>
    <w:rsid w:val="00161CEC"/>
    <w:rsid w:val="00161F16"/>
    <w:rsid w:val="001620DE"/>
    <w:rsid w:val="00162AEB"/>
    <w:rsid w:val="00162CF9"/>
    <w:rsid w:val="001631B5"/>
    <w:rsid w:val="001633FB"/>
    <w:rsid w:val="0016381E"/>
    <w:rsid w:val="00163B41"/>
    <w:rsid w:val="001640E2"/>
    <w:rsid w:val="00164305"/>
    <w:rsid w:val="00164660"/>
    <w:rsid w:val="00164810"/>
    <w:rsid w:val="001648F4"/>
    <w:rsid w:val="00164AC1"/>
    <w:rsid w:val="00164BE9"/>
    <w:rsid w:val="00164C53"/>
    <w:rsid w:val="00165126"/>
    <w:rsid w:val="00166414"/>
    <w:rsid w:val="00166E04"/>
    <w:rsid w:val="00166F24"/>
    <w:rsid w:val="00167B2B"/>
    <w:rsid w:val="00167F47"/>
    <w:rsid w:val="001701C6"/>
    <w:rsid w:val="00170443"/>
    <w:rsid w:val="001707CA"/>
    <w:rsid w:val="00171003"/>
    <w:rsid w:val="00171526"/>
    <w:rsid w:val="00171B0C"/>
    <w:rsid w:val="00171BAF"/>
    <w:rsid w:val="00172170"/>
    <w:rsid w:val="00172473"/>
    <w:rsid w:val="001727DA"/>
    <w:rsid w:val="00172822"/>
    <w:rsid w:val="0017282C"/>
    <w:rsid w:val="001729B7"/>
    <w:rsid w:val="00172BCB"/>
    <w:rsid w:val="00172CE0"/>
    <w:rsid w:val="00172E06"/>
    <w:rsid w:val="001731E9"/>
    <w:rsid w:val="00173636"/>
    <w:rsid w:val="00173BEF"/>
    <w:rsid w:val="00174460"/>
    <w:rsid w:val="001747FC"/>
    <w:rsid w:val="00174A3D"/>
    <w:rsid w:val="00174C66"/>
    <w:rsid w:val="00174F1D"/>
    <w:rsid w:val="00175040"/>
    <w:rsid w:val="00175BA9"/>
    <w:rsid w:val="00175CFD"/>
    <w:rsid w:val="00175E68"/>
    <w:rsid w:val="00176B23"/>
    <w:rsid w:val="00176D8B"/>
    <w:rsid w:val="00177049"/>
    <w:rsid w:val="00177A6F"/>
    <w:rsid w:val="00177F38"/>
    <w:rsid w:val="001801ED"/>
    <w:rsid w:val="00180267"/>
    <w:rsid w:val="00180A7D"/>
    <w:rsid w:val="00180C21"/>
    <w:rsid w:val="00181055"/>
    <w:rsid w:val="0018171C"/>
    <w:rsid w:val="001821E8"/>
    <w:rsid w:val="0018239A"/>
    <w:rsid w:val="0018251A"/>
    <w:rsid w:val="00182543"/>
    <w:rsid w:val="00182B15"/>
    <w:rsid w:val="0018300E"/>
    <w:rsid w:val="00183654"/>
    <w:rsid w:val="00183B0D"/>
    <w:rsid w:val="00183B78"/>
    <w:rsid w:val="00183B7F"/>
    <w:rsid w:val="001843D7"/>
    <w:rsid w:val="001848FF"/>
    <w:rsid w:val="00184C83"/>
    <w:rsid w:val="00185188"/>
    <w:rsid w:val="001851A2"/>
    <w:rsid w:val="0018533A"/>
    <w:rsid w:val="001856AA"/>
    <w:rsid w:val="001858DB"/>
    <w:rsid w:val="00185A64"/>
    <w:rsid w:val="00185BA7"/>
    <w:rsid w:val="00185E12"/>
    <w:rsid w:val="001862AE"/>
    <w:rsid w:val="001863DA"/>
    <w:rsid w:val="001864C3"/>
    <w:rsid w:val="0018687C"/>
    <w:rsid w:val="00186994"/>
    <w:rsid w:val="00186A8F"/>
    <w:rsid w:val="00186BB4"/>
    <w:rsid w:val="00187033"/>
    <w:rsid w:val="0018706B"/>
    <w:rsid w:val="00187F10"/>
    <w:rsid w:val="00190298"/>
    <w:rsid w:val="00190307"/>
    <w:rsid w:val="001903E5"/>
    <w:rsid w:val="001908CD"/>
    <w:rsid w:val="00190F15"/>
    <w:rsid w:val="0019155F"/>
    <w:rsid w:val="001915C3"/>
    <w:rsid w:val="00191842"/>
    <w:rsid w:val="00191BA7"/>
    <w:rsid w:val="00191C16"/>
    <w:rsid w:val="00191F6E"/>
    <w:rsid w:val="00192430"/>
    <w:rsid w:val="0019283B"/>
    <w:rsid w:val="00192C8D"/>
    <w:rsid w:val="00193016"/>
    <w:rsid w:val="00193402"/>
    <w:rsid w:val="001937C7"/>
    <w:rsid w:val="00193B2D"/>
    <w:rsid w:val="00194436"/>
    <w:rsid w:val="001944E3"/>
    <w:rsid w:val="0019452D"/>
    <w:rsid w:val="00194737"/>
    <w:rsid w:val="00194C7C"/>
    <w:rsid w:val="001951C5"/>
    <w:rsid w:val="0019597B"/>
    <w:rsid w:val="001960EF"/>
    <w:rsid w:val="001961A8"/>
    <w:rsid w:val="0019635A"/>
    <w:rsid w:val="0019649E"/>
    <w:rsid w:val="00196580"/>
    <w:rsid w:val="0019665E"/>
    <w:rsid w:val="00196974"/>
    <w:rsid w:val="001969EC"/>
    <w:rsid w:val="00196B73"/>
    <w:rsid w:val="00196C6E"/>
    <w:rsid w:val="00196D75"/>
    <w:rsid w:val="00196DCC"/>
    <w:rsid w:val="00196E28"/>
    <w:rsid w:val="00196F4F"/>
    <w:rsid w:val="001971DD"/>
    <w:rsid w:val="00197CD6"/>
    <w:rsid w:val="001A0153"/>
    <w:rsid w:val="001A08F8"/>
    <w:rsid w:val="001A0A37"/>
    <w:rsid w:val="001A0E2A"/>
    <w:rsid w:val="001A0F33"/>
    <w:rsid w:val="001A13BA"/>
    <w:rsid w:val="001A1993"/>
    <w:rsid w:val="001A1AA1"/>
    <w:rsid w:val="001A1C69"/>
    <w:rsid w:val="001A2076"/>
    <w:rsid w:val="001A27E6"/>
    <w:rsid w:val="001A2903"/>
    <w:rsid w:val="001A290C"/>
    <w:rsid w:val="001A2B57"/>
    <w:rsid w:val="001A357A"/>
    <w:rsid w:val="001A35D7"/>
    <w:rsid w:val="001A3626"/>
    <w:rsid w:val="001A3727"/>
    <w:rsid w:val="001A3A4B"/>
    <w:rsid w:val="001A3C77"/>
    <w:rsid w:val="001A485C"/>
    <w:rsid w:val="001A4A2C"/>
    <w:rsid w:val="001A4A76"/>
    <w:rsid w:val="001A4C83"/>
    <w:rsid w:val="001A4CA6"/>
    <w:rsid w:val="001A4FDC"/>
    <w:rsid w:val="001A5003"/>
    <w:rsid w:val="001A540A"/>
    <w:rsid w:val="001A58ED"/>
    <w:rsid w:val="001A5B33"/>
    <w:rsid w:val="001A5D93"/>
    <w:rsid w:val="001A5FE6"/>
    <w:rsid w:val="001A65AC"/>
    <w:rsid w:val="001A669A"/>
    <w:rsid w:val="001A6780"/>
    <w:rsid w:val="001A6B45"/>
    <w:rsid w:val="001A6CAE"/>
    <w:rsid w:val="001A6FDC"/>
    <w:rsid w:val="001A70DF"/>
    <w:rsid w:val="001A79D2"/>
    <w:rsid w:val="001A7AB5"/>
    <w:rsid w:val="001A7F94"/>
    <w:rsid w:val="001B0490"/>
    <w:rsid w:val="001B0501"/>
    <w:rsid w:val="001B06E2"/>
    <w:rsid w:val="001B07E5"/>
    <w:rsid w:val="001B087C"/>
    <w:rsid w:val="001B0E77"/>
    <w:rsid w:val="001B1479"/>
    <w:rsid w:val="001B189B"/>
    <w:rsid w:val="001B19DE"/>
    <w:rsid w:val="001B1B30"/>
    <w:rsid w:val="001B1D39"/>
    <w:rsid w:val="001B206D"/>
    <w:rsid w:val="001B24C0"/>
    <w:rsid w:val="001B2643"/>
    <w:rsid w:val="001B26C1"/>
    <w:rsid w:val="001B2C99"/>
    <w:rsid w:val="001B30D9"/>
    <w:rsid w:val="001B33AC"/>
    <w:rsid w:val="001B45C5"/>
    <w:rsid w:val="001B4665"/>
    <w:rsid w:val="001B4BAA"/>
    <w:rsid w:val="001B50D8"/>
    <w:rsid w:val="001B5107"/>
    <w:rsid w:val="001B5392"/>
    <w:rsid w:val="001B56E4"/>
    <w:rsid w:val="001B5866"/>
    <w:rsid w:val="001B5AAC"/>
    <w:rsid w:val="001B5B54"/>
    <w:rsid w:val="001B5C8D"/>
    <w:rsid w:val="001B5D19"/>
    <w:rsid w:val="001B5E94"/>
    <w:rsid w:val="001B6048"/>
    <w:rsid w:val="001B6082"/>
    <w:rsid w:val="001B650E"/>
    <w:rsid w:val="001B657D"/>
    <w:rsid w:val="001B6DD8"/>
    <w:rsid w:val="001B712E"/>
    <w:rsid w:val="001B726D"/>
    <w:rsid w:val="001B73C7"/>
    <w:rsid w:val="001B75FB"/>
    <w:rsid w:val="001B77FA"/>
    <w:rsid w:val="001B7A49"/>
    <w:rsid w:val="001B7A54"/>
    <w:rsid w:val="001B7B90"/>
    <w:rsid w:val="001C0AE6"/>
    <w:rsid w:val="001C0E18"/>
    <w:rsid w:val="001C1161"/>
    <w:rsid w:val="001C18CF"/>
    <w:rsid w:val="001C1D73"/>
    <w:rsid w:val="001C1E4B"/>
    <w:rsid w:val="001C1FCB"/>
    <w:rsid w:val="001C234B"/>
    <w:rsid w:val="001C23AB"/>
    <w:rsid w:val="001C24AF"/>
    <w:rsid w:val="001C317C"/>
    <w:rsid w:val="001C33EF"/>
    <w:rsid w:val="001C3947"/>
    <w:rsid w:val="001C3CA7"/>
    <w:rsid w:val="001C51EA"/>
    <w:rsid w:val="001C5B35"/>
    <w:rsid w:val="001C5CBC"/>
    <w:rsid w:val="001C5D6A"/>
    <w:rsid w:val="001C6111"/>
    <w:rsid w:val="001C61CC"/>
    <w:rsid w:val="001C625C"/>
    <w:rsid w:val="001C670A"/>
    <w:rsid w:val="001C68EE"/>
    <w:rsid w:val="001C6948"/>
    <w:rsid w:val="001C6A41"/>
    <w:rsid w:val="001C6D76"/>
    <w:rsid w:val="001C701B"/>
    <w:rsid w:val="001C7311"/>
    <w:rsid w:val="001C7D61"/>
    <w:rsid w:val="001D0079"/>
    <w:rsid w:val="001D013D"/>
    <w:rsid w:val="001D01DA"/>
    <w:rsid w:val="001D0B00"/>
    <w:rsid w:val="001D0B05"/>
    <w:rsid w:val="001D0BF8"/>
    <w:rsid w:val="001D0C9E"/>
    <w:rsid w:val="001D1237"/>
    <w:rsid w:val="001D199E"/>
    <w:rsid w:val="001D1A5E"/>
    <w:rsid w:val="001D1ADB"/>
    <w:rsid w:val="001D1F36"/>
    <w:rsid w:val="001D253C"/>
    <w:rsid w:val="001D2E76"/>
    <w:rsid w:val="001D3235"/>
    <w:rsid w:val="001D3509"/>
    <w:rsid w:val="001D36D3"/>
    <w:rsid w:val="001D374A"/>
    <w:rsid w:val="001D3793"/>
    <w:rsid w:val="001D37F9"/>
    <w:rsid w:val="001D3B15"/>
    <w:rsid w:val="001D3C46"/>
    <w:rsid w:val="001D3D18"/>
    <w:rsid w:val="001D412C"/>
    <w:rsid w:val="001D446A"/>
    <w:rsid w:val="001D50D0"/>
    <w:rsid w:val="001D5339"/>
    <w:rsid w:val="001D53B0"/>
    <w:rsid w:val="001D54C3"/>
    <w:rsid w:val="001D580F"/>
    <w:rsid w:val="001D5B78"/>
    <w:rsid w:val="001D5C45"/>
    <w:rsid w:val="001D60CA"/>
    <w:rsid w:val="001D6A98"/>
    <w:rsid w:val="001D7CA2"/>
    <w:rsid w:val="001E004B"/>
    <w:rsid w:val="001E0191"/>
    <w:rsid w:val="001E09AC"/>
    <w:rsid w:val="001E0D9D"/>
    <w:rsid w:val="001E1342"/>
    <w:rsid w:val="001E19D4"/>
    <w:rsid w:val="001E1B1A"/>
    <w:rsid w:val="001E1B79"/>
    <w:rsid w:val="001E1D5F"/>
    <w:rsid w:val="001E22C8"/>
    <w:rsid w:val="001E247D"/>
    <w:rsid w:val="001E28B1"/>
    <w:rsid w:val="001E293B"/>
    <w:rsid w:val="001E2D30"/>
    <w:rsid w:val="001E36BB"/>
    <w:rsid w:val="001E3C0F"/>
    <w:rsid w:val="001E3F92"/>
    <w:rsid w:val="001E3FB1"/>
    <w:rsid w:val="001E49B5"/>
    <w:rsid w:val="001E49C5"/>
    <w:rsid w:val="001E4BC3"/>
    <w:rsid w:val="001E4CC0"/>
    <w:rsid w:val="001E555D"/>
    <w:rsid w:val="001E56B3"/>
    <w:rsid w:val="001E5858"/>
    <w:rsid w:val="001E5E5C"/>
    <w:rsid w:val="001E6976"/>
    <w:rsid w:val="001E6A04"/>
    <w:rsid w:val="001E6CA3"/>
    <w:rsid w:val="001E6FB7"/>
    <w:rsid w:val="001E725C"/>
    <w:rsid w:val="001E7514"/>
    <w:rsid w:val="001E7604"/>
    <w:rsid w:val="001E7A8A"/>
    <w:rsid w:val="001F0206"/>
    <w:rsid w:val="001F0507"/>
    <w:rsid w:val="001F07C1"/>
    <w:rsid w:val="001F0C1F"/>
    <w:rsid w:val="001F1819"/>
    <w:rsid w:val="001F1D6D"/>
    <w:rsid w:val="001F21BD"/>
    <w:rsid w:val="001F24BB"/>
    <w:rsid w:val="001F290B"/>
    <w:rsid w:val="001F2C85"/>
    <w:rsid w:val="001F3A8E"/>
    <w:rsid w:val="001F3B5D"/>
    <w:rsid w:val="001F3CC8"/>
    <w:rsid w:val="001F3EC8"/>
    <w:rsid w:val="001F435C"/>
    <w:rsid w:val="001F45FB"/>
    <w:rsid w:val="001F4AE9"/>
    <w:rsid w:val="001F4BA4"/>
    <w:rsid w:val="001F5210"/>
    <w:rsid w:val="001F5714"/>
    <w:rsid w:val="001F576F"/>
    <w:rsid w:val="001F5A58"/>
    <w:rsid w:val="001F5E17"/>
    <w:rsid w:val="001F608C"/>
    <w:rsid w:val="001F61C2"/>
    <w:rsid w:val="001F652E"/>
    <w:rsid w:val="001F6662"/>
    <w:rsid w:val="001F6A04"/>
    <w:rsid w:val="001F6EBB"/>
    <w:rsid w:val="001F712D"/>
    <w:rsid w:val="001F71E1"/>
    <w:rsid w:val="001F721F"/>
    <w:rsid w:val="001F7382"/>
    <w:rsid w:val="001F748C"/>
    <w:rsid w:val="001F7790"/>
    <w:rsid w:val="001F7EEE"/>
    <w:rsid w:val="00200203"/>
    <w:rsid w:val="00200904"/>
    <w:rsid w:val="002009CE"/>
    <w:rsid w:val="0020107F"/>
    <w:rsid w:val="00201201"/>
    <w:rsid w:val="0020131F"/>
    <w:rsid w:val="002016FE"/>
    <w:rsid w:val="00201A84"/>
    <w:rsid w:val="00201B85"/>
    <w:rsid w:val="00201C06"/>
    <w:rsid w:val="00202009"/>
    <w:rsid w:val="00202157"/>
    <w:rsid w:val="002024AB"/>
    <w:rsid w:val="0020269C"/>
    <w:rsid w:val="002027AE"/>
    <w:rsid w:val="00202B8D"/>
    <w:rsid w:val="00202E50"/>
    <w:rsid w:val="002037D2"/>
    <w:rsid w:val="002038A0"/>
    <w:rsid w:val="00203A99"/>
    <w:rsid w:val="00204861"/>
    <w:rsid w:val="00204A17"/>
    <w:rsid w:val="00204E69"/>
    <w:rsid w:val="00204FC9"/>
    <w:rsid w:val="00205019"/>
    <w:rsid w:val="00205209"/>
    <w:rsid w:val="00205C93"/>
    <w:rsid w:val="002069CA"/>
    <w:rsid w:val="00206EA4"/>
    <w:rsid w:val="0021039A"/>
    <w:rsid w:val="0021070C"/>
    <w:rsid w:val="00210765"/>
    <w:rsid w:val="002107BA"/>
    <w:rsid w:val="0021086C"/>
    <w:rsid w:val="002108AE"/>
    <w:rsid w:val="00210ABA"/>
    <w:rsid w:val="00210C28"/>
    <w:rsid w:val="00210DF0"/>
    <w:rsid w:val="002110DB"/>
    <w:rsid w:val="00211581"/>
    <w:rsid w:val="0021168C"/>
    <w:rsid w:val="00211897"/>
    <w:rsid w:val="00211912"/>
    <w:rsid w:val="00211A8E"/>
    <w:rsid w:val="00211CCF"/>
    <w:rsid w:val="00211D9E"/>
    <w:rsid w:val="002126EC"/>
    <w:rsid w:val="00212B89"/>
    <w:rsid w:val="00212D5D"/>
    <w:rsid w:val="002136C2"/>
    <w:rsid w:val="00213B38"/>
    <w:rsid w:val="00213E3E"/>
    <w:rsid w:val="0021403B"/>
    <w:rsid w:val="002140A8"/>
    <w:rsid w:val="002140DA"/>
    <w:rsid w:val="002141AF"/>
    <w:rsid w:val="00214307"/>
    <w:rsid w:val="00214422"/>
    <w:rsid w:val="00214617"/>
    <w:rsid w:val="002146AE"/>
    <w:rsid w:val="00214D1E"/>
    <w:rsid w:val="0021541E"/>
    <w:rsid w:val="00215746"/>
    <w:rsid w:val="0021590C"/>
    <w:rsid w:val="00215F73"/>
    <w:rsid w:val="00216428"/>
    <w:rsid w:val="002165CA"/>
    <w:rsid w:val="00216A05"/>
    <w:rsid w:val="0021701B"/>
    <w:rsid w:val="00217725"/>
    <w:rsid w:val="0021776A"/>
    <w:rsid w:val="00217EC5"/>
    <w:rsid w:val="002204B7"/>
    <w:rsid w:val="00221059"/>
    <w:rsid w:val="0022110F"/>
    <w:rsid w:val="002216D1"/>
    <w:rsid w:val="00221746"/>
    <w:rsid w:val="00221A09"/>
    <w:rsid w:val="00221AC1"/>
    <w:rsid w:val="0022227E"/>
    <w:rsid w:val="00222363"/>
    <w:rsid w:val="0022238E"/>
    <w:rsid w:val="00222678"/>
    <w:rsid w:val="002226CD"/>
    <w:rsid w:val="00222CBB"/>
    <w:rsid w:val="002236E0"/>
    <w:rsid w:val="002238A2"/>
    <w:rsid w:val="002238A4"/>
    <w:rsid w:val="002238AB"/>
    <w:rsid w:val="00223ABA"/>
    <w:rsid w:val="00223CC4"/>
    <w:rsid w:val="00223E2E"/>
    <w:rsid w:val="002242A4"/>
    <w:rsid w:val="00224556"/>
    <w:rsid w:val="00224E7D"/>
    <w:rsid w:val="00225D18"/>
    <w:rsid w:val="00226915"/>
    <w:rsid w:val="00227093"/>
    <w:rsid w:val="00227714"/>
    <w:rsid w:val="00227B9C"/>
    <w:rsid w:val="00230429"/>
    <w:rsid w:val="00230798"/>
    <w:rsid w:val="00230CC0"/>
    <w:rsid w:val="00231258"/>
    <w:rsid w:val="002314B8"/>
    <w:rsid w:val="0023155A"/>
    <w:rsid w:val="00231B9B"/>
    <w:rsid w:val="002320A9"/>
    <w:rsid w:val="002321A7"/>
    <w:rsid w:val="00232268"/>
    <w:rsid w:val="0023229D"/>
    <w:rsid w:val="00232DF7"/>
    <w:rsid w:val="00232E02"/>
    <w:rsid w:val="0023318B"/>
    <w:rsid w:val="002334FE"/>
    <w:rsid w:val="00233C98"/>
    <w:rsid w:val="0023420D"/>
    <w:rsid w:val="00234249"/>
    <w:rsid w:val="0023424B"/>
    <w:rsid w:val="0023436E"/>
    <w:rsid w:val="002344B0"/>
    <w:rsid w:val="002346D0"/>
    <w:rsid w:val="002348B8"/>
    <w:rsid w:val="002349DF"/>
    <w:rsid w:val="00234E16"/>
    <w:rsid w:val="00234EBD"/>
    <w:rsid w:val="0023511D"/>
    <w:rsid w:val="002359CF"/>
    <w:rsid w:val="00235F47"/>
    <w:rsid w:val="002360D1"/>
    <w:rsid w:val="00236A99"/>
    <w:rsid w:val="00236D9E"/>
    <w:rsid w:val="00236DCD"/>
    <w:rsid w:val="00236E61"/>
    <w:rsid w:val="002374E7"/>
    <w:rsid w:val="00237736"/>
    <w:rsid w:val="00237863"/>
    <w:rsid w:val="00237947"/>
    <w:rsid w:val="00240286"/>
    <w:rsid w:val="0024062A"/>
    <w:rsid w:val="00240BDA"/>
    <w:rsid w:val="00240CB7"/>
    <w:rsid w:val="00240E89"/>
    <w:rsid w:val="0024137B"/>
    <w:rsid w:val="002416AD"/>
    <w:rsid w:val="00241898"/>
    <w:rsid w:val="002418DE"/>
    <w:rsid w:val="00241F87"/>
    <w:rsid w:val="002420B8"/>
    <w:rsid w:val="00242231"/>
    <w:rsid w:val="0024276F"/>
    <w:rsid w:val="00242A36"/>
    <w:rsid w:val="0024326A"/>
    <w:rsid w:val="00243305"/>
    <w:rsid w:val="00243E1E"/>
    <w:rsid w:val="00243E93"/>
    <w:rsid w:val="002445B0"/>
    <w:rsid w:val="00244857"/>
    <w:rsid w:val="002449E6"/>
    <w:rsid w:val="00244B27"/>
    <w:rsid w:val="00244B60"/>
    <w:rsid w:val="00244E62"/>
    <w:rsid w:val="00244EE2"/>
    <w:rsid w:val="002455DD"/>
    <w:rsid w:val="00245C0C"/>
    <w:rsid w:val="00246198"/>
    <w:rsid w:val="002463D9"/>
    <w:rsid w:val="0024669D"/>
    <w:rsid w:val="00246A67"/>
    <w:rsid w:val="002471AB"/>
    <w:rsid w:val="002476C7"/>
    <w:rsid w:val="00247714"/>
    <w:rsid w:val="0024772E"/>
    <w:rsid w:val="002477F1"/>
    <w:rsid w:val="00247D13"/>
    <w:rsid w:val="00250105"/>
    <w:rsid w:val="00250168"/>
    <w:rsid w:val="002507A1"/>
    <w:rsid w:val="00250DD1"/>
    <w:rsid w:val="002516AB"/>
    <w:rsid w:val="002517BF"/>
    <w:rsid w:val="00251A03"/>
    <w:rsid w:val="00251BD3"/>
    <w:rsid w:val="00251E3A"/>
    <w:rsid w:val="002521F9"/>
    <w:rsid w:val="002523C8"/>
    <w:rsid w:val="00252436"/>
    <w:rsid w:val="0025247A"/>
    <w:rsid w:val="002528E4"/>
    <w:rsid w:val="00252FAE"/>
    <w:rsid w:val="002534ED"/>
    <w:rsid w:val="0025380B"/>
    <w:rsid w:val="00253B27"/>
    <w:rsid w:val="00253BE6"/>
    <w:rsid w:val="00253C83"/>
    <w:rsid w:val="00253D4F"/>
    <w:rsid w:val="0025439E"/>
    <w:rsid w:val="0025461D"/>
    <w:rsid w:val="00254BF4"/>
    <w:rsid w:val="0025503D"/>
    <w:rsid w:val="0025517D"/>
    <w:rsid w:val="002554BF"/>
    <w:rsid w:val="00255593"/>
    <w:rsid w:val="00255604"/>
    <w:rsid w:val="00255803"/>
    <w:rsid w:val="0025596A"/>
    <w:rsid w:val="00255A95"/>
    <w:rsid w:val="00256293"/>
    <w:rsid w:val="002563EB"/>
    <w:rsid w:val="002564B8"/>
    <w:rsid w:val="0025671E"/>
    <w:rsid w:val="0025707E"/>
    <w:rsid w:val="002571D6"/>
    <w:rsid w:val="002571F5"/>
    <w:rsid w:val="00257294"/>
    <w:rsid w:val="002572B2"/>
    <w:rsid w:val="00257336"/>
    <w:rsid w:val="002577ED"/>
    <w:rsid w:val="002603C8"/>
    <w:rsid w:val="002610AD"/>
    <w:rsid w:val="0026183E"/>
    <w:rsid w:val="00261909"/>
    <w:rsid w:val="00261C08"/>
    <w:rsid w:val="00261C70"/>
    <w:rsid w:val="00262491"/>
    <w:rsid w:val="002627B2"/>
    <w:rsid w:val="002628AB"/>
    <w:rsid w:val="002629CC"/>
    <w:rsid w:val="00262B34"/>
    <w:rsid w:val="00262B76"/>
    <w:rsid w:val="0026335F"/>
    <w:rsid w:val="002638C1"/>
    <w:rsid w:val="00263A49"/>
    <w:rsid w:val="00263C94"/>
    <w:rsid w:val="002642FC"/>
    <w:rsid w:val="00264652"/>
    <w:rsid w:val="002647EA"/>
    <w:rsid w:val="00264A0D"/>
    <w:rsid w:val="00264CB2"/>
    <w:rsid w:val="0026539E"/>
    <w:rsid w:val="00266406"/>
    <w:rsid w:val="002665C4"/>
    <w:rsid w:val="002666EF"/>
    <w:rsid w:val="00267197"/>
    <w:rsid w:val="002671BE"/>
    <w:rsid w:val="002673C3"/>
    <w:rsid w:val="002678B1"/>
    <w:rsid w:val="00267DED"/>
    <w:rsid w:val="00267F05"/>
    <w:rsid w:val="00270CA4"/>
    <w:rsid w:val="0027137E"/>
    <w:rsid w:val="0027170B"/>
    <w:rsid w:val="00271725"/>
    <w:rsid w:val="00271797"/>
    <w:rsid w:val="00271A56"/>
    <w:rsid w:val="00271CF5"/>
    <w:rsid w:val="00271D0F"/>
    <w:rsid w:val="00271F4E"/>
    <w:rsid w:val="00272128"/>
    <w:rsid w:val="002723CC"/>
    <w:rsid w:val="0027309E"/>
    <w:rsid w:val="0027334D"/>
    <w:rsid w:val="00273A65"/>
    <w:rsid w:val="00273C86"/>
    <w:rsid w:val="00274196"/>
    <w:rsid w:val="00274289"/>
    <w:rsid w:val="00274345"/>
    <w:rsid w:val="00274456"/>
    <w:rsid w:val="002745DA"/>
    <w:rsid w:val="00274944"/>
    <w:rsid w:val="00274968"/>
    <w:rsid w:val="002749AB"/>
    <w:rsid w:val="002749AD"/>
    <w:rsid w:val="00274BE2"/>
    <w:rsid w:val="00275010"/>
    <w:rsid w:val="0027579D"/>
    <w:rsid w:val="00275918"/>
    <w:rsid w:val="00275934"/>
    <w:rsid w:val="002759CE"/>
    <w:rsid w:val="00275BA2"/>
    <w:rsid w:val="002762E4"/>
    <w:rsid w:val="00276C7F"/>
    <w:rsid w:val="00276EDD"/>
    <w:rsid w:val="002770F6"/>
    <w:rsid w:val="00277447"/>
    <w:rsid w:val="002774B3"/>
    <w:rsid w:val="00277540"/>
    <w:rsid w:val="002778AA"/>
    <w:rsid w:val="002802C0"/>
    <w:rsid w:val="00280347"/>
    <w:rsid w:val="002804E7"/>
    <w:rsid w:val="00280611"/>
    <w:rsid w:val="00281036"/>
    <w:rsid w:val="002811B4"/>
    <w:rsid w:val="00281691"/>
    <w:rsid w:val="00281766"/>
    <w:rsid w:val="00281D41"/>
    <w:rsid w:val="00281ECA"/>
    <w:rsid w:val="0028203A"/>
    <w:rsid w:val="002824C7"/>
    <w:rsid w:val="00282791"/>
    <w:rsid w:val="00282C08"/>
    <w:rsid w:val="00282C70"/>
    <w:rsid w:val="00282DEB"/>
    <w:rsid w:val="00282DEC"/>
    <w:rsid w:val="00282EC0"/>
    <w:rsid w:val="002839CA"/>
    <w:rsid w:val="002844B3"/>
    <w:rsid w:val="00284501"/>
    <w:rsid w:val="00284507"/>
    <w:rsid w:val="0028475D"/>
    <w:rsid w:val="00284CB0"/>
    <w:rsid w:val="00284E6E"/>
    <w:rsid w:val="00285395"/>
    <w:rsid w:val="0028588E"/>
    <w:rsid w:val="00285C45"/>
    <w:rsid w:val="00285C7D"/>
    <w:rsid w:val="0028653D"/>
    <w:rsid w:val="0028671D"/>
    <w:rsid w:val="00286DC0"/>
    <w:rsid w:val="00286E9E"/>
    <w:rsid w:val="00287364"/>
    <w:rsid w:val="0028768A"/>
    <w:rsid w:val="00287A29"/>
    <w:rsid w:val="00287A6E"/>
    <w:rsid w:val="00287B02"/>
    <w:rsid w:val="00287E86"/>
    <w:rsid w:val="00287ED6"/>
    <w:rsid w:val="00290061"/>
    <w:rsid w:val="0029020E"/>
    <w:rsid w:val="002908F4"/>
    <w:rsid w:val="00290904"/>
    <w:rsid w:val="00290A70"/>
    <w:rsid w:val="00290FCB"/>
    <w:rsid w:val="00290FD1"/>
    <w:rsid w:val="0029118D"/>
    <w:rsid w:val="00291225"/>
    <w:rsid w:val="002915C6"/>
    <w:rsid w:val="002915DC"/>
    <w:rsid w:val="00291748"/>
    <w:rsid w:val="002918D3"/>
    <w:rsid w:val="00291B80"/>
    <w:rsid w:val="00291FF1"/>
    <w:rsid w:val="0029255E"/>
    <w:rsid w:val="002929CF"/>
    <w:rsid w:val="00292A07"/>
    <w:rsid w:val="00292BD5"/>
    <w:rsid w:val="0029332B"/>
    <w:rsid w:val="00293C4F"/>
    <w:rsid w:val="00294410"/>
    <w:rsid w:val="0029456F"/>
    <w:rsid w:val="00294EFD"/>
    <w:rsid w:val="00295074"/>
    <w:rsid w:val="00295116"/>
    <w:rsid w:val="0029551D"/>
    <w:rsid w:val="00295709"/>
    <w:rsid w:val="00295C15"/>
    <w:rsid w:val="00295F68"/>
    <w:rsid w:val="002961F8"/>
    <w:rsid w:val="002962F2"/>
    <w:rsid w:val="002962F5"/>
    <w:rsid w:val="002969EF"/>
    <w:rsid w:val="00296CC1"/>
    <w:rsid w:val="00296CE8"/>
    <w:rsid w:val="00296FDD"/>
    <w:rsid w:val="002970E6"/>
    <w:rsid w:val="00297164"/>
    <w:rsid w:val="002972C6"/>
    <w:rsid w:val="002972F8"/>
    <w:rsid w:val="00297842"/>
    <w:rsid w:val="00297874"/>
    <w:rsid w:val="00297D16"/>
    <w:rsid w:val="00297F28"/>
    <w:rsid w:val="002A020D"/>
    <w:rsid w:val="002A0CEE"/>
    <w:rsid w:val="002A0D9C"/>
    <w:rsid w:val="002A0E3B"/>
    <w:rsid w:val="002A12B4"/>
    <w:rsid w:val="002A16CE"/>
    <w:rsid w:val="002A1D63"/>
    <w:rsid w:val="002A1E8F"/>
    <w:rsid w:val="002A20DB"/>
    <w:rsid w:val="002A20E8"/>
    <w:rsid w:val="002A26CF"/>
    <w:rsid w:val="002A2A43"/>
    <w:rsid w:val="002A2B49"/>
    <w:rsid w:val="002A2C88"/>
    <w:rsid w:val="002A2DF8"/>
    <w:rsid w:val="002A326C"/>
    <w:rsid w:val="002A3553"/>
    <w:rsid w:val="002A36F6"/>
    <w:rsid w:val="002A3729"/>
    <w:rsid w:val="002A3AE2"/>
    <w:rsid w:val="002A3B38"/>
    <w:rsid w:val="002A3C70"/>
    <w:rsid w:val="002A3F4C"/>
    <w:rsid w:val="002A3F9D"/>
    <w:rsid w:val="002A3FC1"/>
    <w:rsid w:val="002A45CD"/>
    <w:rsid w:val="002A48AA"/>
    <w:rsid w:val="002A4B02"/>
    <w:rsid w:val="002A4B05"/>
    <w:rsid w:val="002A4BFF"/>
    <w:rsid w:val="002A5164"/>
    <w:rsid w:val="002A535D"/>
    <w:rsid w:val="002A5714"/>
    <w:rsid w:val="002A5742"/>
    <w:rsid w:val="002A579E"/>
    <w:rsid w:val="002A57E0"/>
    <w:rsid w:val="002A5971"/>
    <w:rsid w:val="002A5D05"/>
    <w:rsid w:val="002A5DA0"/>
    <w:rsid w:val="002A5DC6"/>
    <w:rsid w:val="002A6185"/>
    <w:rsid w:val="002A6189"/>
    <w:rsid w:val="002A62B9"/>
    <w:rsid w:val="002A682A"/>
    <w:rsid w:val="002A6C20"/>
    <w:rsid w:val="002A6E4E"/>
    <w:rsid w:val="002A6E77"/>
    <w:rsid w:val="002A75FB"/>
    <w:rsid w:val="002A7821"/>
    <w:rsid w:val="002A79BA"/>
    <w:rsid w:val="002A7ADE"/>
    <w:rsid w:val="002A7B71"/>
    <w:rsid w:val="002A7B85"/>
    <w:rsid w:val="002A7D02"/>
    <w:rsid w:val="002B028B"/>
    <w:rsid w:val="002B0473"/>
    <w:rsid w:val="002B1389"/>
    <w:rsid w:val="002B1A60"/>
    <w:rsid w:val="002B1B11"/>
    <w:rsid w:val="002B1D2D"/>
    <w:rsid w:val="002B1E5D"/>
    <w:rsid w:val="002B25F9"/>
    <w:rsid w:val="002B2748"/>
    <w:rsid w:val="002B2924"/>
    <w:rsid w:val="002B2B26"/>
    <w:rsid w:val="002B2CFD"/>
    <w:rsid w:val="002B2D6F"/>
    <w:rsid w:val="002B3A62"/>
    <w:rsid w:val="002B3B7F"/>
    <w:rsid w:val="002B3D38"/>
    <w:rsid w:val="002B41B1"/>
    <w:rsid w:val="002B4641"/>
    <w:rsid w:val="002B4893"/>
    <w:rsid w:val="002B491F"/>
    <w:rsid w:val="002B49E8"/>
    <w:rsid w:val="002B5489"/>
    <w:rsid w:val="002B5A2C"/>
    <w:rsid w:val="002B5E04"/>
    <w:rsid w:val="002B5EE8"/>
    <w:rsid w:val="002B5F1F"/>
    <w:rsid w:val="002B5FE8"/>
    <w:rsid w:val="002B5FF6"/>
    <w:rsid w:val="002B607D"/>
    <w:rsid w:val="002B6465"/>
    <w:rsid w:val="002B646D"/>
    <w:rsid w:val="002B6D94"/>
    <w:rsid w:val="002B73FB"/>
    <w:rsid w:val="002B76AC"/>
    <w:rsid w:val="002B78F9"/>
    <w:rsid w:val="002B7916"/>
    <w:rsid w:val="002B7931"/>
    <w:rsid w:val="002C07C4"/>
    <w:rsid w:val="002C0A5A"/>
    <w:rsid w:val="002C0B13"/>
    <w:rsid w:val="002C0BB6"/>
    <w:rsid w:val="002C13B0"/>
    <w:rsid w:val="002C146B"/>
    <w:rsid w:val="002C16A8"/>
    <w:rsid w:val="002C17AF"/>
    <w:rsid w:val="002C259D"/>
    <w:rsid w:val="002C26DA"/>
    <w:rsid w:val="002C2D52"/>
    <w:rsid w:val="002C35D5"/>
    <w:rsid w:val="002C3861"/>
    <w:rsid w:val="002C399A"/>
    <w:rsid w:val="002C3CAD"/>
    <w:rsid w:val="002C3ED3"/>
    <w:rsid w:val="002C40D4"/>
    <w:rsid w:val="002C4410"/>
    <w:rsid w:val="002C4575"/>
    <w:rsid w:val="002C4863"/>
    <w:rsid w:val="002C542A"/>
    <w:rsid w:val="002C56A0"/>
    <w:rsid w:val="002C57F1"/>
    <w:rsid w:val="002C58E2"/>
    <w:rsid w:val="002C592A"/>
    <w:rsid w:val="002C5BA6"/>
    <w:rsid w:val="002C5CC8"/>
    <w:rsid w:val="002C5E02"/>
    <w:rsid w:val="002C6170"/>
    <w:rsid w:val="002C6193"/>
    <w:rsid w:val="002C62C9"/>
    <w:rsid w:val="002C66D4"/>
    <w:rsid w:val="002C67A5"/>
    <w:rsid w:val="002C688E"/>
    <w:rsid w:val="002C6893"/>
    <w:rsid w:val="002C6BEC"/>
    <w:rsid w:val="002C6D97"/>
    <w:rsid w:val="002C6FC3"/>
    <w:rsid w:val="002C74DC"/>
    <w:rsid w:val="002C7A20"/>
    <w:rsid w:val="002C7C17"/>
    <w:rsid w:val="002C7CD3"/>
    <w:rsid w:val="002D0272"/>
    <w:rsid w:val="002D1324"/>
    <w:rsid w:val="002D14B4"/>
    <w:rsid w:val="002D1589"/>
    <w:rsid w:val="002D2439"/>
    <w:rsid w:val="002D2682"/>
    <w:rsid w:val="002D2729"/>
    <w:rsid w:val="002D2A6D"/>
    <w:rsid w:val="002D2F38"/>
    <w:rsid w:val="002D31EF"/>
    <w:rsid w:val="002D34F8"/>
    <w:rsid w:val="002D35FA"/>
    <w:rsid w:val="002D372C"/>
    <w:rsid w:val="002D3B4B"/>
    <w:rsid w:val="002D411B"/>
    <w:rsid w:val="002D41DC"/>
    <w:rsid w:val="002D423E"/>
    <w:rsid w:val="002D47C8"/>
    <w:rsid w:val="002D48AF"/>
    <w:rsid w:val="002D4B36"/>
    <w:rsid w:val="002D4C1F"/>
    <w:rsid w:val="002D4E70"/>
    <w:rsid w:val="002D4FF2"/>
    <w:rsid w:val="002D54AF"/>
    <w:rsid w:val="002D5BED"/>
    <w:rsid w:val="002D5C24"/>
    <w:rsid w:val="002D5F9D"/>
    <w:rsid w:val="002D6034"/>
    <w:rsid w:val="002D6759"/>
    <w:rsid w:val="002D6AFD"/>
    <w:rsid w:val="002D6F02"/>
    <w:rsid w:val="002D793F"/>
    <w:rsid w:val="002D7DCD"/>
    <w:rsid w:val="002E0226"/>
    <w:rsid w:val="002E0277"/>
    <w:rsid w:val="002E0AD4"/>
    <w:rsid w:val="002E0BE0"/>
    <w:rsid w:val="002E0E56"/>
    <w:rsid w:val="002E0EB9"/>
    <w:rsid w:val="002E1014"/>
    <w:rsid w:val="002E13B7"/>
    <w:rsid w:val="002E14D3"/>
    <w:rsid w:val="002E1BD7"/>
    <w:rsid w:val="002E1D14"/>
    <w:rsid w:val="002E1FE6"/>
    <w:rsid w:val="002E204B"/>
    <w:rsid w:val="002E257B"/>
    <w:rsid w:val="002E27A1"/>
    <w:rsid w:val="002E2809"/>
    <w:rsid w:val="002E2EA4"/>
    <w:rsid w:val="002E328B"/>
    <w:rsid w:val="002E335B"/>
    <w:rsid w:val="002E3363"/>
    <w:rsid w:val="002E33B1"/>
    <w:rsid w:val="002E3BCF"/>
    <w:rsid w:val="002E401D"/>
    <w:rsid w:val="002E41E9"/>
    <w:rsid w:val="002E49C9"/>
    <w:rsid w:val="002E49D7"/>
    <w:rsid w:val="002E4C78"/>
    <w:rsid w:val="002E5233"/>
    <w:rsid w:val="002E57E1"/>
    <w:rsid w:val="002E5B54"/>
    <w:rsid w:val="002E5E45"/>
    <w:rsid w:val="002E5E74"/>
    <w:rsid w:val="002E5E85"/>
    <w:rsid w:val="002E6173"/>
    <w:rsid w:val="002E61DC"/>
    <w:rsid w:val="002E6239"/>
    <w:rsid w:val="002E6CE4"/>
    <w:rsid w:val="002E736A"/>
    <w:rsid w:val="002E75BB"/>
    <w:rsid w:val="002E7643"/>
    <w:rsid w:val="002E7E01"/>
    <w:rsid w:val="002E7EC7"/>
    <w:rsid w:val="002F0353"/>
    <w:rsid w:val="002F08B9"/>
    <w:rsid w:val="002F0914"/>
    <w:rsid w:val="002F0BBF"/>
    <w:rsid w:val="002F1468"/>
    <w:rsid w:val="002F14DB"/>
    <w:rsid w:val="002F1621"/>
    <w:rsid w:val="002F1660"/>
    <w:rsid w:val="002F170A"/>
    <w:rsid w:val="002F194B"/>
    <w:rsid w:val="002F1C05"/>
    <w:rsid w:val="002F216B"/>
    <w:rsid w:val="002F268E"/>
    <w:rsid w:val="002F2850"/>
    <w:rsid w:val="002F29F3"/>
    <w:rsid w:val="002F2CD0"/>
    <w:rsid w:val="002F2FDA"/>
    <w:rsid w:val="002F32B3"/>
    <w:rsid w:val="002F3E36"/>
    <w:rsid w:val="002F4037"/>
    <w:rsid w:val="002F425A"/>
    <w:rsid w:val="002F47F0"/>
    <w:rsid w:val="002F4827"/>
    <w:rsid w:val="002F4CD0"/>
    <w:rsid w:val="002F4F46"/>
    <w:rsid w:val="002F4F95"/>
    <w:rsid w:val="002F5076"/>
    <w:rsid w:val="002F50F0"/>
    <w:rsid w:val="002F58E6"/>
    <w:rsid w:val="002F5E61"/>
    <w:rsid w:val="002F5E81"/>
    <w:rsid w:val="002F6318"/>
    <w:rsid w:val="002F63F3"/>
    <w:rsid w:val="002F6691"/>
    <w:rsid w:val="002F674B"/>
    <w:rsid w:val="002F756A"/>
    <w:rsid w:val="002F7888"/>
    <w:rsid w:val="002F7CF3"/>
    <w:rsid w:val="00300077"/>
    <w:rsid w:val="0030078B"/>
    <w:rsid w:val="00300BC5"/>
    <w:rsid w:val="003013B1"/>
    <w:rsid w:val="003014A3"/>
    <w:rsid w:val="003017C6"/>
    <w:rsid w:val="00301926"/>
    <w:rsid w:val="00301C5C"/>
    <w:rsid w:val="003021A9"/>
    <w:rsid w:val="00302463"/>
    <w:rsid w:val="00302711"/>
    <w:rsid w:val="00302FD1"/>
    <w:rsid w:val="00303850"/>
    <w:rsid w:val="00303B85"/>
    <w:rsid w:val="00303C43"/>
    <w:rsid w:val="00303C8A"/>
    <w:rsid w:val="00304288"/>
    <w:rsid w:val="003042C7"/>
    <w:rsid w:val="0030431C"/>
    <w:rsid w:val="0030433D"/>
    <w:rsid w:val="003047D7"/>
    <w:rsid w:val="00304964"/>
    <w:rsid w:val="003049C8"/>
    <w:rsid w:val="00304C5C"/>
    <w:rsid w:val="00304D08"/>
    <w:rsid w:val="00304E20"/>
    <w:rsid w:val="00304F37"/>
    <w:rsid w:val="003061A2"/>
    <w:rsid w:val="003062E3"/>
    <w:rsid w:val="003064E1"/>
    <w:rsid w:val="0030654E"/>
    <w:rsid w:val="00306EB7"/>
    <w:rsid w:val="003070FE"/>
    <w:rsid w:val="0030715F"/>
    <w:rsid w:val="003078FD"/>
    <w:rsid w:val="00307A18"/>
    <w:rsid w:val="00307F34"/>
    <w:rsid w:val="003101F3"/>
    <w:rsid w:val="00310913"/>
    <w:rsid w:val="00310BA1"/>
    <w:rsid w:val="00310F59"/>
    <w:rsid w:val="00310FCD"/>
    <w:rsid w:val="00311404"/>
    <w:rsid w:val="003118D0"/>
    <w:rsid w:val="00311B55"/>
    <w:rsid w:val="00311B58"/>
    <w:rsid w:val="0031249E"/>
    <w:rsid w:val="0031263F"/>
    <w:rsid w:val="00312684"/>
    <w:rsid w:val="00312889"/>
    <w:rsid w:val="00312974"/>
    <w:rsid w:val="00312E77"/>
    <w:rsid w:val="0031303D"/>
    <w:rsid w:val="00313232"/>
    <w:rsid w:val="00313559"/>
    <w:rsid w:val="00313AEF"/>
    <w:rsid w:val="00313D83"/>
    <w:rsid w:val="00314096"/>
    <w:rsid w:val="0031456A"/>
    <w:rsid w:val="00314B3C"/>
    <w:rsid w:val="00314B64"/>
    <w:rsid w:val="00315131"/>
    <w:rsid w:val="0031554E"/>
    <w:rsid w:val="00316CE7"/>
    <w:rsid w:val="00316D94"/>
    <w:rsid w:val="00317481"/>
    <w:rsid w:val="00317567"/>
    <w:rsid w:val="003179A2"/>
    <w:rsid w:val="00317A52"/>
    <w:rsid w:val="00317AC3"/>
    <w:rsid w:val="00317BCD"/>
    <w:rsid w:val="00317E28"/>
    <w:rsid w:val="00320030"/>
    <w:rsid w:val="00320199"/>
    <w:rsid w:val="0032025C"/>
    <w:rsid w:val="00320497"/>
    <w:rsid w:val="00320A26"/>
    <w:rsid w:val="00320A69"/>
    <w:rsid w:val="00320F3C"/>
    <w:rsid w:val="00322E32"/>
    <w:rsid w:val="00323B98"/>
    <w:rsid w:val="00323EAB"/>
    <w:rsid w:val="0032421E"/>
    <w:rsid w:val="0032502E"/>
    <w:rsid w:val="00325114"/>
    <w:rsid w:val="0032537A"/>
    <w:rsid w:val="00325AB3"/>
    <w:rsid w:val="00325FD9"/>
    <w:rsid w:val="003263AB"/>
    <w:rsid w:val="003267BF"/>
    <w:rsid w:val="00326B6A"/>
    <w:rsid w:val="00326FC9"/>
    <w:rsid w:val="00327B95"/>
    <w:rsid w:val="00327C93"/>
    <w:rsid w:val="00330ABD"/>
    <w:rsid w:val="00330D40"/>
    <w:rsid w:val="00330DB4"/>
    <w:rsid w:val="0033148D"/>
    <w:rsid w:val="00331725"/>
    <w:rsid w:val="0033194D"/>
    <w:rsid w:val="003319D2"/>
    <w:rsid w:val="00331DA9"/>
    <w:rsid w:val="00332042"/>
    <w:rsid w:val="003322A4"/>
    <w:rsid w:val="0033235C"/>
    <w:rsid w:val="003323D5"/>
    <w:rsid w:val="00332622"/>
    <w:rsid w:val="00332920"/>
    <w:rsid w:val="00332A30"/>
    <w:rsid w:val="00332EEE"/>
    <w:rsid w:val="00333050"/>
    <w:rsid w:val="00333182"/>
    <w:rsid w:val="00333E59"/>
    <w:rsid w:val="0033418A"/>
    <w:rsid w:val="003341A9"/>
    <w:rsid w:val="003343D4"/>
    <w:rsid w:val="0033453F"/>
    <w:rsid w:val="003349FE"/>
    <w:rsid w:val="00334A75"/>
    <w:rsid w:val="003352CF"/>
    <w:rsid w:val="003356C4"/>
    <w:rsid w:val="00335AC9"/>
    <w:rsid w:val="00335B87"/>
    <w:rsid w:val="00335F53"/>
    <w:rsid w:val="00336033"/>
    <w:rsid w:val="0033655A"/>
    <w:rsid w:val="00336912"/>
    <w:rsid w:val="00336C93"/>
    <w:rsid w:val="00336E1E"/>
    <w:rsid w:val="00336F96"/>
    <w:rsid w:val="0033714F"/>
    <w:rsid w:val="003371B5"/>
    <w:rsid w:val="0033782D"/>
    <w:rsid w:val="0034050F"/>
    <w:rsid w:val="00340ECA"/>
    <w:rsid w:val="0034109C"/>
    <w:rsid w:val="003412D1"/>
    <w:rsid w:val="0034196A"/>
    <w:rsid w:val="00341B11"/>
    <w:rsid w:val="00342327"/>
    <w:rsid w:val="003424DA"/>
    <w:rsid w:val="0034266F"/>
    <w:rsid w:val="00342673"/>
    <w:rsid w:val="00342676"/>
    <w:rsid w:val="00342A1F"/>
    <w:rsid w:val="00342B7E"/>
    <w:rsid w:val="00342C7D"/>
    <w:rsid w:val="00342CBA"/>
    <w:rsid w:val="00342D30"/>
    <w:rsid w:val="00343061"/>
    <w:rsid w:val="003430D1"/>
    <w:rsid w:val="00343242"/>
    <w:rsid w:val="003436F7"/>
    <w:rsid w:val="00343741"/>
    <w:rsid w:val="00343CA9"/>
    <w:rsid w:val="00343F6D"/>
    <w:rsid w:val="003441EF"/>
    <w:rsid w:val="00344A8D"/>
    <w:rsid w:val="00344D52"/>
    <w:rsid w:val="00345656"/>
    <w:rsid w:val="0034570F"/>
    <w:rsid w:val="00345952"/>
    <w:rsid w:val="0034596D"/>
    <w:rsid w:val="00346051"/>
    <w:rsid w:val="00346107"/>
    <w:rsid w:val="00346418"/>
    <w:rsid w:val="00346BBC"/>
    <w:rsid w:val="00346DAF"/>
    <w:rsid w:val="00346ED4"/>
    <w:rsid w:val="003470DA"/>
    <w:rsid w:val="003471F2"/>
    <w:rsid w:val="003477FD"/>
    <w:rsid w:val="0034784D"/>
    <w:rsid w:val="00347997"/>
    <w:rsid w:val="00347BDF"/>
    <w:rsid w:val="00347C78"/>
    <w:rsid w:val="00347F7B"/>
    <w:rsid w:val="00350112"/>
    <w:rsid w:val="00350116"/>
    <w:rsid w:val="003502F5"/>
    <w:rsid w:val="00350728"/>
    <w:rsid w:val="00350774"/>
    <w:rsid w:val="00350777"/>
    <w:rsid w:val="00350B8A"/>
    <w:rsid w:val="00350DC1"/>
    <w:rsid w:val="00350F35"/>
    <w:rsid w:val="0035117B"/>
    <w:rsid w:val="003511BB"/>
    <w:rsid w:val="00351638"/>
    <w:rsid w:val="00351B86"/>
    <w:rsid w:val="00351E0F"/>
    <w:rsid w:val="00351E99"/>
    <w:rsid w:val="00351F79"/>
    <w:rsid w:val="00352154"/>
    <w:rsid w:val="003523BE"/>
    <w:rsid w:val="003523C9"/>
    <w:rsid w:val="003528C0"/>
    <w:rsid w:val="003534D6"/>
    <w:rsid w:val="00353802"/>
    <w:rsid w:val="00353A6B"/>
    <w:rsid w:val="00353D29"/>
    <w:rsid w:val="00353FBD"/>
    <w:rsid w:val="0035412E"/>
    <w:rsid w:val="00354AAE"/>
    <w:rsid w:val="00354F8C"/>
    <w:rsid w:val="00355075"/>
    <w:rsid w:val="003552CF"/>
    <w:rsid w:val="00355370"/>
    <w:rsid w:val="003555D7"/>
    <w:rsid w:val="00355A9A"/>
    <w:rsid w:val="00355B1D"/>
    <w:rsid w:val="00355B8E"/>
    <w:rsid w:val="00355ECD"/>
    <w:rsid w:val="00356172"/>
    <w:rsid w:val="0035643A"/>
    <w:rsid w:val="003565A7"/>
    <w:rsid w:val="00357440"/>
    <w:rsid w:val="003575BA"/>
    <w:rsid w:val="003578B5"/>
    <w:rsid w:val="00357AB6"/>
    <w:rsid w:val="00357B28"/>
    <w:rsid w:val="00360239"/>
    <w:rsid w:val="00360276"/>
    <w:rsid w:val="00360CD1"/>
    <w:rsid w:val="00361638"/>
    <w:rsid w:val="00361737"/>
    <w:rsid w:val="00361796"/>
    <w:rsid w:val="003619BE"/>
    <w:rsid w:val="00361EB1"/>
    <w:rsid w:val="0036213E"/>
    <w:rsid w:val="0036228F"/>
    <w:rsid w:val="003628C0"/>
    <w:rsid w:val="00362AC9"/>
    <w:rsid w:val="003637B4"/>
    <w:rsid w:val="00363969"/>
    <w:rsid w:val="00363AC7"/>
    <w:rsid w:val="00363B88"/>
    <w:rsid w:val="00364510"/>
    <w:rsid w:val="00364535"/>
    <w:rsid w:val="0036499A"/>
    <w:rsid w:val="00364C9C"/>
    <w:rsid w:val="00364CD4"/>
    <w:rsid w:val="00365725"/>
    <w:rsid w:val="0036572E"/>
    <w:rsid w:val="00365ADE"/>
    <w:rsid w:val="00365E2F"/>
    <w:rsid w:val="00365E9F"/>
    <w:rsid w:val="00366494"/>
    <w:rsid w:val="003664F6"/>
    <w:rsid w:val="00366625"/>
    <w:rsid w:val="00366682"/>
    <w:rsid w:val="00366B24"/>
    <w:rsid w:val="00366E58"/>
    <w:rsid w:val="00366FDA"/>
    <w:rsid w:val="00367317"/>
    <w:rsid w:val="003675B5"/>
    <w:rsid w:val="0036788C"/>
    <w:rsid w:val="00367E62"/>
    <w:rsid w:val="0037017F"/>
    <w:rsid w:val="003701A3"/>
    <w:rsid w:val="00370653"/>
    <w:rsid w:val="00370B08"/>
    <w:rsid w:val="00370C69"/>
    <w:rsid w:val="00370EC2"/>
    <w:rsid w:val="0037111E"/>
    <w:rsid w:val="0037115F"/>
    <w:rsid w:val="00371256"/>
    <w:rsid w:val="003713F0"/>
    <w:rsid w:val="00371450"/>
    <w:rsid w:val="00371482"/>
    <w:rsid w:val="00371674"/>
    <w:rsid w:val="00371705"/>
    <w:rsid w:val="00371BFB"/>
    <w:rsid w:val="00371CAC"/>
    <w:rsid w:val="0037204E"/>
    <w:rsid w:val="003720D0"/>
    <w:rsid w:val="00372278"/>
    <w:rsid w:val="003723A7"/>
    <w:rsid w:val="003724E9"/>
    <w:rsid w:val="00372509"/>
    <w:rsid w:val="00372856"/>
    <w:rsid w:val="00372AEF"/>
    <w:rsid w:val="00373230"/>
    <w:rsid w:val="0037336B"/>
    <w:rsid w:val="00373600"/>
    <w:rsid w:val="00373683"/>
    <w:rsid w:val="00373937"/>
    <w:rsid w:val="00373AE9"/>
    <w:rsid w:val="00374263"/>
    <w:rsid w:val="003746E9"/>
    <w:rsid w:val="00374848"/>
    <w:rsid w:val="00374A25"/>
    <w:rsid w:val="00374DAD"/>
    <w:rsid w:val="003751AB"/>
    <w:rsid w:val="00375217"/>
    <w:rsid w:val="003755FE"/>
    <w:rsid w:val="00375BF8"/>
    <w:rsid w:val="00375CCD"/>
    <w:rsid w:val="00375E0D"/>
    <w:rsid w:val="00376743"/>
    <w:rsid w:val="00376F11"/>
    <w:rsid w:val="00376FD6"/>
    <w:rsid w:val="00377725"/>
    <w:rsid w:val="00377BC1"/>
    <w:rsid w:val="00380225"/>
    <w:rsid w:val="00380620"/>
    <w:rsid w:val="003806B5"/>
    <w:rsid w:val="00380850"/>
    <w:rsid w:val="00380862"/>
    <w:rsid w:val="003810D8"/>
    <w:rsid w:val="003814BC"/>
    <w:rsid w:val="0038197E"/>
    <w:rsid w:val="00381BF9"/>
    <w:rsid w:val="00382011"/>
    <w:rsid w:val="00382066"/>
    <w:rsid w:val="0038239C"/>
    <w:rsid w:val="003828FF"/>
    <w:rsid w:val="00382B91"/>
    <w:rsid w:val="00382E85"/>
    <w:rsid w:val="003832B8"/>
    <w:rsid w:val="00383372"/>
    <w:rsid w:val="0038344D"/>
    <w:rsid w:val="0038356D"/>
    <w:rsid w:val="00383792"/>
    <w:rsid w:val="00383902"/>
    <w:rsid w:val="00383CAB"/>
    <w:rsid w:val="003841F1"/>
    <w:rsid w:val="00384464"/>
    <w:rsid w:val="0038484B"/>
    <w:rsid w:val="0038489E"/>
    <w:rsid w:val="00384B8C"/>
    <w:rsid w:val="00384C4E"/>
    <w:rsid w:val="003856FA"/>
    <w:rsid w:val="0038573A"/>
    <w:rsid w:val="00385893"/>
    <w:rsid w:val="0038621F"/>
    <w:rsid w:val="0038655B"/>
    <w:rsid w:val="00387366"/>
    <w:rsid w:val="003877E9"/>
    <w:rsid w:val="003878D5"/>
    <w:rsid w:val="00387969"/>
    <w:rsid w:val="00387A26"/>
    <w:rsid w:val="00390F62"/>
    <w:rsid w:val="0039101B"/>
    <w:rsid w:val="003910CE"/>
    <w:rsid w:val="00391561"/>
    <w:rsid w:val="003917E4"/>
    <w:rsid w:val="00392294"/>
    <w:rsid w:val="003925C1"/>
    <w:rsid w:val="003926D4"/>
    <w:rsid w:val="003926D5"/>
    <w:rsid w:val="00392A8B"/>
    <w:rsid w:val="00392A93"/>
    <w:rsid w:val="00392D9C"/>
    <w:rsid w:val="00392F28"/>
    <w:rsid w:val="00392F49"/>
    <w:rsid w:val="0039335B"/>
    <w:rsid w:val="00393C86"/>
    <w:rsid w:val="00394425"/>
    <w:rsid w:val="00394484"/>
    <w:rsid w:val="003944F9"/>
    <w:rsid w:val="003946A9"/>
    <w:rsid w:val="0039495D"/>
    <w:rsid w:val="00394B2E"/>
    <w:rsid w:val="00394E06"/>
    <w:rsid w:val="00395410"/>
    <w:rsid w:val="00395450"/>
    <w:rsid w:val="003954A1"/>
    <w:rsid w:val="003954C3"/>
    <w:rsid w:val="0039573A"/>
    <w:rsid w:val="00395A33"/>
    <w:rsid w:val="00395CF1"/>
    <w:rsid w:val="00395D82"/>
    <w:rsid w:val="00395DD5"/>
    <w:rsid w:val="00395F37"/>
    <w:rsid w:val="003960B7"/>
    <w:rsid w:val="00396875"/>
    <w:rsid w:val="0039700B"/>
    <w:rsid w:val="003975B1"/>
    <w:rsid w:val="003976EB"/>
    <w:rsid w:val="00397807"/>
    <w:rsid w:val="00397952"/>
    <w:rsid w:val="003979B0"/>
    <w:rsid w:val="003A0481"/>
    <w:rsid w:val="003A0815"/>
    <w:rsid w:val="003A0913"/>
    <w:rsid w:val="003A0A22"/>
    <w:rsid w:val="003A0A3C"/>
    <w:rsid w:val="003A0C67"/>
    <w:rsid w:val="003A0CC9"/>
    <w:rsid w:val="003A102C"/>
    <w:rsid w:val="003A117B"/>
    <w:rsid w:val="003A135A"/>
    <w:rsid w:val="003A14D7"/>
    <w:rsid w:val="003A1568"/>
    <w:rsid w:val="003A15BA"/>
    <w:rsid w:val="003A1634"/>
    <w:rsid w:val="003A1A8A"/>
    <w:rsid w:val="003A1E83"/>
    <w:rsid w:val="003A2007"/>
    <w:rsid w:val="003A2819"/>
    <w:rsid w:val="003A29DA"/>
    <w:rsid w:val="003A2C5C"/>
    <w:rsid w:val="003A382E"/>
    <w:rsid w:val="003A3897"/>
    <w:rsid w:val="003A3A27"/>
    <w:rsid w:val="003A3A8E"/>
    <w:rsid w:val="003A3B27"/>
    <w:rsid w:val="003A3EF2"/>
    <w:rsid w:val="003A494F"/>
    <w:rsid w:val="003A49ED"/>
    <w:rsid w:val="003A4FD7"/>
    <w:rsid w:val="003A5000"/>
    <w:rsid w:val="003A501C"/>
    <w:rsid w:val="003A515C"/>
    <w:rsid w:val="003A5345"/>
    <w:rsid w:val="003A5671"/>
    <w:rsid w:val="003A6619"/>
    <w:rsid w:val="003A71DC"/>
    <w:rsid w:val="003A71F9"/>
    <w:rsid w:val="003A784E"/>
    <w:rsid w:val="003A7CAC"/>
    <w:rsid w:val="003A7D6A"/>
    <w:rsid w:val="003B0A42"/>
    <w:rsid w:val="003B0A56"/>
    <w:rsid w:val="003B0B03"/>
    <w:rsid w:val="003B0B44"/>
    <w:rsid w:val="003B0CA8"/>
    <w:rsid w:val="003B10F0"/>
    <w:rsid w:val="003B1394"/>
    <w:rsid w:val="003B1E39"/>
    <w:rsid w:val="003B1E8F"/>
    <w:rsid w:val="003B1EB5"/>
    <w:rsid w:val="003B233D"/>
    <w:rsid w:val="003B253A"/>
    <w:rsid w:val="003B26B7"/>
    <w:rsid w:val="003B26F2"/>
    <w:rsid w:val="003B272A"/>
    <w:rsid w:val="003B2926"/>
    <w:rsid w:val="003B2C10"/>
    <w:rsid w:val="003B2C44"/>
    <w:rsid w:val="003B378C"/>
    <w:rsid w:val="003B384B"/>
    <w:rsid w:val="003B3F5D"/>
    <w:rsid w:val="003B4096"/>
    <w:rsid w:val="003B48C0"/>
    <w:rsid w:val="003B4ADD"/>
    <w:rsid w:val="003B4E6B"/>
    <w:rsid w:val="003B51ED"/>
    <w:rsid w:val="003B553A"/>
    <w:rsid w:val="003B58D9"/>
    <w:rsid w:val="003B5934"/>
    <w:rsid w:val="003B59F3"/>
    <w:rsid w:val="003B5AA5"/>
    <w:rsid w:val="003B647B"/>
    <w:rsid w:val="003B64E2"/>
    <w:rsid w:val="003B657A"/>
    <w:rsid w:val="003B6E33"/>
    <w:rsid w:val="003B6E79"/>
    <w:rsid w:val="003B7393"/>
    <w:rsid w:val="003B741C"/>
    <w:rsid w:val="003B74C7"/>
    <w:rsid w:val="003B7CD9"/>
    <w:rsid w:val="003B7F1A"/>
    <w:rsid w:val="003C03D0"/>
    <w:rsid w:val="003C0E76"/>
    <w:rsid w:val="003C10B9"/>
    <w:rsid w:val="003C10D0"/>
    <w:rsid w:val="003C13BF"/>
    <w:rsid w:val="003C16A9"/>
    <w:rsid w:val="003C178F"/>
    <w:rsid w:val="003C1F8E"/>
    <w:rsid w:val="003C21B1"/>
    <w:rsid w:val="003C23BD"/>
    <w:rsid w:val="003C23E0"/>
    <w:rsid w:val="003C3840"/>
    <w:rsid w:val="003C485F"/>
    <w:rsid w:val="003C5271"/>
    <w:rsid w:val="003C5422"/>
    <w:rsid w:val="003C5606"/>
    <w:rsid w:val="003C594C"/>
    <w:rsid w:val="003C5A8F"/>
    <w:rsid w:val="003C5BB1"/>
    <w:rsid w:val="003C610D"/>
    <w:rsid w:val="003C6166"/>
    <w:rsid w:val="003C67EF"/>
    <w:rsid w:val="003C6945"/>
    <w:rsid w:val="003C69AE"/>
    <w:rsid w:val="003C7580"/>
    <w:rsid w:val="003C75D7"/>
    <w:rsid w:val="003C7D52"/>
    <w:rsid w:val="003C7D6E"/>
    <w:rsid w:val="003D0477"/>
    <w:rsid w:val="003D0A5E"/>
    <w:rsid w:val="003D0E92"/>
    <w:rsid w:val="003D0FE6"/>
    <w:rsid w:val="003D11BC"/>
    <w:rsid w:val="003D1305"/>
    <w:rsid w:val="003D15A6"/>
    <w:rsid w:val="003D1759"/>
    <w:rsid w:val="003D1A7E"/>
    <w:rsid w:val="003D1B02"/>
    <w:rsid w:val="003D1C39"/>
    <w:rsid w:val="003D20EC"/>
    <w:rsid w:val="003D21CF"/>
    <w:rsid w:val="003D2604"/>
    <w:rsid w:val="003D2D0C"/>
    <w:rsid w:val="003D2D25"/>
    <w:rsid w:val="003D2D70"/>
    <w:rsid w:val="003D2EB0"/>
    <w:rsid w:val="003D31C7"/>
    <w:rsid w:val="003D35A9"/>
    <w:rsid w:val="003D3754"/>
    <w:rsid w:val="003D37BA"/>
    <w:rsid w:val="003D3A79"/>
    <w:rsid w:val="003D3AC4"/>
    <w:rsid w:val="003D3FB7"/>
    <w:rsid w:val="003D4453"/>
    <w:rsid w:val="003D44D0"/>
    <w:rsid w:val="003D481B"/>
    <w:rsid w:val="003D4A60"/>
    <w:rsid w:val="003D4BC0"/>
    <w:rsid w:val="003D4BD1"/>
    <w:rsid w:val="003D4D85"/>
    <w:rsid w:val="003D5473"/>
    <w:rsid w:val="003D591A"/>
    <w:rsid w:val="003D5C8B"/>
    <w:rsid w:val="003D5CD4"/>
    <w:rsid w:val="003D5F55"/>
    <w:rsid w:val="003D72D1"/>
    <w:rsid w:val="003D7CF2"/>
    <w:rsid w:val="003E0B1C"/>
    <w:rsid w:val="003E10C7"/>
    <w:rsid w:val="003E1151"/>
    <w:rsid w:val="003E1751"/>
    <w:rsid w:val="003E2AF7"/>
    <w:rsid w:val="003E31A5"/>
    <w:rsid w:val="003E338E"/>
    <w:rsid w:val="003E3562"/>
    <w:rsid w:val="003E35EA"/>
    <w:rsid w:val="003E3EAA"/>
    <w:rsid w:val="003E420D"/>
    <w:rsid w:val="003E4337"/>
    <w:rsid w:val="003E455A"/>
    <w:rsid w:val="003E473E"/>
    <w:rsid w:val="003E4959"/>
    <w:rsid w:val="003E4C7E"/>
    <w:rsid w:val="003E4D5D"/>
    <w:rsid w:val="003E549B"/>
    <w:rsid w:val="003E56E0"/>
    <w:rsid w:val="003E59E8"/>
    <w:rsid w:val="003E65FE"/>
    <w:rsid w:val="003E7277"/>
    <w:rsid w:val="003E7386"/>
    <w:rsid w:val="003E76B9"/>
    <w:rsid w:val="003E773E"/>
    <w:rsid w:val="003E7D4E"/>
    <w:rsid w:val="003E7F38"/>
    <w:rsid w:val="003E7F9B"/>
    <w:rsid w:val="003F026B"/>
    <w:rsid w:val="003F05F8"/>
    <w:rsid w:val="003F09C0"/>
    <w:rsid w:val="003F0A1E"/>
    <w:rsid w:val="003F0A9F"/>
    <w:rsid w:val="003F19C2"/>
    <w:rsid w:val="003F1F6F"/>
    <w:rsid w:val="003F2194"/>
    <w:rsid w:val="003F29C7"/>
    <w:rsid w:val="003F2F14"/>
    <w:rsid w:val="003F3461"/>
    <w:rsid w:val="003F3B6B"/>
    <w:rsid w:val="003F3CB2"/>
    <w:rsid w:val="003F3F1E"/>
    <w:rsid w:val="003F3F3B"/>
    <w:rsid w:val="003F4490"/>
    <w:rsid w:val="003F4F0C"/>
    <w:rsid w:val="003F5062"/>
    <w:rsid w:val="003F50AE"/>
    <w:rsid w:val="003F51B2"/>
    <w:rsid w:val="003F58BD"/>
    <w:rsid w:val="003F5924"/>
    <w:rsid w:val="003F5BF9"/>
    <w:rsid w:val="003F63DF"/>
    <w:rsid w:val="003F65EA"/>
    <w:rsid w:val="003F6DCF"/>
    <w:rsid w:val="003F6E83"/>
    <w:rsid w:val="003F7218"/>
    <w:rsid w:val="003F72FF"/>
    <w:rsid w:val="003F741C"/>
    <w:rsid w:val="003F7456"/>
    <w:rsid w:val="003F7571"/>
    <w:rsid w:val="003F76A3"/>
    <w:rsid w:val="003F79F7"/>
    <w:rsid w:val="003F7D2B"/>
    <w:rsid w:val="003F7D8C"/>
    <w:rsid w:val="003F7E1B"/>
    <w:rsid w:val="004000AA"/>
    <w:rsid w:val="00400242"/>
    <w:rsid w:val="00400E66"/>
    <w:rsid w:val="004010AA"/>
    <w:rsid w:val="00401104"/>
    <w:rsid w:val="00401262"/>
    <w:rsid w:val="0040134D"/>
    <w:rsid w:val="00401A39"/>
    <w:rsid w:val="00401BE2"/>
    <w:rsid w:val="0040226E"/>
    <w:rsid w:val="004023E4"/>
    <w:rsid w:val="00402B6D"/>
    <w:rsid w:val="004032CC"/>
    <w:rsid w:val="00403810"/>
    <w:rsid w:val="00403AE1"/>
    <w:rsid w:val="00403EBD"/>
    <w:rsid w:val="00403F18"/>
    <w:rsid w:val="004040E5"/>
    <w:rsid w:val="004045B4"/>
    <w:rsid w:val="004046BD"/>
    <w:rsid w:val="004046D0"/>
    <w:rsid w:val="00404D21"/>
    <w:rsid w:val="00404E07"/>
    <w:rsid w:val="00405C90"/>
    <w:rsid w:val="00405CBB"/>
    <w:rsid w:val="00406094"/>
    <w:rsid w:val="0040614D"/>
    <w:rsid w:val="0040648E"/>
    <w:rsid w:val="0040695A"/>
    <w:rsid w:val="00406F54"/>
    <w:rsid w:val="0040709C"/>
    <w:rsid w:val="00407144"/>
    <w:rsid w:val="004071DB"/>
    <w:rsid w:val="0040744F"/>
    <w:rsid w:val="004075FB"/>
    <w:rsid w:val="004078AB"/>
    <w:rsid w:val="004078D5"/>
    <w:rsid w:val="00407C5A"/>
    <w:rsid w:val="00407E7C"/>
    <w:rsid w:val="00410005"/>
    <w:rsid w:val="00410143"/>
    <w:rsid w:val="00410188"/>
    <w:rsid w:val="0041053E"/>
    <w:rsid w:val="00410722"/>
    <w:rsid w:val="00411020"/>
    <w:rsid w:val="0041132A"/>
    <w:rsid w:val="00411353"/>
    <w:rsid w:val="004116DA"/>
    <w:rsid w:val="00411748"/>
    <w:rsid w:val="004119D0"/>
    <w:rsid w:val="004122D4"/>
    <w:rsid w:val="0041286B"/>
    <w:rsid w:val="0041289E"/>
    <w:rsid w:val="00412ABC"/>
    <w:rsid w:val="00413270"/>
    <w:rsid w:val="00413292"/>
    <w:rsid w:val="00413384"/>
    <w:rsid w:val="00413815"/>
    <w:rsid w:val="00413B02"/>
    <w:rsid w:val="00413B4A"/>
    <w:rsid w:val="00413CD8"/>
    <w:rsid w:val="00413E86"/>
    <w:rsid w:val="004142BE"/>
    <w:rsid w:val="00414418"/>
    <w:rsid w:val="00414773"/>
    <w:rsid w:val="0041488C"/>
    <w:rsid w:val="00414B44"/>
    <w:rsid w:val="00414C6B"/>
    <w:rsid w:val="00415B95"/>
    <w:rsid w:val="004164C8"/>
    <w:rsid w:val="00416888"/>
    <w:rsid w:val="00416EE7"/>
    <w:rsid w:val="004170E0"/>
    <w:rsid w:val="004170F1"/>
    <w:rsid w:val="00417BEE"/>
    <w:rsid w:val="00420D66"/>
    <w:rsid w:val="00420F1E"/>
    <w:rsid w:val="004213A3"/>
    <w:rsid w:val="004214B0"/>
    <w:rsid w:val="004218AD"/>
    <w:rsid w:val="00422046"/>
    <w:rsid w:val="0042211F"/>
    <w:rsid w:val="00422396"/>
    <w:rsid w:val="00422C84"/>
    <w:rsid w:val="00422DCC"/>
    <w:rsid w:val="00423616"/>
    <w:rsid w:val="00423AB8"/>
    <w:rsid w:val="00423C2C"/>
    <w:rsid w:val="00423D6C"/>
    <w:rsid w:val="00423E91"/>
    <w:rsid w:val="00423EBF"/>
    <w:rsid w:val="00424DEC"/>
    <w:rsid w:val="004254B6"/>
    <w:rsid w:val="00426302"/>
    <w:rsid w:val="00426552"/>
    <w:rsid w:val="004267EF"/>
    <w:rsid w:val="00426AAA"/>
    <w:rsid w:val="00427C05"/>
    <w:rsid w:val="00427E2F"/>
    <w:rsid w:val="00427F2F"/>
    <w:rsid w:val="004300B2"/>
    <w:rsid w:val="004307BB"/>
    <w:rsid w:val="00430C87"/>
    <w:rsid w:val="00431414"/>
    <w:rsid w:val="00431465"/>
    <w:rsid w:val="00431A29"/>
    <w:rsid w:val="00431B4C"/>
    <w:rsid w:val="00431B6B"/>
    <w:rsid w:val="00431E74"/>
    <w:rsid w:val="00431F84"/>
    <w:rsid w:val="0043212D"/>
    <w:rsid w:val="00432187"/>
    <w:rsid w:val="0043299E"/>
    <w:rsid w:val="00432B75"/>
    <w:rsid w:val="00432E37"/>
    <w:rsid w:val="00432E71"/>
    <w:rsid w:val="004331CA"/>
    <w:rsid w:val="00433210"/>
    <w:rsid w:val="0043348E"/>
    <w:rsid w:val="00433723"/>
    <w:rsid w:val="00433C30"/>
    <w:rsid w:val="00434527"/>
    <w:rsid w:val="0043482A"/>
    <w:rsid w:val="00434BD0"/>
    <w:rsid w:val="00434EEA"/>
    <w:rsid w:val="00435459"/>
    <w:rsid w:val="00435904"/>
    <w:rsid w:val="004367EA"/>
    <w:rsid w:val="00437BBC"/>
    <w:rsid w:val="00437C9A"/>
    <w:rsid w:val="00437D37"/>
    <w:rsid w:val="00437D73"/>
    <w:rsid w:val="00437EAE"/>
    <w:rsid w:val="00437EEF"/>
    <w:rsid w:val="00437F44"/>
    <w:rsid w:val="004400AD"/>
    <w:rsid w:val="004408CB"/>
    <w:rsid w:val="00440BB3"/>
    <w:rsid w:val="00440DC8"/>
    <w:rsid w:val="00441090"/>
    <w:rsid w:val="004411AF"/>
    <w:rsid w:val="00441BAD"/>
    <w:rsid w:val="00441C08"/>
    <w:rsid w:val="00441ED2"/>
    <w:rsid w:val="00441FA9"/>
    <w:rsid w:val="00442063"/>
    <w:rsid w:val="00442604"/>
    <w:rsid w:val="00442693"/>
    <w:rsid w:val="00442A47"/>
    <w:rsid w:val="00442B28"/>
    <w:rsid w:val="00442B85"/>
    <w:rsid w:val="00442B92"/>
    <w:rsid w:val="00443321"/>
    <w:rsid w:val="00443670"/>
    <w:rsid w:val="004438B5"/>
    <w:rsid w:val="00443AAB"/>
    <w:rsid w:val="004443F5"/>
    <w:rsid w:val="00444411"/>
    <w:rsid w:val="004449ED"/>
    <w:rsid w:val="00444C7D"/>
    <w:rsid w:val="004459EF"/>
    <w:rsid w:val="00445CDD"/>
    <w:rsid w:val="00445DBA"/>
    <w:rsid w:val="00445F96"/>
    <w:rsid w:val="00446393"/>
    <w:rsid w:val="004465A2"/>
    <w:rsid w:val="004467F7"/>
    <w:rsid w:val="004468D7"/>
    <w:rsid w:val="00446B2C"/>
    <w:rsid w:val="00446B61"/>
    <w:rsid w:val="00446FB6"/>
    <w:rsid w:val="00446FF9"/>
    <w:rsid w:val="004472D0"/>
    <w:rsid w:val="004473D1"/>
    <w:rsid w:val="004478FB"/>
    <w:rsid w:val="004502B4"/>
    <w:rsid w:val="004504AD"/>
    <w:rsid w:val="004504D3"/>
    <w:rsid w:val="004507FE"/>
    <w:rsid w:val="00450963"/>
    <w:rsid w:val="004510E2"/>
    <w:rsid w:val="00451B09"/>
    <w:rsid w:val="00451C00"/>
    <w:rsid w:val="00451D53"/>
    <w:rsid w:val="00451E69"/>
    <w:rsid w:val="004527DC"/>
    <w:rsid w:val="00452AEB"/>
    <w:rsid w:val="00453282"/>
    <w:rsid w:val="0045344F"/>
    <w:rsid w:val="004536A9"/>
    <w:rsid w:val="0045381D"/>
    <w:rsid w:val="0045432F"/>
    <w:rsid w:val="00454434"/>
    <w:rsid w:val="00454520"/>
    <w:rsid w:val="0045453E"/>
    <w:rsid w:val="00454676"/>
    <w:rsid w:val="0045471E"/>
    <w:rsid w:val="00454774"/>
    <w:rsid w:val="00454C95"/>
    <w:rsid w:val="00454D84"/>
    <w:rsid w:val="00454E0E"/>
    <w:rsid w:val="004551E3"/>
    <w:rsid w:val="0045556E"/>
    <w:rsid w:val="004555C2"/>
    <w:rsid w:val="00455B29"/>
    <w:rsid w:val="00455BB9"/>
    <w:rsid w:val="00456065"/>
    <w:rsid w:val="00456076"/>
    <w:rsid w:val="004566C7"/>
    <w:rsid w:val="00456833"/>
    <w:rsid w:val="00456857"/>
    <w:rsid w:val="004569A1"/>
    <w:rsid w:val="00456CA9"/>
    <w:rsid w:val="00456CC7"/>
    <w:rsid w:val="00456F88"/>
    <w:rsid w:val="00456FEB"/>
    <w:rsid w:val="00457011"/>
    <w:rsid w:val="004578CE"/>
    <w:rsid w:val="00457C7F"/>
    <w:rsid w:val="00457C8E"/>
    <w:rsid w:val="00457E30"/>
    <w:rsid w:val="00457E5B"/>
    <w:rsid w:val="00460357"/>
    <w:rsid w:val="004603E6"/>
    <w:rsid w:val="00460456"/>
    <w:rsid w:val="00460479"/>
    <w:rsid w:val="0046145C"/>
    <w:rsid w:val="00461B82"/>
    <w:rsid w:val="00461C77"/>
    <w:rsid w:val="00461FCB"/>
    <w:rsid w:val="004624E6"/>
    <w:rsid w:val="00462725"/>
    <w:rsid w:val="00462B5D"/>
    <w:rsid w:val="004632BC"/>
    <w:rsid w:val="00463C7D"/>
    <w:rsid w:val="00463D94"/>
    <w:rsid w:val="00463F06"/>
    <w:rsid w:val="00464401"/>
    <w:rsid w:val="0046455C"/>
    <w:rsid w:val="00464CC3"/>
    <w:rsid w:val="004652B2"/>
    <w:rsid w:val="004653D8"/>
    <w:rsid w:val="00465446"/>
    <w:rsid w:val="00465777"/>
    <w:rsid w:val="00465BDD"/>
    <w:rsid w:val="00465C27"/>
    <w:rsid w:val="00465D61"/>
    <w:rsid w:val="00466090"/>
    <w:rsid w:val="004662F8"/>
    <w:rsid w:val="00466342"/>
    <w:rsid w:val="00466834"/>
    <w:rsid w:val="0046702D"/>
    <w:rsid w:val="00467A85"/>
    <w:rsid w:val="00467C4E"/>
    <w:rsid w:val="00467D7A"/>
    <w:rsid w:val="00470332"/>
    <w:rsid w:val="00470454"/>
    <w:rsid w:val="00470CE5"/>
    <w:rsid w:val="00470D6A"/>
    <w:rsid w:val="00470FB5"/>
    <w:rsid w:val="0047143A"/>
    <w:rsid w:val="00471488"/>
    <w:rsid w:val="00471C8F"/>
    <w:rsid w:val="00471F87"/>
    <w:rsid w:val="00472405"/>
    <w:rsid w:val="00472C2E"/>
    <w:rsid w:val="00473299"/>
    <w:rsid w:val="00473F92"/>
    <w:rsid w:val="0047400F"/>
    <w:rsid w:val="0047424B"/>
    <w:rsid w:val="00474575"/>
    <w:rsid w:val="0047461A"/>
    <w:rsid w:val="00474F59"/>
    <w:rsid w:val="00475073"/>
    <w:rsid w:val="004750DC"/>
    <w:rsid w:val="004751BC"/>
    <w:rsid w:val="0047535F"/>
    <w:rsid w:val="0047544F"/>
    <w:rsid w:val="004758AC"/>
    <w:rsid w:val="00475C16"/>
    <w:rsid w:val="00475C70"/>
    <w:rsid w:val="00475F51"/>
    <w:rsid w:val="00475F9B"/>
    <w:rsid w:val="00476541"/>
    <w:rsid w:val="004770FD"/>
    <w:rsid w:val="00477150"/>
    <w:rsid w:val="004771E1"/>
    <w:rsid w:val="0047743E"/>
    <w:rsid w:val="00477690"/>
    <w:rsid w:val="004801D8"/>
    <w:rsid w:val="00480972"/>
    <w:rsid w:val="00480CA9"/>
    <w:rsid w:val="00480F3A"/>
    <w:rsid w:val="0048104D"/>
    <w:rsid w:val="004815B1"/>
    <w:rsid w:val="004815E2"/>
    <w:rsid w:val="00482360"/>
    <w:rsid w:val="00482AEF"/>
    <w:rsid w:val="00482B27"/>
    <w:rsid w:val="00482FCF"/>
    <w:rsid w:val="00483292"/>
    <w:rsid w:val="004834F5"/>
    <w:rsid w:val="0048355B"/>
    <w:rsid w:val="004837F9"/>
    <w:rsid w:val="004838C5"/>
    <w:rsid w:val="004839D4"/>
    <w:rsid w:val="00483E3C"/>
    <w:rsid w:val="004847A6"/>
    <w:rsid w:val="00484BF9"/>
    <w:rsid w:val="00484EFA"/>
    <w:rsid w:val="004852EE"/>
    <w:rsid w:val="004855FD"/>
    <w:rsid w:val="004856EE"/>
    <w:rsid w:val="00485844"/>
    <w:rsid w:val="0048612D"/>
    <w:rsid w:val="004867AA"/>
    <w:rsid w:val="00486A70"/>
    <w:rsid w:val="00486D6E"/>
    <w:rsid w:val="004870DB"/>
    <w:rsid w:val="004875B4"/>
    <w:rsid w:val="0048794C"/>
    <w:rsid w:val="00487AEE"/>
    <w:rsid w:val="0049008F"/>
    <w:rsid w:val="004900F2"/>
    <w:rsid w:val="004906CC"/>
    <w:rsid w:val="00490907"/>
    <w:rsid w:val="004909EC"/>
    <w:rsid w:val="00490AD1"/>
    <w:rsid w:val="00490D3C"/>
    <w:rsid w:val="00490EC5"/>
    <w:rsid w:val="00491042"/>
    <w:rsid w:val="00491146"/>
    <w:rsid w:val="0049129E"/>
    <w:rsid w:val="00491405"/>
    <w:rsid w:val="004915DF"/>
    <w:rsid w:val="004917B2"/>
    <w:rsid w:val="00491D2A"/>
    <w:rsid w:val="00492020"/>
    <w:rsid w:val="00492A3C"/>
    <w:rsid w:val="00492B20"/>
    <w:rsid w:val="00492B96"/>
    <w:rsid w:val="00493996"/>
    <w:rsid w:val="00493ABF"/>
    <w:rsid w:val="00493C23"/>
    <w:rsid w:val="00493C3F"/>
    <w:rsid w:val="0049428C"/>
    <w:rsid w:val="004944F8"/>
    <w:rsid w:val="0049471B"/>
    <w:rsid w:val="00494A26"/>
    <w:rsid w:val="00494D36"/>
    <w:rsid w:val="0049500A"/>
    <w:rsid w:val="004954C0"/>
    <w:rsid w:val="004957EE"/>
    <w:rsid w:val="004958CD"/>
    <w:rsid w:val="00495FE0"/>
    <w:rsid w:val="00496113"/>
    <w:rsid w:val="004967FE"/>
    <w:rsid w:val="0049688A"/>
    <w:rsid w:val="004968A1"/>
    <w:rsid w:val="004968A4"/>
    <w:rsid w:val="00496A58"/>
    <w:rsid w:val="00496B91"/>
    <w:rsid w:val="00496BFD"/>
    <w:rsid w:val="00496C02"/>
    <w:rsid w:val="004970BA"/>
    <w:rsid w:val="004971A0"/>
    <w:rsid w:val="00497224"/>
    <w:rsid w:val="004978FF"/>
    <w:rsid w:val="004A002F"/>
    <w:rsid w:val="004A03F9"/>
    <w:rsid w:val="004A0523"/>
    <w:rsid w:val="004A0B4E"/>
    <w:rsid w:val="004A13CB"/>
    <w:rsid w:val="004A1409"/>
    <w:rsid w:val="004A166F"/>
    <w:rsid w:val="004A1743"/>
    <w:rsid w:val="004A17B3"/>
    <w:rsid w:val="004A1821"/>
    <w:rsid w:val="004A1A22"/>
    <w:rsid w:val="004A1DA3"/>
    <w:rsid w:val="004A22A2"/>
    <w:rsid w:val="004A232A"/>
    <w:rsid w:val="004A234A"/>
    <w:rsid w:val="004A257F"/>
    <w:rsid w:val="004A278B"/>
    <w:rsid w:val="004A2A9C"/>
    <w:rsid w:val="004A2B8B"/>
    <w:rsid w:val="004A32CA"/>
    <w:rsid w:val="004A3445"/>
    <w:rsid w:val="004A349F"/>
    <w:rsid w:val="004A3B3D"/>
    <w:rsid w:val="004A3BBD"/>
    <w:rsid w:val="004A3FD2"/>
    <w:rsid w:val="004A40D5"/>
    <w:rsid w:val="004A4172"/>
    <w:rsid w:val="004A4A21"/>
    <w:rsid w:val="004A4A48"/>
    <w:rsid w:val="004A4F18"/>
    <w:rsid w:val="004A5436"/>
    <w:rsid w:val="004A570F"/>
    <w:rsid w:val="004A5F37"/>
    <w:rsid w:val="004A6027"/>
    <w:rsid w:val="004A6057"/>
    <w:rsid w:val="004A6098"/>
    <w:rsid w:val="004A63DB"/>
    <w:rsid w:val="004A69FA"/>
    <w:rsid w:val="004A6E15"/>
    <w:rsid w:val="004A6F75"/>
    <w:rsid w:val="004A70E4"/>
    <w:rsid w:val="004A7A7A"/>
    <w:rsid w:val="004A7B46"/>
    <w:rsid w:val="004A7EBB"/>
    <w:rsid w:val="004B0125"/>
    <w:rsid w:val="004B033A"/>
    <w:rsid w:val="004B06C4"/>
    <w:rsid w:val="004B1681"/>
    <w:rsid w:val="004B16AF"/>
    <w:rsid w:val="004B2490"/>
    <w:rsid w:val="004B24B8"/>
    <w:rsid w:val="004B24E5"/>
    <w:rsid w:val="004B2A16"/>
    <w:rsid w:val="004B2BF8"/>
    <w:rsid w:val="004B301E"/>
    <w:rsid w:val="004B30B2"/>
    <w:rsid w:val="004B3534"/>
    <w:rsid w:val="004B35FB"/>
    <w:rsid w:val="004B37E3"/>
    <w:rsid w:val="004B3C00"/>
    <w:rsid w:val="004B3C70"/>
    <w:rsid w:val="004B421C"/>
    <w:rsid w:val="004B45C3"/>
    <w:rsid w:val="004B49EC"/>
    <w:rsid w:val="004B4BB8"/>
    <w:rsid w:val="004B4CDB"/>
    <w:rsid w:val="004B4EDB"/>
    <w:rsid w:val="004B4FE3"/>
    <w:rsid w:val="004B5125"/>
    <w:rsid w:val="004B5396"/>
    <w:rsid w:val="004B5512"/>
    <w:rsid w:val="004B5553"/>
    <w:rsid w:val="004B5667"/>
    <w:rsid w:val="004B5993"/>
    <w:rsid w:val="004B5B64"/>
    <w:rsid w:val="004B5D22"/>
    <w:rsid w:val="004B5DEB"/>
    <w:rsid w:val="004B5E19"/>
    <w:rsid w:val="004B6203"/>
    <w:rsid w:val="004B63DF"/>
    <w:rsid w:val="004B64B0"/>
    <w:rsid w:val="004B6D69"/>
    <w:rsid w:val="004B6E9C"/>
    <w:rsid w:val="004B7023"/>
    <w:rsid w:val="004B723D"/>
    <w:rsid w:val="004B7313"/>
    <w:rsid w:val="004B7391"/>
    <w:rsid w:val="004B7410"/>
    <w:rsid w:val="004B7857"/>
    <w:rsid w:val="004B7937"/>
    <w:rsid w:val="004B7BD7"/>
    <w:rsid w:val="004B7C02"/>
    <w:rsid w:val="004B7EB1"/>
    <w:rsid w:val="004C002B"/>
    <w:rsid w:val="004C00AD"/>
    <w:rsid w:val="004C02BB"/>
    <w:rsid w:val="004C043B"/>
    <w:rsid w:val="004C1253"/>
    <w:rsid w:val="004C1310"/>
    <w:rsid w:val="004C13FA"/>
    <w:rsid w:val="004C19C7"/>
    <w:rsid w:val="004C1B51"/>
    <w:rsid w:val="004C2034"/>
    <w:rsid w:val="004C270F"/>
    <w:rsid w:val="004C29B0"/>
    <w:rsid w:val="004C2CE1"/>
    <w:rsid w:val="004C30AF"/>
    <w:rsid w:val="004C3964"/>
    <w:rsid w:val="004C3B46"/>
    <w:rsid w:val="004C3C56"/>
    <w:rsid w:val="004C4140"/>
    <w:rsid w:val="004C41E4"/>
    <w:rsid w:val="004C45D1"/>
    <w:rsid w:val="004C4AE6"/>
    <w:rsid w:val="004C4CB9"/>
    <w:rsid w:val="004C5521"/>
    <w:rsid w:val="004C5539"/>
    <w:rsid w:val="004C5690"/>
    <w:rsid w:val="004C6904"/>
    <w:rsid w:val="004C707A"/>
    <w:rsid w:val="004C7785"/>
    <w:rsid w:val="004C7882"/>
    <w:rsid w:val="004C79F2"/>
    <w:rsid w:val="004C7A67"/>
    <w:rsid w:val="004C7D5A"/>
    <w:rsid w:val="004C7EB1"/>
    <w:rsid w:val="004D02B9"/>
    <w:rsid w:val="004D086D"/>
    <w:rsid w:val="004D09B9"/>
    <w:rsid w:val="004D0A48"/>
    <w:rsid w:val="004D108B"/>
    <w:rsid w:val="004D13FD"/>
    <w:rsid w:val="004D18CC"/>
    <w:rsid w:val="004D1B68"/>
    <w:rsid w:val="004D1BF1"/>
    <w:rsid w:val="004D1C68"/>
    <w:rsid w:val="004D1D02"/>
    <w:rsid w:val="004D229B"/>
    <w:rsid w:val="004D289D"/>
    <w:rsid w:val="004D28FE"/>
    <w:rsid w:val="004D29A8"/>
    <w:rsid w:val="004D2AE9"/>
    <w:rsid w:val="004D2ED6"/>
    <w:rsid w:val="004D319D"/>
    <w:rsid w:val="004D34F8"/>
    <w:rsid w:val="004D358A"/>
    <w:rsid w:val="004D3C4E"/>
    <w:rsid w:val="004D3E8B"/>
    <w:rsid w:val="004D3F92"/>
    <w:rsid w:val="004D403E"/>
    <w:rsid w:val="004D44C0"/>
    <w:rsid w:val="004D4BBC"/>
    <w:rsid w:val="004D4FFD"/>
    <w:rsid w:val="004D5146"/>
    <w:rsid w:val="004D54D5"/>
    <w:rsid w:val="004D5532"/>
    <w:rsid w:val="004D55AF"/>
    <w:rsid w:val="004D575E"/>
    <w:rsid w:val="004D5A31"/>
    <w:rsid w:val="004D5A82"/>
    <w:rsid w:val="004D6841"/>
    <w:rsid w:val="004D68A0"/>
    <w:rsid w:val="004D68FC"/>
    <w:rsid w:val="004D6D29"/>
    <w:rsid w:val="004D6DB5"/>
    <w:rsid w:val="004D6DF3"/>
    <w:rsid w:val="004D76D2"/>
    <w:rsid w:val="004D7913"/>
    <w:rsid w:val="004D7CF2"/>
    <w:rsid w:val="004E0142"/>
    <w:rsid w:val="004E024B"/>
    <w:rsid w:val="004E0477"/>
    <w:rsid w:val="004E0E74"/>
    <w:rsid w:val="004E14AE"/>
    <w:rsid w:val="004E1625"/>
    <w:rsid w:val="004E1B25"/>
    <w:rsid w:val="004E2335"/>
    <w:rsid w:val="004E2762"/>
    <w:rsid w:val="004E2981"/>
    <w:rsid w:val="004E2ABB"/>
    <w:rsid w:val="004E2D40"/>
    <w:rsid w:val="004E2EF1"/>
    <w:rsid w:val="004E357E"/>
    <w:rsid w:val="004E3C8D"/>
    <w:rsid w:val="004E430D"/>
    <w:rsid w:val="004E4643"/>
    <w:rsid w:val="004E47B3"/>
    <w:rsid w:val="004E491F"/>
    <w:rsid w:val="004E4DAA"/>
    <w:rsid w:val="004E5037"/>
    <w:rsid w:val="004E5236"/>
    <w:rsid w:val="004E52E0"/>
    <w:rsid w:val="004E5332"/>
    <w:rsid w:val="004E5655"/>
    <w:rsid w:val="004E5B58"/>
    <w:rsid w:val="004E5F40"/>
    <w:rsid w:val="004E618F"/>
    <w:rsid w:val="004E6E51"/>
    <w:rsid w:val="004E6EC3"/>
    <w:rsid w:val="004E6ED6"/>
    <w:rsid w:val="004E765A"/>
    <w:rsid w:val="004E76C7"/>
    <w:rsid w:val="004F094E"/>
    <w:rsid w:val="004F0BE8"/>
    <w:rsid w:val="004F1707"/>
    <w:rsid w:val="004F1F6C"/>
    <w:rsid w:val="004F24E9"/>
    <w:rsid w:val="004F27EF"/>
    <w:rsid w:val="004F2990"/>
    <w:rsid w:val="004F2EAF"/>
    <w:rsid w:val="004F3552"/>
    <w:rsid w:val="004F3710"/>
    <w:rsid w:val="004F38E2"/>
    <w:rsid w:val="004F3F71"/>
    <w:rsid w:val="004F4158"/>
    <w:rsid w:val="004F4202"/>
    <w:rsid w:val="004F4274"/>
    <w:rsid w:val="004F43CA"/>
    <w:rsid w:val="004F44C0"/>
    <w:rsid w:val="004F47E9"/>
    <w:rsid w:val="004F54D9"/>
    <w:rsid w:val="004F55DD"/>
    <w:rsid w:val="004F55EC"/>
    <w:rsid w:val="004F5CAF"/>
    <w:rsid w:val="004F5CED"/>
    <w:rsid w:val="004F5DC0"/>
    <w:rsid w:val="004F65D3"/>
    <w:rsid w:val="004F6BCB"/>
    <w:rsid w:val="004F6EC0"/>
    <w:rsid w:val="004F795B"/>
    <w:rsid w:val="004F7B82"/>
    <w:rsid w:val="004F7F9A"/>
    <w:rsid w:val="00500192"/>
    <w:rsid w:val="00500310"/>
    <w:rsid w:val="00500622"/>
    <w:rsid w:val="00500CA2"/>
    <w:rsid w:val="005012A1"/>
    <w:rsid w:val="00501C50"/>
    <w:rsid w:val="00501CCE"/>
    <w:rsid w:val="00502609"/>
    <w:rsid w:val="00502720"/>
    <w:rsid w:val="005028E5"/>
    <w:rsid w:val="00502C03"/>
    <w:rsid w:val="00502C2C"/>
    <w:rsid w:val="00502FBC"/>
    <w:rsid w:val="0050373E"/>
    <w:rsid w:val="0050377C"/>
    <w:rsid w:val="00503DCF"/>
    <w:rsid w:val="00503DE6"/>
    <w:rsid w:val="00503E3F"/>
    <w:rsid w:val="00504165"/>
    <w:rsid w:val="005044E7"/>
    <w:rsid w:val="005045F7"/>
    <w:rsid w:val="00504B79"/>
    <w:rsid w:val="00504F86"/>
    <w:rsid w:val="00505C11"/>
    <w:rsid w:val="00505C2E"/>
    <w:rsid w:val="00505FF6"/>
    <w:rsid w:val="0050689A"/>
    <w:rsid w:val="00506CC7"/>
    <w:rsid w:val="005070DB"/>
    <w:rsid w:val="005079F0"/>
    <w:rsid w:val="00507D34"/>
    <w:rsid w:val="0051029D"/>
    <w:rsid w:val="005107FD"/>
    <w:rsid w:val="0051158F"/>
    <w:rsid w:val="005115EB"/>
    <w:rsid w:val="00511747"/>
    <w:rsid w:val="00511CD5"/>
    <w:rsid w:val="00511D30"/>
    <w:rsid w:val="00512944"/>
    <w:rsid w:val="00512F09"/>
    <w:rsid w:val="005132DC"/>
    <w:rsid w:val="005138E2"/>
    <w:rsid w:val="005138F0"/>
    <w:rsid w:val="005139BB"/>
    <w:rsid w:val="00513E0B"/>
    <w:rsid w:val="00513E9D"/>
    <w:rsid w:val="005146F8"/>
    <w:rsid w:val="00514D60"/>
    <w:rsid w:val="00514FBC"/>
    <w:rsid w:val="00515097"/>
    <w:rsid w:val="005151C0"/>
    <w:rsid w:val="005155D4"/>
    <w:rsid w:val="0051574B"/>
    <w:rsid w:val="005158BB"/>
    <w:rsid w:val="00515909"/>
    <w:rsid w:val="0051628B"/>
    <w:rsid w:val="00516683"/>
    <w:rsid w:val="00516961"/>
    <w:rsid w:val="005174B6"/>
    <w:rsid w:val="00517729"/>
    <w:rsid w:val="00517746"/>
    <w:rsid w:val="00517DFE"/>
    <w:rsid w:val="005202D8"/>
    <w:rsid w:val="005209B4"/>
    <w:rsid w:val="00520A5F"/>
    <w:rsid w:val="0052100B"/>
    <w:rsid w:val="005211C2"/>
    <w:rsid w:val="0052145B"/>
    <w:rsid w:val="00521C7C"/>
    <w:rsid w:val="00521E1B"/>
    <w:rsid w:val="005224F2"/>
    <w:rsid w:val="0052286A"/>
    <w:rsid w:val="00522A13"/>
    <w:rsid w:val="00522D1C"/>
    <w:rsid w:val="0052303B"/>
    <w:rsid w:val="0052340A"/>
    <w:rsid w:val="00523910"/>
    <w:rsid w:val="00523CF2"/>
    <w:rsid w:val="00524308"/>
    <w:rsid w:val="00524596"/>
    <w:rsid w:val="00524A5F"/>
    <w:rsid w:val="00524E57"/>
    <w:rsid w:val="005252A5"/>
    <w:rsid w:val="005253A1"/>
    <w:rsid w:val="00525419"/>
    <w:rsid w:val="00525529"/>
    <w:rsid w:val="00525A7C"/>
    <w:rsid w:val="00525E15"/>
    <w:rsid w:val="00526187"/>
    <w:rsid w:val="005264C3"/>
    <w:rsid w:val="00526779"/>
    <w:rsid w:val="00526CEC"/>
    <w:rsid w:val="00526E94"/>
    <w:rsid w:val="00526F7F"/>
    <w:rsid w:val="00526FAB"/>
    <w:rsid w:val="00527B8E"/>
    <w:rsid w:val="005300B3"/>
    <w:rsid w:val="00530142"/>
    <w:rsid w:val="005303E8"/>
    <w:rsid w:val="005303F2"/>
    <w:rsid w:val="00530A28"/>
    <w:rsid w:val="00530B82"/>
    <w:rsid w:val="00530FE9"/>
    <w:rsid w:val="00531473"/>
    <w:rsid w:val="0053162B"/>
    <w:rsid w:val="00531685"/>
    <w:rsid w:val="005316DB"/>
    <w:rsid w:val="00531AB1"/>
    <w:rsid w:val="00531B76"/>
    <w:rsid w:val="00532044"/>
    <w:rsid w:val="00532266"/>
    <w:rsid w:val="00532297"/>
    <w:rsid w:val="00532306"/>
    <w:rsid w:val="005328F8"/>
    <w:rsid w:val="0053299B"/>
    <w:rsid w:val="00532A22"/>
    <w:rsid w:val="00532AC5"/>
    <w:rsid w:val="00532B63"/>
    <w:rsid w:val="00532CE4"/>
    <w:rsid w:val="00532DE1"/>
    <w:rsid w:val="00532F1F"/>
    <w:rsid w:val="00532FFD"/>
    <w:rsid w:val="00533002"/>
    <w:rsid w:val="00533114"/>
    <w:rsid w:val="005338EF"/>
    <w:rsid w:val="00533C5F"/>
    <w:rsid w:val="00533F43"/>
    <w:rsid w:val="00534096"/>
    <w:rsid w:val="00534590"/>
    <w:rsid w:val="0053486B"/>
    <w:rsid w:val="0053500B"/>
    <w:rsid w:val="005350F4"/>
    <w:rsid w:val="005353CA"/>
    <w:rsid w:val="005353CE"/>
    <w:rsid w:val="005353D4"/>
    <w:rsid w:val="0053572D"/>
    <w:rsid w:val="00535A4A"/>
    <w:rsid w:val="00535EBC"/>
    <w:rsid w:val="0053649A"/>
    <w:rsid w:val="00536693"/>
    <w:rsid w:val="00536807"/>
    <w:rsid w:val="00536A89"/>
    <w:rsid w:val="00536E36"/>
    <w:rsid w:val="0053750B"/>
    <w:rsid w:val="005377C5"/>
    <w:rsid w:val="0053793E"/>
    <w:rsid w:val="005379EC"/>
    <w:rsid w:val="00537BE9"/>
    <w:rsid w:val="00537DBB"/>
    <w:rsid w:val="00540651"/>
    <w:rsid w:val="00540749"/>
    <w:rsid w:val="0054088B"/>
    <w:rsid w:val="00540C27"/>
    <w:rsid w:val="00540CFB"/>
    <w:rsid w:val="005412A1"/>
    <w:rsid w:val="00541372"/>
    <w:rsid w:val="00541459"/>
    <w:rsid w:val="005415BF"/>
    <w:rsid w:val="005416BC"/>
    <w:rsid w:val="00541C21"/>
    <w:rsid w:val="0054241F"/>
    <w:rsid w:val="0054262C"/>
    <w:rsid w:val="005432D3"/>
    <w:rsid w:val="00543B83"/>
    <w:rsid w:val="00544075"/>
    <w:rsid w:val="00544094"/>
    <w:rsid w:val="005441B8"/>
    <w:rsid w:val="005444C9"/>
    <w:rsid w:val="00544EDE"/>
    <w:rsid w:val="00545470"/>
    <w:rsid w:val="005454CC"/>
    <w:rsid w:val="005454FF"/>
    <w:rsid w:val="00545A1F"/>
    <w:rsid w:val="00545BF3"/>
    <w:rsid w:val="00545C52"/>
    <w:rsid w:val="00545D5D"/>
    <w:rsid w:val="00546062"/>
    <w:rsid w:val="0054685D"/>
    <w:rsid w:val="00546BF6"/>
    <w:rsid w:val="00546F7F"/>
    <w:rsid w:val="00547687"/>
    <w:rsid w:val="005478AD"/>
    <w:rsid w:val="00547BE5"/>
    <w:rsid w:val="005508C3"/>
    <w:rsid w:val="005509C7"/>
    <w:rsid w:val="00550B8F"/>
    <w:rsid w:val="005514EC"/>
    <w:rsid w:val="00551986"/>
    <w:rsid w:val="005521E8"/>
    <w:rsid w:val="00552436"/>
    <w:rsid w:val="00552438"/>
    <w:rsid w:val="00552D1C"/>
    <w:rsid w:val="00552F1D"/>
    <w:rsid w:val="00553449"/>
    <w:rsid w:val="005534AE"/>
    <w:rsid w:val="005535CF"/>
    <w:rsid w:val="005539C0"/>
    <w:rsid w:val="00553BFA"/>
    <w:rsid w:val="00553C38"/>
    <w:rsid w:val="00553C4D"/>
    <w:rsid w:val="00553DA2"/>
    <w:rsid w:val="00553EDB"/>
    <w:rsid w:val="00553F62"/>
    <w:rsid w:val="00554265"/>
    <w:rsid w:val="00554543"/>
    <w:rsid w:val="0055455A"/>
    <w:rsid w:val="00554B56"/>
    <w:rsid w:val="00555603"/>
    <w:rsid w:val="0055574B"/>
    <w:rsid w:val="00555886"/>
    <w:rsid w:val="00555AEB"/>
    <w:rsid w:val="0055604B"/>
    <w:rsid w:val="0055610A"/>
    <w:rsid w:val="00556619"/>
    <w:rsid w:val="0055699B"/>
    <w:rsid w:val="00556F38"/>
    <w:rsid w:val="0055770B"/>
    <w:rsid w:val="00557748"/>
    <w:rsid w:val="00557820"/>
    <w:rsid w:val="0055782F"/>
    <w:rsid w:val="00557EC0"/>
    <w:rsid w:val="0056003C"/>
    <w:rsid w:val="005600C5"/>
    <w:rsid w:val="005602D8"/>
    <w:rsid w:val="005607EF"/>
    <w:rsid w:val="0056080D"/>
    <w:rsid w:val="00560A4F"/>
    <w:rsid w:val="0056135B"/>
    <w:rsid w:val="0056146D"/>
    <w:rsid w:val="0056183C"/>
    <w:rsid w:val="00561A3F"/>
    <w:rsid w:val="00561DA4"/>
    <w:rsid w:val="00561E3F"/>
    <w:rsid w:val="005620D0"/>
    <w:rsid w:val="00562821"/>
    <w:rsid w:val="0056300A"/>
    <w:rsid w:val="00563065"/>
    <w:rsid w:val="00563132"/>
    <w:rsid w:val="0056342E"/>
    <w:rsid w:val="005640CC"/>
    <w:rsid w:val="00564168"/>
    <w:rsid w:val="00564191"/>
    <w:rsid w:val="005645A9"/>
    <w:rsid w:val="00564766"/>
    <w:rsid w:val="00564CA1"/>
    <w:rsid w:val="005665C1"/>
    <w:rsid w:val="005666BA"/>
    <w:rsid w:val="00566F0A"/>
    <w:rsid w:val="00566F64"/>
    <w:rsid w:val="00567226"/>
    <w:rsid w:val="00567763"/>
    <w:rsid w:val="00567BC6"/>
    <w:rsid w:val="00567BC7"/>
    <w:rsid w:val="00567C6D"/>
    <w:rsid w:val="00567D39"/>
    <w:rsid w:val="00567EFB"/>
    <w:rsid w:val="00567F42"/>
    <w:rsid w:val="00567F52"/>
    <w:rsid w:val="005700EA"/>
    <w:rsid w:val="00570149"/>
    <w:rsid w:val="0057102D"/>
    <w:rsid w:val="00571402"/>
    <w:rsid w:val="00571499"/>
    <w:rsid w:val="00571E61"/>
    <w:rsid w:val="005727E9"/>
    <w:rsid w:val="00572C36"/>
    <w:rsid w:val="00573502"/>
    <w:rsid w:val="0057351A"/>
    <w:rsid w:val="00573D11"/>
    <w:rsid w:val="005740F4"/>
    <w:rsid w:val="0057459C"/>
    <w:rsid w:val="005748B4"/>
    <w:rsid w:val="00574C19"/>
    <w:rsid w:val="005752ED"/>
    <w:rsid w:val="005759C9"/>
    <w:rsid w:val="00575AFB"/>
    <w:rsid w:val="00575B3F"/>
    <w:rsid w:val="00575D7A"/>
    <w:rsid w:val="0057623E"/>
    <w:rsid w:val="005763EC"/>
    <w:rsid w:val="00576609"/>
    <w:rsid w:val="00577258"/>
    <w:rsid w:val="00577317"/>
    <w:rsid w:val="00577787"/>
    <w:rsid w:val="005777C3"/>
    <w:rsid w:val="0057790D"/>
    <w:rsid w:val="005779D0"/>
    <w:rsid w:val="00577A06"/>
    <w:rsid w:val="00577E90"/>
    <w:rsid w:val="00577F25"/>
    <w:rsid w:val="00580480"/>
    <w:rsid w:val="00580524"/>
    <w:rsid w:val="005808C2"/>
    <w:rsid w:val="005809F7"/>
    <w:rsid w:val="00581197"/>
    <w:rsid w:val="00581247"/>
    <w:rsid w:val="005813F3"/>
    <w:rsid w:val="005819F3"/>
    <w:rsid w:val="00581A35"/>
    <w:rsid w:val="00581B47"/>
    <w:rsid w:val="00581C7A"/>
    <w:rsid w:val="00581D5B"/>
    <w:rsid w:val="00582207"/>
    <w:rsid w:val="00582767"/>
    <w:rsid w:val="005835CB"/>
    <w:rsid w:val="00583860"/>
    <w:rsid w:val="00583A1C"/>
    <w:rsid w:val="00583A2C"/>
    <w:rsid w:val="00583AC9"/>
    <w:rsid w:val="00583C00"/>
    <w:rsid w:val="00584B24"/>
    <w:rsid w:val="00584B35"/>
    <w:rsid w:val="00584DD6"/>
    <w:rsid w:val="00584DE4"/>
    <w:rsid w:val="00584E95"/>
    <w:rsid w:val="0058512F"/>
    <w:rsid w:val="00585BBC"/>
    <w:rsid w:val="00585C42"/>
    <w:rsid w:val="005860AC"/>
    <w:rsid w:val="005861CF"/>
    <w:rsid w:val="0058663A"/>
    <w:rsid w:val="00586A79"/>
    <w:rsid w:val="0058724D"/>
    <w:rsid w:val="0058740C"/>
    <w:rsid w:val="0058773B"/>
    <w:rsid w:val="0059070C"/>
    <w:rsid w:val="00590ACC"/>
    <w:rsid w:val="005917A5"/>
    <w:rsid w:val="00591BD8"/>
    <w:rsid w:val="00591D3D"/>
    <w:rsid w:val="00591E4B"/>
    <w:rsid w:val="005930F0"/>
    <w:rsid w:val="0059348E"/>
    <w:rsid w:val="00593AFE"/>
    <w:rsid w:val="00593ED9"/>
    <w:rsid w:val="00594067"/>
    <w:rsid w:val="00594E21"/>
    <w:rsid w:val="005954D0"/>
    <w:rsid w:val="00595CF6"/>
    <w:rsid w:val="00595ECF"/>
    <w:rsid w:val="00595F67"/>
    <w:rsid w:val="00596312"/>
    <w:rsid w:val="005963EF"/>
    <w:rsid w:val="005965C3"/>
    <w:rsid w:val="0059762D"/>
    <w:rsid w:val="005976F7"/>
    <w:rsid w:val="005A001E"/>
    <w:rsid w:val="005A03F0"/>
    <w:rsid w:val="005A05F5"/>
    <w:rsid w:val="005A0634"/>
    <w:rsid w:val="005A0C48"/>
    <w:rsid w:val="005A0D8D"/>
    <w:rsid w:val="005A12B2"/>
    <w:rsid w:val="005A141F"/>
    <w:rsid w:val="005A1509"/>
    <w:rsid w:val="005A1E4D"/>
    <w:rsid w:val="005A1E96"/>
    <w:rsid w:val="005A2744"/>
    <w:rsid w:val="005A279C"/>
    <w:rsid w:val="005A2C58"/>
    <w:rsid w:val="005A2E42"/>
    <w:rsid w:val="005A3013"/>
    <w:rsid w:val="005A3341"/>
    <w:rsid w:val="005A37E8"/>
    <w:rsid w:val="005A3FDF"/>
    <w:rsid w:val="005A440E"/>
    <w:rsid w:val="005A457D"/>
    <w:rsid w:val="005A46A9"/>
    <w:rsid w:val="005A4728"/>
    <w:rsid w:val="005A4764"/>
    <w:rsid w:val="005A50D5"/>
    <w:rsid w:val="005A525C"/>
    <w:rsid w:val="005A52A6"/>
    <w:rsid w:val="005A53EB"/>
    <w:rsid w:val="005A56A4"/>
    <w:rsid w:val="005A5761"/>
    <w:rsid w:val="005A5817"/>
    <w:rsid w:val="005A6180"/>
    <w:rsid w:val="005A6696"/>
    <w:rsid w:val="005A67FD"/>
    <w:rsid w:val="005A6E0D"/>
    <w:rsid w:val="005A7049"/>
    <w:rsid w:val="005A7425"/>
    <w:rsid w:val="005A7BCD"/>
    <w:rsid w:val="005A7C48"/>
    <w:rsid w:val="005B049E"/>
    <w:rsid w:val="005B07BF"/>
    <w:rsid w:val="005B084D"/>
    <w:rsid w:val="005B0D49"/>
    <w:rsid w:val="005B17DB"/>
    <w:rsid w:val="005B1C30"/>
    <w:rsid w:val="005B205D"/>
    <w:rsid w:val="005B254D"/>
    <w:rsid w:val="005B2793"/>
    <w:rsid w:val="005B28F4"/>
    <w:rsid w:val="005B28FF"/>
    <w:rsid w:val="005B2DCC"/>
    <w:rsid w:val="005B2E74"/>
    <w:rsid w:val="005B2F3C"/>
    <w:rsid w:val="005B2FBD"/>
    <w:rsid w:val="005B35DD"/>
    <w:rsid w:val="005B3901"/>
    <w:rsid w:val="005B3B89"/>
    <w:rsid w:val="005B3E3E"/>
    <w:rsid w:val="005B3F8A"/>
    <w:rsid w:val="005B4101"/>
    <w:rsid w:val="005B4210"/>
    <w:rsid w:val="005B42E3"/>
    <w:rsid w:val="005B4314"/>
    <w:rsid w:val="005B43C8"/>
    <w:rsid w:val="005B461C"/>
    <w:rsid w:val="005B4ABC"/>
    <w:rsid w:val="005B5980"/>
    <w:rsid w:val="005B5B2E"/>
    <w:rsid w:val="005B5B94"/>
    <w:rsid w:val="005B5C6D"/>
    <w:rsid w:val="005B5CA4"/>
    <w:rsid w:val="005B61A1"/>
    <w:rsid w:val="005B63CB"/>
    <w:rsid w:val="005B64D2"/>
    <w:rsid w:val="005B6FCD"/>
    <w:rsid w:val="005B7147"/>
    <w:rsid w:val="005B74BF"/>
    <w:rsid w:val="005B75FC"/>
    <w:rsid w:val="005B7851"/>
    <w:rsid w:val="005B797C"/>
    <w:rsid w:val="005B7AF6"/>
    <w:rsid w:val="005B7CDA"/>
    <w:rsid w:val="005B7E51"/>
    <w:rsid w:val="005C0431"/>
    <w:rsid w:val="005C09B6"/>
    <w:rsid w:val="005C0BD0"/>
    <w:rsid w:val="005C0F23"/>
    <w:rsid w:val="005C1200"/>
    <w:rsid w:val="005C12F5"/>
    <w:rsid w:val="005C1606"/>
    <w:rsid w:val="005C1634"/>
    <w:rsid w:val="005C17D4"/>
    <w:rsid w:val="005C1896"/>
    <w:rsid w:val="005C1B11"/>
    <w:rsid w:val="005C1D05"/>
    <w:rsid w:val="005C22D5"/>
    <w:rsid w:val="005C2BCF"/>
    <w:rsid w:val="005C31C3"/>
    <w:rsid w:val="005C3639"/>
    <w:rsid w:val="005C3B47"/>
    <w:rsid w:val="005C3D2E"/>
    <w:rsid w:val="005C3D61"/>
    <w:rsid w:val="005C3F9E"/>
    <w:rsid w:val="005C41C1"/>
    <w:rsid w:val="005C445D"/>
    <w:rsid w:val="005C4A47"/>
    <w:rsid w:val="005C4B69"/>
    <w:rsid w:val="005C4D47"/>
    <w:rsid w:val="005C5349"/>
    <w:rsid w:val="005C598D"/>
    <w:rsid w:val="005C5C1C"/>
    <w:rsid w:val="005C5C91"/>
    <w:rsid w:val="005C5CBA"/>
    <w:rsid w:val="005C5ED1"/>
    <w:rsid w:val="005C60E9"/>
    <w:rsid w:val="005C65FB"/>
    <w:rsid w:val="005C66B0"/>
    <w:rsid w:val="005C691F"/>
    <w:rsid w:val="005C6A97"/>
    <w:rsid w:val="005C6C56"/>
    <w:rsid w:val="005C6C87"/>
    <w:rsid w:val="005C7211"/>
    <w:rsid w:val="005C72BC"/>
    <w:rsid w:val="005C7753"/>
    <w:rsid w:val="005C78CA"/>
    <w:rsid w:val="005C7BED"/>
    <w:rsid w:val="005D0042"/>
    <w:rsid w:val="005D0672"/>
    <w:rsid w:val="005D07B2"/>
    <w:rsid w:val="005D09ED"/>
    <w:rsid w:val="005D0ADE"/>
    <w:rsid w:val="005D0F1C"/>
    <w:rsid w:val="005D1011"/>
    <w:rsid w:val="005D18CD"/>
    <w:rsid w:val="005D2142"/>
    <w:rsid w:val="005D2595"/>
    <w:rsid w:val="005D283C"/>
    <w:rsid w:val="005D38F9"/>
    <w:rsid w:val="005D3B61"/>
    <w:rsid w:val="005D3D2F"/>
    <w:rsid w:val="005D3EBC"/>
    <w:rsid w:val="005D436E"/>
    <w:rsid w:val="005D48EC"/>
    <w:rsid w:val="005D4F7D"/>
    <w:rsid w:val="005D5F20"/>
    <w:rsid w:val="005D621D"/>
    <w:rsid w:val="005D6432"/>
    <w:rsid w:val="005D68E4"/>
    <w:rsid w:val="005D6B1B"/>
    <w:rsid w:val="005D6D43"/>
    <w:rsid w:val="005D6FDF"/>
    <w:rsid w:val="005D70C9"/>
    <w:rsid w:val="005D711F"/>
    <w:rsid w:val="005D72CB"/>
    <w:rsid w:val="005D7396"/>
    <w:rsid w:val="005D73D9"/>
    <w:rsid w:val="005D7423"/>
    <w:rsid w:val="005D7475"/>
    <w:rsid w:val="005D7576"/>
    <w:rsid w:val="005D764F"/>
    <w:rsid w:val="005D76B1"/>
    <w:rsid w:val="005D7777"/>
    <w:rsid w:val="005D779C"/>
    <w:rsid w:val="005D7B5A"/>
    <w:rsid w:val="005E0B32"/>
    <w:rsid w:val="005E0FB7"/>
    <w:rsid w:val="005E1295"/>
    <w:rsid w:val="005E138C"/>
    <w:rsid w:val="005E1486"/>
    <w:rsid w:val="005E16BF"/>
    <w:rsid w:val="005E16E3"/>
    <w:rsid w:val="005E1704"/>
    <w:rsid w:val="005E18DA"/>
    <w:rsid w:val="005E209A"/>
    <w:rsid w:val="005E29F7"/>
    <w:rsid w:val="005E39D0"/>
    <w:rsid w:val="005E3B26"/>
    <w:rsid w:val="005E3E6E"/>
    <w:rsid w:val="005E420A"/>
    <w:rsid w:val="005E43C2"/>
    <w:rsid w:val="005E4419"/>
    <w:rsid w:val="005E46B7"/>
    <w:rsid w:val="005E4E14"/>
    <w:rsid w:val="005E4E9A"/>
    <w:rsid w:val="005E4E9B"/>
    <w:rsid w:val="005E546F"/>
    <w:rsid w:val="005E54BD"/>
    <w:rsid w:val="005E554E"/>
    <w:rsid w:val="005E58B0"/>
    <w:rsid w:val="005E5A45"/>
    <w:rsid w:val="005E5E28"/>
    <w:rsid w:val="005E6759"/>
    <w:rsid w:val="005E6839"/>
    <w:rsid w:val="005E7184"/>
    <w:rsid w:val="005E7193"/>
    <w:rsid w:val="005E774A"/>
    <w:rsid w:val="005E7851"/>
    <w:rsid w:val="005E7BD2"/>
    <w:rsid w:val="005F015A"/>
    <w:rsid w:val="005F079B"/>
    <w:rsid w:val="005F11B0"/>
    <w:rsid w:val="005F2766"/>
    <w:rsid w:val="005F2D27"/>
    <w:rsid w:val="005F34A9"/>
    <w:rsid w:val="005F3638"/>
    <w:rsid w:val="005F37DD"/>
    <w:rsid w:val="005F39EB"/>
    <w:rsid w:val="005F3D86"/>
    <w:rsid w:val="005F3D97"/>
    <w:rsid w:val="005F3FF2"/>
    <w:rsid w:val="005F42E9"/>
    <w:rsid w:val="005F447A"/>
    <w:rsid w:val="005F529E"/>
    <w:rsid w:val="005F549F"/>
    <w:rsid w:val="005F5CA2"/>
    <w:rsid w:val="005F5FAA"/>
    <w:rsid w:val="005F6255"/>
    <w:rsid w:val="005F65CA"/>
    <w:rsid w:val="005F724E"/>
    <w:rsid w:val="005F72D6"/>
    <w:rsid w:val="005F732C"/>
    <w:rsid w:val="005F7565"/>
    <w:rsid w:val="005F782F"/>
    <w:rsid w:val="005F7E87"/>
    <w:rsid w:val="00600038"/>
    <w:rsid w:val="006001EF"/>
    <w:rsid w:val="00600341"/>
    <w:rsid w:val="00600790"/>
    <w:rsid w:val="006012E6"/>
    <w:rsid w:val="0060140B"/>
    <w:rsid w:val="00601F53"/>
    <w:rsid w:val="00602074"/>
    <w:rsid w:val="0060289E"/>
    <w:rsid w:val="00602B64"/>
    <w:rsid w:val="00602E48"/>
    <w:rsid w:val="00602F02"/>
    <w:rsid w:val="00603140"/>
    <w:rsid w:val="0060356B"/>
    <w:rsid w:val="00603D02"/>
    <w:rsid w:val="00603DC3"/>
    <w:rsid w:val="006040CA"/>
    <w:rsid w:val="00604347"/>
    <w:rsid w:val="00604B05"/>
    <w:rsid w:val="00605D2F"/>
    <w:rsid w:val="00605D84"/>
    <w:rsid w:val="00605E0A"/>
    <w:rsid w:val="00605FB5"/>
    <w:rsid w:val="00605FD2"/>
    <w:rsid w:val="0060648E"/>
    <w:rsid w:val="006068FB"/>
    <w:rsid w:val="00606D09"/>
    <w:rsid w:val="0060701D"/>
    <w:rsid w:val="00607753"/>
    <w:rsid w:val="00607F87"/>
    <w:rsid w:val="00610024"/>
    <w:rsid w:val="00610178"/>
    <w:rsid w:val="0061038A"/>
    <w:rsid w:val="00610415"/>
    <w:rsid w:val="00610493"/>
    <w:rsid w:val="00610752"/>
    <w:rsid w:val="00610902"/>
    <w:rsid w:val="00610DB2"/>
    <w:rsid w:val="00610E0E"/>
    <w:rsid w:val="00611298"/>
    <w:rsid w:val="00611575"/>
    <w:rsid w:val="006116F6"/>
    <w:rsid w:val="00611C1A"/>
    <w:rsid w:val="006122C6"/>
    <w:rsid w:val="006126AC"/>
    <w:rsid w:val="00612821"/>
    <w:rsid w:val="00612F9A"/>
    <w:rsid w:val="00612FCD"/>
    <w:rsid w:val="00612FD5"/>
    <w:rsid w:val="00613547"/>
    <w:rsid w:val="006138DF"/>
    <w:rsid w:val="00613A2E"/>
    <w:rsid w:val="00613B45"/>
    <w:rsid w:val="0061477C"/>
    <w:rsid w:val="00614AD2"/>
    <w:rsid w:val="00614C25"/>
    <w:rsid w:val="00614F85"/>
    <w:rsid w:val="00615842"/>
    <w:rsid w:val="00615BE8"/>
    <w:rsid w:val="00615E3F"/>
    <w:rsid w:val="00616291"/>
    <w:rsid w:val="00616695"/>
    <w:rsid w:val="00616DAF"/>
    <w:rsid w:val="00616F93"/>
    <w:rsid w:val="0061701B"/>
    <w:rsid w:val="00617086"/>
    <w:rsid w:val="00617087"/>
    <w:rsid w:val="006170B0"/>
    <w:rsid w:val="006175C0"/>
    <w:rsid w:val="006177D1"/>
    <w:rsid w:val="00617BE0"/>
    <w:rsid w:val="00620423"/>
    <w:rsid w:val="00620947"/>
    <w:rsid w:val="00620A45"/>
    <w:rsid w:val="00620BCF"/>
    <w:rsid w:val="00620C1A"/>
    <w:rsid w:val="00621276"/>
    <w:rsid w:val="006213DF"/>
    <w:rsid w:val="006222DC"/>
    <w:rsid w:val="00622494"/>
    <w:rsid w:val="00622517"/>
    <w:rsid w:val="0062261F"/>
    <w:rsid w:val="00622865"/>
    <w:rsid w:val="0062288B"/>
    <w:rsid w:val="00622994"/>
    <w:rsid w:val="006229E4"/>
    <w:rsid w:val="00622CE2"/>
    <w:rsid w:val="00623009"/>
    <w:rsid w:val="00623490"/>
    <w:rsid w:val="00623A78"/>
    <w:rsid w:val="00623D61"/>
    <w:rsid w:val="00623F4B"/>
    <w:rsid w:val="00624B98"/>
    <w:rsid w:val="00625C72"/>
    <w:rsid w:val="006261B7"/>
    <w:rsid w:val="00626454"/>
    <w:rsid w:val="006265B0"/>
    <w:rsid w:val="00626D5C"/>
    <w:rsid w:val="00626F40"/>
    <w:rsid w:val="006274D6"/>
    <w:rsid w:val="00627539"/>
    <w:rsid w:val="006279A9"/>
    <w:rsid w:val="00627A2B"/>
    <w:rsid w:val="00627B99"/>
    <w:rsid w:val="00627BC2"/>
    <w:rsid w:val="00627D1B"/>
    <w:rsid w:val="00627E2A"/>
    <w:rsid w:val="006305C9"/>
    <w:rsid w:val="0063078B"/>
    <w:rsid w:val="00630BA3"/>
    <w:rsid w:val="00630C4B"/>
    <w:rsid w:val="00630DC7"/>
    <w:rsid w:val="00631094"/>
    <w:rsid w:val="00631527"/>
    <w:rsid w:val="0063154B"/>
    <w:rsid w:val="006317A7"/>
    <w:rsid w:val="00632045"/>
    <w:rsid w:val="00632097"/>
    <w:rsid w:val="00632292"/>
    <w:rsid w:val="0063235C"/>
    <w:rsid w:val="006324C3"/>
    <w:rsid w:val="006328BF"/>
    <w:rsid w:val="00632D52"/>
    <w:rsid w:val="00632F90"/>
    <w:rsid w:val="00633C2B"/>
    <w:rsid w:val="00633D41"/>
    <w:rsid w:val="006347F7"/>
    <w:rsid w:val="00634840"/>
    <w:rsid w:val="00634DB2"/>
    <w:rsid w:val="00635629"/>
    <w:rsid w:val="00635A99"/>
    <w:rsid w:val="00635C0F"/>
    <w:rsid w:val="0063615A"/>
    <w:rsid w:val="006362EC"/>
    <w:rsid w:val="00636E78"/>
    <w:rsid w:val="006370C2"/>
    <w:rsid w:val="00637613"/>
    <w:rsid w:val="006377AB"/>
    <w:rsid w:val="006377CE"/>
    <w:rsid w:val="006379C7"/>
    <w:rsid w:val="00637A30"/>
    <w:rsid w:val="00637B66"/>
    <w:rsid w:val="00637C36"/>
    <w:rsid w:val="0064014E"/>
    <w:rsid w:val="006401D6"/>
    <w:rsid w:val="006404A1"/>
    <w:rsid w:val="0064052C"/>
    <w:rsid w:val="00640770"/>
    <w:rsid w:val="006407D6"/>
    <w:rsid w:val="00640FB7"/>
    <w:rsid w:val="00641773"/>
    <w:rsid w:val="00641BC8"/>
    <w:rsid w:val="00641E21"/>
    <w:rsid w:val="006429AD"/>
    <w:rsid w:val="00642FB7"/>
    <w:rsid w:val="00643252"/>
    <w:rsid w:val="006432D0"/>
    <w:rsid w:val="00643617"/>
    <w:rsid w:val="00643639"/>
    <w:rsid w:val="00643C22"/>
    <w:rsid w:val="00644498"/>
    <w:rsid w:val="006445F2"/>
    <w:rsid w:val="00644795"/>
    <w:rsid w:val="0064489D"/>
    <w:rsid w:val="006449B2"/>
    <w:rsid w:val="00644A3A"/>
    <w:rsid w:val="00644B37"/>
    <w:rsid w:val="00644E0F"/>
    <w:rsid w:val="00645040"/>
    <w:rsid w:val="006450AF"/>
    <w:rsid w:val="0064568B"/>
    <w:rsid w:val="006456B9"/>
    <w:rsid w:val="00645F7E"/>
    <w:rsid w:val="0064630A"/>
    <w:rsid w:val="00646BCA"/>
    <w:rsid w:val="0064712C"/>
    <w:rsid w:val="006474B2"/>
    <w:rsid w:val="00650359"/>
    <w:rsid w:val="006507A0"/>
    <w:rsid w:val="00651054"/>
    <w:rsid w:val="006513FA"/>
    <w:rsid w:val="00651521"/>
    <w:rsid w:val="00651837"/>
    <w:rsid w:val="006518BD"/>
    <w:rsid w:val="00652123"/>
    <w:rsid w:val="0065241D"/>
    <w:rsid w:val="006527F5"/>
    <w:rsid w:val="00652D82"/>
    <w:rsid w:val="00652F96"/>
    <w:rsid w:val="0065357C"/>
    <w:rsid w:val="00653BAA"/>
    <w:rsid w:val="00654026"/>
    <w:rsid w:val="0065476D"/>
    <w:rsid w:val="00654873"/>
    <w:rsid w:val="00654CFF"/>
    <w:rsid w:val="00654F40"/>
    <w:rsid w:val="00655780"/>
    <w:rsid w:val="00655964"/>
    <w:rsid w:val="00656579"/>
    <w:rsid w:val="00656630"/>
    <w:rsid w:val="00656C4A"/>
    <w:rsid w:val="00657120"/>
    <w:rsid w:val="006577C6"/>
    <w:rsid w:val="00657B3C"/>
    <w:rsid w:val="00657BDF"/>
    <w:rsid w:val="00657D54"/>
    <w:rsid w:val="00657DCD"/>
    <w:rsid w:val="00657DE2"/>
    <w:rsid w:val="00657F76"/>
    <w:rsid w:val="00660754"/>
    <w:rsid w:val="00660B58"/>
    <w:rsid w:val="00660DEE"/>
    <w:rsid w:val="00661271"/>
    <w:rsid w:val="00661313"/>
    <w:rsid w:val="0066171E"/>
    <w:rsid w:val="00661791"/>
    <w:rsid w:val="00661962"/>
    <w:rsid w:val="00661DB0"/>
    <w:rsid w:val="00661DFB"/>
    <w:rsid w:val="00662414"/>
    <w:rsid w:val="006628B0"/>
    <w:rsid w:val="00662D88"/>
    <w:rsid w:val="00663048"/>
    <w:rsid w:val="00663196"/>
    <w:rsid w:val="006635AF"/>
    <w:rsid w:val="00663695"/>
    <w:rsid w:val="00663A83"/>
    <w:rsid w:val="00663B6F"/>
    <w:rsid w:val="00663C34"/>
    <w:rsid w:val="00663D52"/>
    <w:rsid w:val="00663DA0"/>
    <w:rsid w:val="00663F03"/>
    <w:rsid w:val="0066458F"/>
    <w:rsid w:val="006646ED"/>
    <w:rsid w:val="0066470A"/>
    <w:rsid w:val="00664738"/>
    <w:rsid w:val="00664FF0"/>
    <w:rsid w:val="00665298"/>
    <w:rsid w:val="0066533A"/>
    <w:rsid w:val="00665447"/>
    <w:rsid w:val="00665529"/>
    <w:rsid w:val="006655F7"/>
    <w:rsid w:val="00665622"/>
    <w:rsid w:val="00665B06"/>
    <w:rsid w:val="00665BDF"/>
    <w:rsid w:val="00665D1C"/>
    <w:rsid w:val="00665DD7"/>
    <w:rsid w:val="006666CF"/>
    <w:rsid w:val="006667A1"/>
    <w:rsid w:val="00666D86"/>
    <w:rsid w:val="006670EB"/>
    <w:rsid w:val="00667411"/>
    <w:rsid w:val="0066750C"/>
    <w:rsid w:val="006675A4"/>
    <w:rsid w:val="00667655"/>
    <w:rsid w:val="006676A5"/>
    <w:rsid w:val="00667C88"/>
    <w:rsid w:val="006701DF"/>
    <w:rsid w:val="00670760"/>
    <w:rsid w:val="00670E8C"/>
    <w:rsid w:val="00671015"/>
    <w:rsid w:val="0067137F"/>
    <w:rsid w:val="00671604"/>
    <w:rsid w:val="0067177F"/>
    <w:rsid w:val="00671CB3"/>
    <w:rsid w:val="00671D93"/>
    <w:rsid w:val="00671D9D"/>
    <w:rsid w:val="00671DA4"/>
    <w:rsid w:val="00671E90"/>
    <w:rsid w:val="00672040"/>
    <w:rsid w:val="00672118"/>
    <w:rsid w:val="0067262D"/>
    <w:rsid w:val="006728D6"/>
    <w:rsid w:val="00673018"/>
    <w:rsid w:val="00673342"/>
    <w:rsid w:val="006736FA"/>
    <w:rsid w:val="006737F5"/>
    <w:rsid w:val="00673A60"/>
    <w:rsid w:val="00673A84"/>
    <w:rsid w:val="00674269"/>
    <w:rsid w:val="00674448"/>
    <w:rsid w:val="00674511"/>
    <w:rsid w:val="0067494D"/>
    <w:rsid w:val="0067560D"/>
    <w:rsid w:val="0067593D"/>
    <w:rsid w:val="00675B1F"/>
    <w:rsid w:val="0067689E"/>
    <w:rsid w:val="006769BB"/>
    <w:rsid w:val="00676B2F"/>
    <w:rsid w:val="00676B3C"/>
    <w:rsid w:val="006771A6"/>
    <w:rsid w:val="006773E0"/>
    <w:rsid w:val="0067744F"/>
    <w:rsid w:val="00677491"/>
    <w:rsid w:val="0067760D"/>
    <w:rsid w:val="0067762F"/>
    <w:rsid w:val="00677995"/>
    <w:rsid w:val="006779A7"/>
    <w:rsid w:val="00677AB0"/>
    <w:rsid w:val="00677F0D"/>
    <w:rsid w:val="00677FD0"/>
    <w:rsid w:val="00680189"/>
    <w:rsid w:val="006803D8"/>
    <w:rsid w:val="006806B8"/>
    <w:rsid w:val="00680C4F"/>
    <w:rsid w:val="0068134C"/>
    <w:rsid w:val="0068136C"/>
    <w:rsid w:val="00681909"/>
    <w:rsid w:val="006823CC"/>
    <w:rsid w:val="00682699"/>
    <w:rsid w:val="006826BA"/>
    <w:rsid w:val="00682CAE"/>
    <w:rsid w:val="00682FBC"/>
    <w:rsid w:val="0068304D"/>
    <w:rsid w:val="00683357"/>
    <w:rsid w:val="0068373B"/>
    <w:rsid w:val="00683BEB"/>
    <w:rsid w:val="00683CD7"/>
    <w:rsid w:val="00683DF8"/>
    <w:rsid w:val="006844A3"/>
    <w:rsid w:val="00684A85"/>
    <w:rsid w:val="00684B02"/>
    <w:rsid w:val="00684E5B"/>
    <w:rsid w:val="00684FE4"/>
    <w:rsid w:val="00685A42"/>
    <w:rsid w:val="00685BE2"/>
    <w:rsid w:val="00685D69"/>
    <w:rsid w:val="0068633A"/>
    <w:rsid w:val="00686559"/>
    <w:rsid w:val="00686569"/>
    <w:rsid w:val="006867F1"/>
    <w:rsid w:val="00686943"/>
    <w:rsid w:val="006870C0"/>
    <w:rsid w:val="0068749E"/>
    <w:rsid w:val="006875E5"/>
    <w:rsid w:val="0068775D"/>
    <w:rsid w:val="0068794D"/>
    <w:rsid w:val="006879A5"/>
    <w:rsid w:val="00687A9A"/>
    <w:rsid w:val="00687DF0"/>
    <w:rsid w:val="0069007C"/>
    <w:rsid w:val="006901EB"/>
    <w:rsid w:val="00690377"/>
    <w:rsid w:val="006903F7"/>
    <w:rsid w:val="006905A9"/>
    <w:rsid w:val="006908F0"/>
    <w:rsid w:val="00690975"/>
    <w:rsid w:val="00690B8B"/>
    <w:rsid w:val="00690CA3"/>
    <w:rsid w:val="00690DCA"/>
    <w:rsid w:val="00690FEC"/>
    <w:rsid w:val="00691387"/>
    <w:rsid w:val="006913E9"/>
    <w:rsid w:val="00691562"/>
    <w:rsid w:val="00691687"/>
    <w:rsid w:val="00691B27"/>
    <w:rsid w:val="00692032"/>
    <w:rsid w:val="00692299"/>
    <w:rsid w:val="0069246A"/>
    <w:rsid w:val="0069263C"/>
    <w:rsid w:val="006927B6"/>
    <w:rsid w:val="006932D4"/>
    <w:rsid w:val="006935D9"/>
    <w:rsid w:val="006938DF"/>
    <w:rsid w:val="00693C90"/>
    <w:rsid w:val="00693EB6"/>
    <w:rsid w:val="00694366"/>
    <w:rsid w:val="00694C86"/>
    <w:rsid w:val="00694DB1"/>
    <w:rsid w:val="006952EC"/>
    <w:rsid w:val="006954F7"/>
    <w:rsid w:val="00695559"/>
    <w:rsid w:val="0069596C"/>
    <w:rsid w:val="00695F81"/>
    <w:rsid w:val="00696052"/>
    <w:rsid w:val="006961A2"/>
    <w:rsid w:val="00696487"/>
    <w:rsid w:val="0069673F"/>
    <w:rsid w:val="00696992"/>
    <w:rsid w:val="00696C6E"/>
    <w:rsid w:val="00696E7E"/>
    <w:rsid w:val="00696EF9"/>
    <w:rsid w:val="006973D8"/>
    <w:rsid w:val="006974E2"/>
    <w:rsid w:val="0069755A"/>
    <w:rsid w:val="00697636"/>
    <w:rsid w:val="006976D7"/>
    <w:rsid w:val="006977EE"/>
    <w:rsid w:val="00697D9C"/>
    <w:rsid w:val="00697E45"/>
    <w:rsid w:val="00697F86"/>
    <w:rsid w:val="006A02AE"/>
    <w:rsid w:val="006A0497"/>
    <w:rsid w:val="006A04CC"/>
    <w:rsid w:val="006A068B"/>
    <w:rsid w:val="006A0E33"/>
    <w:rsid w:val="006A127B"/>
    <w:rsid w:val="006A17A6"/>
    <w:rsid w:val="006A18E1"/>
    <w:rsid w:val="006A22F0"/>
    <w:rsid w:val="006A266D"/>
    <w:rsid w:val="006A2A90"/>
    <w:rsid w:val="006A2AEA"/>
    <w:rsid w:val="006A2C68"/>
    <w:rsid w:val="006A2F35"/>
    <w:rsid w:val="006A34C5"/>
    <w:rsid w:val="006A3628"/>
    <w:rsid w:val="006A3B0C"/>
    <w:rsid w:val="006A3C4E"/>
    <w:rsid w:val="006A3CD6"/>
    <w:rsid w:val="006A3ECE"/>
    <w:rsid w:val="006A4508"/>
    <w:rsid w:val="006A496D"/>
    <w:rsid w:val="006A5448"/>
    <w:rsid w:val="006A54E2"/>
    <w:rsid w:val="006A58DD"/>
    <w:rsid w:val="006A5E58"/>
    <w:rsid w:val="006A6353"/>
    <w:rsid w:val="006A659F"/>
    <w:rsid w:val="006A65C3"/>
    <w:rsid w:val="006A7367"/>
    <w:rsid w:val="006A73C6"/>
    <w:rsid w:val="006A73DF"/>
    <w:rsid w:val="006A78CF"/>
    <w:rsid w:val="006A7B09"/>
    <w:rsid w:val="006A7BD5"/>
    <w:rsid w:val="006A7D74"/>
    <w:rsid w:val="006A7D89"/>
    <w:rsid w:val="006A7E39"/>
    <w:rsid w:val="006A7EE7"/>
    <w:rsid w:val="006B06CA"/>
    <w:rsid w:val="006B07A1"/>
    <w:rsid w:val="006B0ACB"/>
    <w:rsid w:val="006B0CE1"/>
    <w:rsid w:val="006B0EBD"/>
    <w:rsid w:val="006B14A8"/>
    <w:rsid w:val="006B157E"/>
    <w:rsid w:val="006B1ACA"/>
    <w:rsid w:val="006B22A0"/>
    <w:rsid w:val="006B2870"/>
    <w:rsid w:val="006B30A8"/>
    <w:rsid w:val="006B3126"/>
    <w:rsid w:val="006B314B"/>
    <w:rsid w:val="006B390A"/>
    <w:rsid w:val="006B3CDA"/>
    <w:rsid w:val="006B464E"/>
    <w:rsid w:val="006B49F2"/>
    <w:rsid w:val="006B4D07"/>
    <w:rsid w:val="006B5181"/>
    <w:rsid w:val="006B5223"/>
    <w:rsid w:val="006B53C2"/>
    <w:rsid w:val="006B594B"/>
    <w:rsid w:val="006B596C"/>
    <w:rsid w:val="006B5FC4"/>
    <w:rsid w:val="006B62FE"/>
    <w:rsid w:val="006B6306"/>
    <w:rsid w:val="006B6328"/>
    <w:rsid w:val="006B64D8"/>
    <w:rsid w:val="006B663E"/>
    <w:rsid w:val="006B6932"/>
    <w:rsid w:val="006B6D16"/>
    <w:rsid w:val="006B6D3F"/>
    <w:rsid w:val="006B7006"/>
    <w:rsid w:val="006B7767"/>
    <w:rsid w:val="006B785D"/>
    <w:rsid w:val="006B7F71"/>
    <w:rsid w:val="006C030F"/>
    <w:rsid w:val="006C0416"/>
    <w:rsid w:val="006C0B4E"/>
    <w:rsid w:val="006C0C61"/>
    <w:rsid w:val="006C0CFB"/>
    <w:rsid w:val="006C0DEE"/>
    <w:rsid w:val="006C0EFF"/>
    <w:rsid w:val="006C107A"/>
    <w:rsid w:val="006C10C4"/>
    <w:rsid w:val="006C137A"/>
    <w:rsid w:val="006C1413"/>
    <w:rsid w:val="006C165D"/>
    <w:rsid w:val="006C1C23"/>
    <w:rsid w:val="006C208C"/>
    <w:rsid w:val="006C21A5"/>
    <w:rsid w:val="006C2229"/>
    <w:rsid w:val="006C2732"/>
    <w:rsid w:val="006C2952"/>
    <w:rsid w:val="006C2A24"/>
    <w:rsid w:val="006C3056"/>
    <w:rsid w:val="006C3083"/>
    <w:rsid w:val="006C33EC"/>
    <w:rsid w:val="006C35FA"/>
    <w:rsid w:val="006C387E"/>
    <w:rsid w:val="006C3CFF"/>
    <w:rsid w:val="006C3D99"/>
    <w:rsid w:val="006C3E8E"/>
    <w:rsid w:val="006C4266"/>
    <w:rsid w:val="006C4519"/>
    <w:rsid w:val="006C48DF"/>
    <w:rsid w:val="006C498D"/>
    <w:rsid w:val="006C4DE6"/>
    <w:rsid w:val="006C50F8"/>
    <w:rsid w:val="006C552B"/>
    <w:rsid w:val="006C5C89"/>
    <w:rsid w:val="006C5CD3"/>
    <w:rsid w:val="006C5D94"/>
    <w:rsid w:val="006C63CC"/>
    <w:rsid w:val="006C6966"/>
    <w:rsid w:val="006C6B5E"/>
    <w:rsid w:val="006C7352"/>
    <w:rsid w:val="006C77A9"/>
    <w:rsid w:val="006C7A18"/>
    <w:rsid w:val="006C7CDD"/>
    <w:rsid w:val="006D02F5"/>
    <w:rsid w:val="006D0317"/>
    <w:rsid w:val="006D0B34"/>
    <w:rsid w:val="006D0EC4"/>
    <w:rsid w:val="006D1212"/>
    <w:rsid w:val="006D154E"/>
    <w:rsid w:val="006D1ECE"/>
    <w:rsid w:val="006D20D5"/>
    <w:rsid w:val="006D229F"/>
    <w:rsid w:val="006D22DD"/>
    <w:rsid w:val="006D25FE"/>
    <w:rsid w:val="006D27C1"/>
    <w:rsid w:val="006D2C9E"/>
    <w:rsid w:val="006D2E49"/>
    <w:rsid w:val="006D2E5E"/>
    <w:rsid w:val="006D3358"/>
    <w:rsid w:val="006D3383"/>
    <w:rsid w:val="006D3470"/>
    <w:rsid w:val="006D386E"/>
    <w:rsid w:val="006D39BF"/>
    <w:rsid w:val="006D3C66"/>
    <w:rsid w:val="006D4047"/>
    <w:rsid w:val="006D485F"/>
    <w:rsid w:val="006D499F"/>
    <w:rsid w:val="006D4E65"/>
    <w:rsid w:val="006D5615"/>
    <w:rsid w:val="006D5992"/>
    <w:rsid w:val="006D5BF0"/>
    <w:rsid w:val="006D5EDE"/>
    <w:rsid w:val="006D64FC"/>
    <w:rsid w:val="006D6664"/>
    <w:rsid w:val="006D6750"/>
    <w:rsid w:val="006D6759"/>
    <w:rsid w:val="006D67A6"/>
    <w:rsid w:val="006D6F74"/>
    <w:rsid w:val="006D7016"/>
    <w:rsid w:val="006D75B7"/>
    <w:rsid w:val="006D7835"/>
    <w:rsid w:val="006D78F0"/>
    <w:rsid w:val="006D7B17"/>
    <w:rsid w:val="006D7B58"/>
    <w:rsid w:val="006D7BB5"/>
    <w:rsid w:val="006D7BD9"/>
    <w:rsid w:val="006E01B2"/>
    <w:rsid w:val="006E02A6"/>
    <w:rsid w:val="006E0AF8"/>
    <w:rsid w:val="006E0E0C"/>
    <w:rsid w:val="006E138B"/>
    <w:rsid w:val="006E1C64"/>
    <w:rsid w:val="006E21E1"/>
    <w:rsid w:val="006E272A"/>
    <w:rsid w:val="006E2E26"/>
    <w:rsid w:val="006E38ED"/>
    <w:rsid w:val="006E390E"/>
    <w:rsid w:val="006E433D"/>
    <w:rsid w:val="006E4739"/>
    <w:rsid w:val="006E4796"/>
    <w:rsid w:val="006E4859"/>
    <w:rsid w:val="006E520C"/>
    <w:rsid w:val="006E561A"/>
    <w:rsid w:val="006E566A"/>
    <w:rsid w:val="006E5851"/>
    <w:rsid w:val="006E5DB9"/>
    <w:rsid w:val="006E6045"/>
    <w:rsid w:val="006E67AA"/>
    <w:rsid w:val="006E67B8"/>
    <w:rsid w:val="006E6D61"/>
    <w:rsid w:val="006E7137"/>
    <w:rsid w:val="006E7427"/>
    <w:rsid w:val="006E7601"/>
    <w:rsid w:val="006E7B2C"/>
    <w:rsid w:val="006E7CB5"/>
    <w:rsid w:val="006E7EEC"/>
    <w:rsid w:val="006E7F29"/>
    <w:rsid w:val="006F0269"/>
    <w:rsid w:val="006F082E"/>
    <w:rsid w:val="006F084C"/>
    <w:rsid w:val="006F0E7C"/>
    <w:rsid w:val="006F1096"/>
    <w:rsid w:val="006F10B5"/>
    <w:rsid w:val="006F147A"/>
    <w:rsid w:val="006F1831"/>
    <w:rsid w:val="006F1D48"/>
    <w:rsid w:val="006F21F1"/>
    <w:rsid w:val="006F22FF"/>
    <w:rsid w:val="006F253B"/>
    <w:rsid w:val="006F2BF3"/>
    <w:rsid w:val="006F2E80"/>
    <w:rsid w:val="006F31B8"/>
    <w:rsid w:val="006F33FA"/>
    <w:rsid w:val="006F4238"/>
    <w:rsid w:val="006F4281"/>
    <w:rsid w:val="006F4636"/>
    <w:rsid w:val="006F4639"/>
    <w:rsid w:val="006F47EF"/>
    <w:rsid w:val="006F4A88"/>
    <w:rsid w:val="006F4D0F"/>
    <w:rsid w:val="006F4D5A"/>
    <w:rsid w:val="006F5902"/>
    <w:rsid w:val="006F5B6D"/>
    <w:rsid w:val="006F656D"/>
    <w:rsid w:val="006F67D5"/>
    <w:rsid w:val="006F6A10"/>
    <w:rsid w:val="006F6C62"/>
    <w:rsid w:val="006F7363"/>
    <w:rsid w:val="006F7448"/>
    <w:rsid w:val="006F751D"/>
    <w:rsid w:val="006F7535"/>
    <w:rsid w:val="006F7AB9"/>
    <w:rsid w:val="006F7F55"/>
    <w:rsid w:val="0070040A"/>
    <w:rsid w:val="007008F4"/>
    <w:rsid w:val="0070099E"/>
    <w:rsid w:val="007011F9"/>
    <w:rsid w:val="00701B86"/>
    <w:rsid w:val="00701E91"/>
    <w:rsid w:val="007020D8"/>
    <w:rsid w:val="007021E3"/>
    <w:rsid w:val="00702506"/>
    <w:rsid w:val="00702D96"/>
    <w:rsid w:val="00703BB6"/>
    <w:rsid w:val="00703C61"/>
    <w:rsid w:val="00703F11"/>
    <w:rsid w:val="007041D0"/>
    <w:rsid w:val="0070420C"/>
    <w:rsid w:val="0070451A"/>
    <w:rsid w:val="007045E0"/>
    <w:rsid w:val="0070469B"/>
    <w:rsid w:val="0070481F"/>
    <w:rsid w:val="007052F8"/>
    <w:rsid w:val="0070599F"/>
    <w:rsid w:val="00705B5D"/>
    <w:rsid w:val="00705D5B"/>
    <w:rsid w:val="00706716"/>
    <w:rsid w:val="007068B7"/>
    <w:rsid w:val="007068D2"/>
    <w:rsid w:val="00706DBF"/>
    <w:rsid w:val="00706F7E"/>
    <w:rsid w:val="0070736A"/>
    <w:rsid w:val="007073A7"/>
    <w:rsid w:val="00707872"/>
    <w:rsid w:val="007079BF"/>
    <w:rsid w:val="00710062"/>
    <w:rsid w:val="00710069"/>
    <w:rsid w:val="0071006B"/>
    <w:rsid w:val="0071007B"/>
    <w:rsid w:val="0071016E"/>
    <w:rsid w:val="007103DE"/>
    <w:rsid w:val="00710653"/>
    <w:rsid w:val="007109E3"/>
    <w:rsid w:val="00710AFB"/>
    <w:rsid w:val="00710B28"/>
    <w:rsid w:val="00710C8F"/>
    <w:rsid w:val="00710D5E"/>
    <w:rsid w:val="00710E92"/>
    <w:rsid w:val="0071117C"/>
    <w:rsid w:val="00711268"/>
    <w:rsid w:val="00711566"/>
    <w:rsid w:val="007117DC"/>
    <w:rsid w:val="007118D2"/>
    <w:rsid w:val="00712075"/>
    <w:rsid w:val="007121A1"/>
    <w:rsid w:val="00712491"/>
    <w:rsid w:val="00712743"/>
    <w:rsid w:val="00712971"/>
    <w:rsid w:val="00712AA1"/>
    <w:rsid w:val="00712C87"/>
    <w:rsid w:val="00713058"/>
    <w:rsid w:val="00713124"/>
    <w:rsid w:val="007131E2"/>
    <w:rsid w:val="0071332A"/>
    <w:rsid w:val="0071396D"/>
    <w:rsid w:val="00713D76"/>
    <w:rsid w:val="0071463D"/>
    <w:rsid w:val="00714D02"/>
    <w:rsid w:val="00714D2A"/>
    <w:rsid w:val="00714FE5"/>
    <w:rsid w:val="00715747"/>
    <w:rsid w:val="00715BA7"/>
    <w:rsid w:val="0071641C"/>
    <w:rsid w:val="00716624"/>
    <w:rsid w:val="00716712"/>
    <w:rsid w:val="007167DB"/>
    <w:rsid w:val="00717693"/>
    <w:rsid w:val="00717766"/>
    <w:rsid w:val="007204C4"/>
    <w:rsid w:val="00720543"/>
    <w:rsid w:val="00721C35"/>
    <w:rsid w:val="00721CBE"/>
    <w:rsid w:val="00721E1A"/>
    <w:rsid w:val="00721EA7"/>
    <w:rsid w:val="00721F76"/>
    <w:rsid w:val="00722677"/>
    <w:rsid w:val="0072270B"/>
    <w:rsid w:val="00722A52"/>
    <w:rsid w:val="00722C23"/>
    <w:rsid w:val="00722EF2"/>
    <w:rsid w:val="00723234"/>
    <w:rsid w:val="00723690"/>
    <w:rsid w:val="0072383E"/>
    <w:rsid w:val="00723999"/>
    <w:rsid w:val="00723B38"/>
    <w:rsid w:val="00723BC8"/>
    <w:rsid w:val="00723DBD"/>
    <w:rsid w:val="0072424C"/>
    <w:rsid w:val="00724343"/>
    <w:rsid w:val="007246CE"/>
    <w:rsid w:val="00724B92"/>
    <w:rsid w:val="00724C29"/>
    <w:rsid w:val="00725157"/>
    <w:rsid w:val="0072551D"/>
    <w:rsid w:val="00725861"/>
    <w:rsid w:val="00725A96"/>
    <w:rsid w:val="00725B32"/>
    <w:rsid w:val="00726164"/>
    <w:rsid w:val="00726261"/>
    <w:rsid w:val="0072712C"/>
    <w:rsid w:val="007271C9"/>
    <w:rsid w:val="0072720C"/>
    <w:rsid w:val="00727543"/>
    <w:rsid w:val="007279BF"/>
    <w:rsid w:val="00727A8A"/>
    <w:rsid w:val="00727B76"/>
    <w:rsid w:val="007307DC"/>
    <w:rsid w:val="00730E02"/>
    <w:rsid w:val="00730E6A"/>
    <w:rsid w:val="007310B8"/>
    <w:rsid w:val="007312F1"/>
    <w:rsid w:val="00731B14"/>
    <w:rsid w:val="00731E20"/>
    <w:rsid w:val="00731E4B"/>
    <w:rsid w:val="00732AAE"/>
    <w:rsid w:val="00732E24"/>
    <w:rsid w:val="00732F65"/>
    <w:rsid w:val="0073320E"/>
    <w:rsid w:val="0073342C"/>
    <w:rsid w:val="00733834"/>
    <w:rsid w:val="00733943"/>
    <w:rsid w:val="00733F76"/>
    <w:rsid w:val="007345E6"/>
    <w:rsid w:val="00734B09"/>
    <w:rsid w:val="00734EF3"/>
    <w:rsid w:val="007351B1"/>
    <w:rsid w:val="007351DD"/>
    <w:rsid w:val="0073531F"/>
    <w:rsid w:val="007360A4"/>
    <w:rsid w:val="00736767"/>
    <w:rsid w:val="007368B1"/>
    <w:rsid w:val="00736A46"/>
    <w:rsid w:val="00736AB9"/>
    <w:rsid w:val="00736CD4"/>
    <w:rsid w:val="00736DAB"/>
    <w:rsid w:val="00736DF8"/>
    <w:rsid w:val="00736FED"/>
    <w:rsid w:val="007373C8"/>
    <w:rsid w:val="00737718"/>
    <w:rsid w:val="00737B40"/>
    <w:rsid w:val="00737CB6"/>
    <w:rsid w:val="00737E5F"/>
    <w:rsid w:val="00737FAD"/>
    <w:rsid w:val="00740D02"/>
    <w:rsid w:val="00740E42"/>
    <w:rsid w:val="00740EC8"/>
    <w:rsid w:val="00740F2F"/>
    <w:rsid w:val="0074156D"/>
    <w:rsid w:val="007415BC"/>
    <w:rsid w:val="007420BB"/>
    <w:rsid w:val="00742481"/>
    <w:rsid w:val="007425DD"/>
    <w:rsid w:val="0074272D"/>
    <w:rsid w:val="00742D3E"/>
    <w:rsid w:val="00743014"/>
    <w:rsid w:val="00743056"/>
    <w:rsid w:val="00743734"/>
    <w:rsid w:val="00743AFE"/>
    <w:rsid w:val="00743BFF"/>
    <w:rsid w:val="00743CA8"/>
    <w:rsid w:val="00743FC8"/>
    <w:rsid w:val="00744183"/>
    <w:rsid w:val="007446C6"/>
    <w:rsid w:val="00744724"/>
    <w:rsid w:val="007449F5"/>
    <w:rsid w:val="00745003"/>
    <w:rsid w:val="007458D0"/>
    <w:rsid w:val="00745AE1"/>
    <w:rsid w:val="0074669A"/>
    <w:rsid w:val="00746DED"/>
    <w:rsid w:val="00746EF4"/>
    <w:rsid w:val="007473BD"/>
    <w:rsid w:val="007475F6"/>
    <w:rsid w:val="00747AF9"/>
    <w:rsid w:val="00750367"/>
    <w:rsid w:val="007505BF"/>
    <w:rsid w:val="00750A3E"/>
    <w:rsid w:val="00750AE8"/>
    <w:rsid w:val="00750B82"/>
    <w:rsid w:val="00750E79"/>
    <w:rsid w:val="00750EDF"/>
    <w:rsid w:val="00750FDD"/>
    <w:rsid w:val="00751028"/>
    <w:rsid w:val="00751803"/>
    <w:rsid w:val="00751882"/>
    <w:rsid w:val="00751A2C"/>
    <w:rsid w:val="00751B48"/>
    <w:rsid w:val="00751BC4"/>
    <w:rsid w:val="00751FDA"/>
    <w:rsid w:val="0075245B"/>
    <w:rsid w:val="00752651"/>
    <w:rsid w:val="0075272D"/>
    <w:rsid w:val="00752847"/>
    <w:rsid w:val="00752D81"/>
    <w:rsid w:val="00753424"/>
    <w:rsid w:val="0075345A"/>
    <w:rsid w:val="00753668"/>
    <w:rsid w:val="0075367F"/>
    <w:rsid w:val="007536F8"/>
    <w:rsid w:val="007538EC"/>
    <w:rsid w:val="00753D1C"/>
    <w:rsid w:val="00753EB8"/>
    <w:rsid w:val="0075425E"/>
    <w:rsid w:val="0075430C"/>
    <w:rsid w:val="00754B80"/>
    <w:rsid w:val="00755338"/>
    <w:rsid w:val="007555BC"/>
    <w:rsid w:val="007556D3"/>
    <w:rsid w:val="007557C3"/>
    <w:rsid w:val="00755902"/>
    <w:rsid w:val="00755A64"/>
    <w:rsid w:val="00755D2D"/>
    <w:rsid w:val="0075605F"/>
    <w:rsid w:val="007561FF"/>
    <w:rsid w:val="007563FD"/>
    <w:rsid w:val="007563FF"/>
    <w:rsid w:val="00756A99"/>
    <w:rsid w:val="00756C32"/>
    <w:rsid w:val="00756E43"/>
    <w:rsid w:val="00756F3E"/>
    <w:rsid w:val="00757124"/>
    <w:rsid w:val="0075733F"/>
    <w:rsid w:val="00757585"/>
    <w:rsid w:val="00757622"/>
    <w:rsid w:val="007577E7"/>
    <w:rsid w:val="00757C7D"/>
    <w:rsid w:val="00757F59"/>
    <w:rsid w:val="00760279"/>
    <w:rsid w:val="0076043E"/>
    <w:rsid w:val="00760657"/>
    <w:rsid w:val="0076097D"/>
    <w:rsid w:val="00760BDF"/>
    <w:rsid w:val="00760EDD"/>
    <w:rsid w:val="0076167A"/>
    <w:rsid w:val="0076213B"/>
    <w:rsid w:val="00762B66"/>
    <w:rsid w:val="00762D7F"/>
    <w:rsid w:val="00762EBC"/>
    <w:rsid w:val="0076332F"/>
    <w:rsid w:val="00763495"/>
    <w:rsid w:val="0076386E"/>
    <w:rsid w:val="0076397D"/>
    <w:rsid w:val="00763DE3"/>
    <w:rsid w:val="007644FC"/>
    <w:rsid w:val="007645C6"/>
    <w:rsid w:val="007645D4"/>
    <w:rsid w:val="0076470A"/>
    <w:rsid w:val="0076484E"/>
    <w:rsid w:val="00764AC8"/>
    <w:rsid w:val="00765B4F"/>
    <w:rsid w:val="00765CF1"/>
    <w:rsid w:val="00765E49"/>
    <w:rsid w:val="00765FB1"/>
    <w:rsid w:val="007660C8"/>
    <w:rsid w:val="00766158"/>
    <w:rsid w:val="007664F0"/>
    <w:rsid w:val="0076661D"/>
    <w:rsid w:val="0076685C"/>
    <w:rsid w:val="007668C2"/>
    <w:rsid w:val="00766941"/>
    <w:rsid w:val="00766E59"/>
    <w:rsid w:val="00766F3A"/>
    <w:rsid w:val="0076706F"/>
    <w:rsid w:val="00767611"/>
    <w:rsid w:val="00767A4C"/>
    <w:rsid w:val="00767D01"/>
    <w:rsid w:val="00767F49"/>
    <w:rsid w:val="007704DC"/>
    <w:rsid w:val="00770560"/>
    <w:rsid w:val="007706C6"/>
    <w:rsid w:val="00770804"/>
    <w:rsid w:val="00770937"/>
    <w:rsid w:val="0077093C"/>
    <w:rsid w:val="00770A6E"/>
    <w:rsid w:val="00770ABA"/>
    <w:rsid w:val="00770D85"/>
    <w:rsid w:val="0077118D"/>
    <w:rsid w:val="00771212"/>
    <w:rsid w:val="00771DC7"/>
    <w:rsid w:val="00771E11"/>
    <w:rsid w:val="00771EEE"/>
    <w:rsid w:val="007724F9"/>
    <w:rsid w:val="0077250F"/>
    <w:rsid w:val="007726D3"/>
    <w:rsid w:val="00772803"/>
    <w:rsid w:val="00772CB6"/>
    <w:rsid w:val="00772D1D"/>
    <w:rsid w:val="007735B4"/>
    <w:rsid w:val="00773D89"/>
    <w:rsid w:val="007743BF"/>
    <w:rsid w:val="0077489C"/>
    <w:rsid w:val="00774BBA"/>
    <w:rsid w:val="0077509A"/>
    <w:rsid w:val="007754F7"/>
    <w:rsid w:val="007757E9"/>
    <w:rsid w:val="00775806"/>
    <w:rsid w:val="00775948"/>
    <w:rsid w:val="00775A7D"/>
    <w:rsid w:val="00775DAB"/>
    <w:rsid w:val="007769DA"/>
    <w:rsid w:val="00776C7A"/>
    <w:rsid w:val="00776C7E"/>
    <w:rsid w:val="00777131"/>
    <w:rsid w:val="00777550"/>
    <w:rsid w:val="00777A50"/>
    <w:rsid w:val="00780229"/>
    <w:rsid w:val="00780639"/>
    <w:rsid w:val="007806AA"/>
    <w:rsid w:val="0078087B"/>
    <w:rsid w:val="00780934"/>
    <w:rsid w:val="007809D9"/>
    <w:rsid w:val="00781687"/>
    <w:rsid w:val="00781766"/>
    <w:rsid w:val="00781B1D"/>
    <w:rsid w:val="00781C0D"/>
    <w:rsid w:val="00781C80"/>
    <w:rsid w:val="007820F9"/>
    <w:rsid w:val="007822E0"/>
    <w:rsid w:val="0078269D"/>
    <w:rsid w:val="00782BCA"/>
    <w:rsid w:val="00782E32"/>
    <w:rsid w:val="00783758"/>
    <w:rsid w:val="00783BE4"/>
    <w:rsid w:val="00783D5C"/>
    <w:rsid w:val="00783F84"/>
    <w:rsid w:val="0078459E"/>
    <w:rsid w:val="00784638"/>
    <w:rsid w:val="0078473E"/>
    <w:rsid w:val="00784989"/>
    <w:rsid w:val="00784A7C"/>
    <w:rsid w:val="00784CE7"/>
    <w:rsid w:val="00784D80"/>
    <w:rsid w:val="00784D9C"/>
    <w:rsid w:val="00784EC0"/>
    <w:rsid w:val="007851ED"/>
    <w:rsid w:val="00786125"/>
    <w:rsid w:val="0078617B"/>
    <w:rsid w:val="00786AB2"/>
    <w:rsid w:val="00786BE3"/>
    <w:rsid w:val="00786D07"/>
    <w:rsid w:val="00786F0E"/>
    <w:rsid w:val="00786F44"/>
    <w:rsid w:val="007870F7"/>
    <w:rsid w:val="007874D0"/>
    <w:rsid w:val="00787CFF"/>
    <w:rsid w:val="00787F50"/>
    <w:rsid w:val="0079030D"/>
    <w:rsid w:val="00790452"/>
    <w:rsid w:val="00790ACD"/>
    <w:rsid w:val="00790CA9"/>
    <w:rsid w:val="00790EDF"/>
    <w:rsid w:val="00790F81"/>
    <w:rsid w:val="00790FE9"/>
    <w:rsid w:val="00790FFE"/>
    <w:rsid w:val="0079116C"/>
    <w:rsid w:val="00791203"/>
    <w:rsid w:val="00791206"/>
    <w:rsid w:val="007912B8"/>
    <w:rsid w:val="00791429"/>
    <w:rsid w:val="00791994"/>
    <w:rsid w:val="00791A79"/>
    <w:rsid w:val="00791C97"/>
    <w:rsid w:val="00791FDE"/>
    <w:rsid w:val="00792871"/>
    <w:rsid w:val="00792C30"/>
    <w:rsid w:val="00793244"/>
    <w:rsid w:val="00793826"/>
    <w:rsid w:val="00793832"/>
    <w:rsid w:val="00793936"/>
    <w:rsid w:val="00793BF0"/>
    <w:rsid w:val="00793C6C"/>
    <w:rsid w:val="00793C71"/>
    <w:rsid w:val="00793EB3"/>
    <w:rsid w:val="00793ECB"/>
    <w:rsid w:val="00793ED1"/>
    <w:rsid w:val="00794114"/>
    <w:rsid w:val="007950C2"/>
    <w:rsid w:val="00795726"/>
    <w:rsid w:val="00795B59"/>
    <w:rsid w:val="00795BF8"/>
    <w:rsid w:val="00795F1C"/>
    <w:rsid w:val="007961A4"/>
    <w:rsid w:val="007963F1"/>
    <w:rsid w:val="00796CEA"/>
    <w:rsid w:val="00796DAC"/>
    <w:rsid w:val="00797310"/>
    <w:rsid w:val="007974F9"/>
    <w:rsid w:val="00797BCF"/>
    <w:rsid w:val="00797FDB"/>
    <w:rsid w:val="007A05CA"/>
    <w:rsid w:val="007A0772"/>
    <w:rsid w:val="007A07F1"/>
    <w:rsid w:val="007A0C6E"/>
    <w:rsid w:val="007A0D62"/>
    <w:rsid w:val="007A160D"/>
    <w:rsid w:val="007A1B70"/>
    <w:rsid w:val="007A1E4C"/>
    <w:rsid w:val="007A24BF"/>
    <w:rsid w:val="007A2514"/>
    <w:rsid w:val="007A27B3"/>
    <w:rsid w:val="007A2B79"/>
    <w:rsid w:val="007A2DA9"/>
    <w:rsid w:val="007A37FD"/>
    <w:rsid w:val="007A389E"/>
    <w:rsid w:val="007A3D40"/>
    <w:rsid w:val="007A3F38"/>
    <w:rsid w:val="007A413F"/>
    <w:rsid w:val="007A42FE"/>
    <w:rsid w:val="007A42FF"/>
    <w:rsid w:val="007A4351"/>
    <w:rsid w:val="007A462F"/>
    <w:rsid w:val="007A4789"/>
    <w:rsid w:val="007A4957"/>
    <w:rsid w:val="007A4AEE"/>
    <w:rsid w:val="007A4CC5"/>
    <w:rsid w:val="007A5911"/>
    <w:rsid w:val="007A5E9E"/>
    <w:rsid w:val="007A5F6E"/>
    <w:rsid w:val="007A62BB"/>
    <w:rsid w:val="007A6679"/>
    <w:rsid w:val="007A689E"/>
    <w:rsid w:val="007A6DB8"/>
    <w:rsid w:val="007A6F12"/>
    <w:rsid w:val="007A74FF"/>
    <w:rsid w:val="007A7B80"/>
    <w:rsid w:val="007A7BFB"/>
    <w:rsid w:val="007A7EA5"/>
    <w:rsid w:val="007A7F11"/>
    <w:rsid w:val="007B0027"/>
    <w:rsid w:val="007B00FB"/>
    <w:rsid w:val="007B06E3"/>
    <w:rsid w:val="007B0BD7"/>
    <w:rsid w:val="007B0DD8"/>
    <w:rsid w:val="007B0E2E"/>
    <w:rsid w:val="007B0EB2"/>
    <w:rsid w:val="007B18EF"/>
    <w:rsid w:val="007B1A90"/>
    <w:rsid w:val="007B1AD3"/>
    <w:rsid w:val="007B1B99"/>
    <w:rsid w:val="007B202C"/>
    <w:rsid w:val="007B20B6"/>
    <w:rsid w:val="007B218C"/>
    <w:rsid w:val="007B25ED"/>
    <w:rsid w:val="007B269F"/>
    <w:rsid w:val="007B2C78"/>
    <w:rsid w:val="007B2F9B"/>
    <w:rsid w:val="007B3075"/>
    <w:rsid w:val="007B3495"/>
    <w:rsid w:val="007B3FA6"/>
    <w:rsid w:val="007B429B"/>
    <w:rsid w:val="007B44C6"/>
    <w:rsid w:val="007B46BC"/>
    <w:rsid w:val="007B4A88"/>
    <w:rsid w:val="007B4A95"/>
    <w:rsid w:val="007B53F5"/>
    <w:rsid w:val="007B5481"/>
    <w:rsid w:val="007B5892"/>
    <w:rsid w:val="007B5B22"/>
    <w:rsid w:val="007B5CD5"/>
    <w:rsid w:val="007B633F"/>
    <w:rsid w:val="007B6370"/>
    <w:rsid w:val="007B69A3"/>
    <w:rsid w:val="007B6ECC"/>
    <w:rsid w:val="007B6F1D"/>
    <w:rsid w:val="007B7EEA"/>
    <w:rsid w:val="007C0030"/>
    <w:rsid w:val="007C0469"/>
    <w:rsid w:val="007C0FAE"/>
    <w:rsid w:val="007C111C"/>
    <w:rsid w:val="007C1310"/>
    <w:rsid w:val="007C1607"/>
    <w:rsid w:val="007C1A6F"/>
    <w:rsid w:val="007C1B26"/>
    <w:rsid w:val="007C1DA0"/>
    <w:rsid w:val="007C25F7"/>
    <w:rsid w:val="007C282C"/>
    <w:rsid w:val="007C3828"/>
    <w:rsid w:val="007C3CCF"/>
    <w:rsid w:val="007C3E1F"/>
    <w:rsid w:val="007C4290"/>
    <w:rsid w:val="007C47C2"/>
    <w:rsid w:val="007C48AD"/>
    <w:rsid w:val="007C48F6"/>
    <w:rsid w:val="007C4AC3"/>
    <w:rsid w:val="007C4CF4"/>
    <w:rsid w:val="007C4FD9"/>
    <w:rsid w:val="007C5377"/>
    <w:rsid w:val="007C5674"/>
    <w:rsid w:val="007C585C"/>
    <w:rsid w:val="007C606A"/>
    <w:rsid w:val="007C64FB"/>
    <w:rsid w:val="007C6988"/>
    <w:rsid w:val="007C6A2B"/>
    <w:rsid w:val="007C6A91"/>
    <w:rsid w:val="007C6E16"/>
    <w:rsid w:val="007C7674"/>
    <w:rsid w:val="007C7991"/>
    <w:rsid w:val="007D0026"/>
    <w:rsid w:val="007D026A"/>
    <w:rsid w:val="007D078F"/>
    <w:rsid w:val="007D0C57"/>
    <w:rsid w:val="007D0E93"/>
    <w:rsid w:val="007D108B"/>
    <w:rsid w:val="007D16F6"/>
    <w:rsid w:val="007D1770"/>
    <w:rsid w:val="007D1AEB"/>
    <w:rsid w:val="007D1ECB"/>
    <w:rsid w:val="007D1FB5"/>
    <w:rsid w:val="007D219A"/>
    <w:rsid w:val="007D23C2"/>
    <w:rsid w:val="007D23FC"/>
    <w:rsid w:val="007D256D"/>
    <w:rsid w:val="007D2736"/>
    <w:rsid w:val="007D2A96"/>
    <w:rsid w:val="007D2C1D"/>
    <w:rsid w:val="007D39D0"/>
    <w:rsid w:val="007D3E09"/>
    <w:rsid w:val="007D40C3"/>
    <w:rsid w:val="007D435E"/>
    <w:rsid w:val="007D4607"/>
    <w:rsid w:val="007D47FE"/>
    <w:rsid w:val="007D4972"/>
    <w:rsid w:val="007D4DA5"/>
    <w:rsid w:val="007D5229"/>
    <w:rsid w:val="007D551A"/>
    <w:rsid w:val="007D56AE"/>
    <w:rsid w:val="007D57C7"/>
    <w:rsid w:val="007D5861"/>
    <w:rsid w:val="007D5BE7"/>
    <w:rsid w:val="007D61C7"/>
    <w:rsid w:val="007D641D"/>
    <w:rsid w:val="007D666C"/>
    <w:rsid w:val="007D6B3F"/>
    <w:rsid w:val="007D6B6E"/>
    <w:rsid w:val="007D7535"/>
    <w:rsid w:val="007D773D"/>
    <w:rsid w:val="007D7E50"/>
    <w:rsid w:val="007E001B"/>
    <w:rsid w:val="007E0062"/>
    <w:rsid w:val="007E042E"/>
    <w:rsid w:val="007E07FF"/>
    <w:rsid w:val="007E09B1"/>
    <w:rsid w:val="007E0BFD"/>
    <w:rsid w:val="007E10E7"/>
    <w:rsid w:val="007E11F3"/>
    <w:rsid w:val="007E1889"/>
    <w:rsid w:val="007E1ABF"/>
    <w:rsid w:val="007E1AC8"/>
    <w:rsid w:val="007E1CD0"/>
    <w:rsid w:val="007E24B7"/>
    <w:rsid w:val="007E27FF"/>
    <w:rsid w:val="007E2A59"/>
    <w:rsid w:val="007E2BC7"/>
    <w:rsid w:val="007E2FD3"/>
    <w:rsid w:val="007E33DC"/>
    <w:rsid w:val="007E3581"/>
    <w:rsid w:val="007E45B8"/>
    <w:rsid w:val="007E4741"/>
    <w:rsid w:val="007E4F56"/>
    <w:rsid w:val="007E5029"/>
    <w:rsid w:val="007E51EB"/>
    <w:rsid w:val="007E523E"/>
    <w:rsid w:val="007E545F"/>
    <w:rsid w:val="007E56AC"/>
    <w:rsid w:val="007E5708"/>
    <w:rsid w:val="007E6333"/>
    <w:rsid w:val="007E65B2"/>
    <w:rsid w:val="007E6D4C"/>
    <w:rsid w:val="007E72B4"/>
    <w:rsid w:val="007E7A1F"/>
    <w:rsid w:val="007F0655"/>
    <w:rsid w:val="007F0FE7"/>
    <w:rsid w:val="007F10E6"/>
    <w:rsid w:val="007F1295"/>
    <w:rsid w:val="007F1712"/>
    <w:rsid w:val="007F19E3"/>
    <w:rsid w:val="007F1AE4"/>
    <w:rsid w:val="007F21C0"/>
    <w:rsid w:val="007F2229"/>
    <w:rsid w:val="007F22D3"/>
    <w:rsid w:val="007F23F5"/>
    <w:rsid w:val="007F2C5D"/>
    <w:rsid w:val="007F31E1"/>
    <w:rsid w:val="007F3366"/>
    <w:rsid w:val="007F3421"/>
    <w:rsid w:val="007F372D"/>
    <w:rsid w:val="007F41DC"/>
    <w:rsid w:val="007F4240"/>
    <w:rsid w:val="007F4C7C"/>
    <w:rsid w:val="007F4FE3"/>
    <w:rsid w:val="007F5014"/>
    <w:rsid w:val="007F56C0"/>
    <w:rsid w:val="007F56DA"/>
    <w:rsid w:val="007F572E"/>
    <w:rsid w:val="007F581B"/>
    <w:rsid w:val="007F5C1F"/>
    <w:rsid w:val="007F5C52"/>
    <w:rsid w:val="007F6527"/>
    <w:rsid w:val="007F6BB1"/>
    <w:rsid w:val="007F724F"/>
    <w:rsid w:val="007F7EEF"/>
    <w:rsid w:val="008002FC"/>
    <w:rsid w:val="008003B5"/>
    <w:rsid w:val="00800ECE"/>
    <w:rsid w:val="0080124A"/>
    <w:rsid w:val="00801405"/>
    <w:rsid w:val="008016CF"/>
    <w:rsid w:val="00801C83"/>
    <w:rsid w:val="00802CD4"/>
    <w:rsid w:val="00802D6D"/>
    <w:rsid w:val="00802F87"/>
    <w:rsid w:val="0080333B"/>
    <w:rsid w:val="008033C9"/>
    <w:rsid w:val="008034BD"/>
    <w:rsid w:val="0080382A"/>
    <w:rsid w:val="0080383C"/>
    <w:rsid w:val="00803C5B"/>
    <w:rsid w:val="00803D5E"/>
    <w:rsid w:val="00803EB5"/>
    <w:rsid w:val="00804031"/>
    <w:rsid w:val="008040D5"/>
    <w:rsid w:val="00804199"/>
    <w:rsid w:val="00804229"/>
    <w:rsid w:val="00804636"/>
    <w:rsid w:val="0080470D"/>
    <w:rsid w:val="008049BF"/>
    <w:rsid w:val="00804A32"/>
    <w:rsid w:val="00805688"/>
    <w:rsid w:val="00805D38"/>
    <w:rsid w:val="00805DEB"/>
    <w:rsid w:val="00805FB0"/>
    <w:rsid w:val="00806343"/>
    <w:rsid w:val="0080662E"/>
    <w:rsid w:val="00806E1B"/>
    <w:rsid w:val="008072B0"/>
    <w:rsid w:val="008105F7"/>
    <w:rsid w:val="008108F9"/>
    <w:rsid w:val="00810A52"/>
    <w:rsid w:val="00810D55"/>
    <w:rsid w:val="0081176F"/>
    <w:rsid w:val="008122F3"/>
    <w:rsid w:val="00812BC2"/>
    <w:rsid w:val="00812CEF"/>
    <w:rsid w:val="00813681"/>
    <w:rsid w:val="00813C71"/>
    <w:rsid w:val="00813D6B"/>
    <w:rsid w:val="00814765"/>
    <w:rsid w:val="00814877"/>
    <w:rsid w:val="00814906"/>
    <w:rsid w:val="00814ADC"/>
    <w:rsid w:val="00814D5E"/>
    <w:rsid w:val="00815489"/>
    <w:rsid w:val="0081562C"/>
    <w:rsid w:val="008157E2"/>
    <w:rsid w:val="00815E20"/>
    <w:rsid w:val="00815E29"/>
    <w:rsid w:val="00815E4D"/>
    <w:rsid w:val="00815E8C"/>
    <w:rsid w:val="008160E0"/>
    <w:rsid w:val="008160F4"/>
    <w:rsid w:val="00816272"/>
    <w:rsid w:val="008165E9"/>
    <w:rsid w:val="008168F4"/>
    <w:rsid w:val="008170F3"/>
    <w:rsid w:val="008176A7"/>
    <w:rsid w:val="00817835"/>
    <w:rsid w:val="00817A65"/>
    <w:rsid w:val="00817D8B"/>
    <w:rsid w:val="00820170"/>
    <w:rsid w:val="008207F1"/>
    <w:rsid w:val="008211E7"/>
    <w:rsid w:val="00821220"/>
    <w:rsid w:val="0082187D"/>
    <w:rsid w:val="00821EE9"/>
    <w:rsid w:val="008222AF"/>
    <w:rsid w:val="00822A6D"/>
    <w:rsid w:val="00822C1D"/>
    <w:rsid w:val="00822E0C"/>
    <w:rsid w:val="00822F9D"/>
    <w:rsid w:val="0082312C"/>
    <w:rsid w:val="00823201"/>
    <w:rsid w:val="0082349A"/>
    <w:rsid w:val="008236CE"/>
    <w:rsid w:val="00823777"/>
    <w:rsid w:val="00823FA7"/>
    <w:rsid w:val="008241B7"/>
    <w:rsid w:val="0082445D"/>
    <w:rsid w:val="00824D26"/>
    <w:rsid w:val="00825929"/>
    <w:rsid w:val="00825A82"/>
    <w:rsid w:val="00825ADA"/>
    <w:rsid w:val="00825BFD"/>
    <w:rsid w:val="00825DC1"/>
    <w:rsid w:val="00825F74"/>
    <w:rsid w:val="00826284"/>
    <w:rsid w:val="0082653F"/>
    <w:rsid w:val="0082668B"/>
    <w:rsid w:val="00826723"/>
    <w:rsid w:val="00826AB7"/>
    <w:rsid w:val="00826C0D"/>
    <w:rsid w:val="00827200"/>
    <w:rsid w:val="00827398"/>
    <w:rsid w:val="008274AA"/>
    <w:rsid w:val="00827535"/>
    <w:rsid w:val="00827863"/>
    <w:rsid w:val="008301D5"/>
    <w:rsid w:val="008302E5"/>
    <w:rsid w:val="00830952"/>
    <w:rsid w:val="00830D56"/>
    <w:rsid w:val="00830FFD"/>
    <w:rsid w:val="008312A9"/>
    <w:rsid w:val="00831702"/>
    <w:rsid w:val="00831847"/>
    <w:rsid w:val="0083185A"/>
    <w:rsid w:val="00831A6A"/>
    <w:rsid w:val="00831B06"/>
    <w:rsid w:val="00831EAB"/>
    <w:rsid w:val="00831EB8"/>
    <w:rsid w:val="008322DC"/>
    <w:rsid w:val="00832477"/>
    <w:rsid w:val="0083251B"/>
    <w:rsid w:val="0083253B"/>
    <w:rsid w:val="008328B3"/>
    <w:rsid w:val="0083310F"/>
    <w:rsid w:val="0083327F"/>
    <w:rsid w:val="00833DBB"/>
    <w:rsid w:val="00834013"/>
    <w:rsid w:val="008343F9"/>
    <w:rsid w:val="008346F0"/>
    <w:rsid w:val="00834AC0"/>
    <w:rsid w:val="00834CA1"/>
    <w:rsid w:val="00834D27"/>
    <w:rsid w:val="0083504E"/>
    <w:rsid w:val="0083519A"/>
    <w:rsid w:val="00835500"/>
    <w:rsid w:val="00835F0B"/>
    <w:rsid w:val="00836104"/>
    <w:rsid w:val="008361C3"/>
    <w:rsid w:val="0083629F"/>
    <w:rsid w:val="008362A7"/>
    <w:rsid w:val="008368C6"/>
    <w:rsid w:val="008369DB"/>
    <w:rsid w:val="00836BC1"/>
    <w:rsid w:val="00837094"/>
    <w:rsid w:val="0083769D"/>
    <w:rsid w:val="0083789E"/>
    <w:rsid w:val="00837BC1"/>
    <w:rsid w:val="00837D7B"/>
    <w:rsid w:val="00837F9E"/>
    <w:rsid w:val="00837FCD"/>
    <w:rsid w:val="008400BD"/>
    <w:rsid w:val="00840382"/>
    <w:rsid w:val="0084085B"/>
    <w:rsid w:val="00840877"/>
    <w:rsid w:val="00840AAD"/>
    <w:rsid w:val="00841038"/>
    <w:rsid w:val="00841259"/>
    <w:rsid w:val="00841567"/>
    <w:rsid w:val="0084170C"/>
    <w:rsid w:val="0084182D"/>
    <w:rsid w:val="00841D3F"/>
    <w:rsid w:val="00841EFF"/>
    <w:rsid w:val="00841FE5"/>
    <w:rsid w:val="0084216E"/>
    <w:rsid w:val="0084237B"/>
    <w:rsid w:val="0084322A"/>
    <w:rsid w:val="00843511"/>
    <w:rsid w:val="00843A03"/>
    <w:rsid w:val="00843B84"/>
    <w:rsid w:val="00844095"/>
    <w:rsid w:val="008441D6"/>
    <w:rsid w:val="00844475"/>
    <w:rsid w:val="008447E7"/>
    <w:rsid w:val="0084537B"/>
    <w:rsid w:val="0084561D"/>
    <w:rsid w:val="00845D07"/>
    <w:rsid w:val="00846080"/>
    <w:rsid w:val="00846273"/>
    <w:rsid w:val="008467D5"/>
    <w:rsid w:val="008469FD"/>
    <w:rsid w:val="00846F6F"/>
    <w:rsid w:val="00847196"/>
    <w:rsid w:val="008479BF"/>
    <w:rsid w:val="00847FA2"/>
    <w:rsid w:val="008505E9"/>
    <w:rsid w:val="00850865"/>
    <w:rsid w:val="008509B2"/>
    <w:rsid w:val="00850D36"/>
    <w:rsid w:val="0085111E"/>
    <w:rsid w:val="00851178"/>
    <w:rsid w:val="00851ABB"/>
    <w:rsid w:val="00851BD7"/>
    <w:rsid w:val="008520E9"/>
    <w:rsid w:val="00852754"/>
    <w:rsid w:val="00852B79"/>
    <w:rsid w:val="00852CD0"/>
    <w:rsid w:val="00852DF1"/>
    <w:rsid w:val="00852EF5"/>
    <w:rsid w:val="00852F79"/>
    <w:rsid w:val="008531BC"/>
    <w:rsid w:val="008532F8"/>
    <w:rsid w:val="00853460"/>
    <w:rsid w:val="00853484"/>
    <w:rsid w:val="00853BAF"/>
    <w:rsid w:val="00853D47"/>
    <w:rsid w:val="00853F88"/>
    <w:rsid w:val="008541C6"/>
    <w:rsid w:val="00854D8A"/>
    <w:rsid w:val="008551F5"/>
    <w:rsid w:val="008556F7"/>
    <w:rsid w:val="00855929"/>
    <w:rsid w:val="0085671C"/>
    <w:rsid w:val="00856847"/>
    <w:rsid w:val="00857007"/>
    <w:rsid w:val="008578A0"/>
    <w:rsid w:val="00857AC2"/>
    <w:rsid w:val="00857B89"/>
    <w:rsid w:val="00857EFB"/>
    <w:rsid w:val="00857FF5"/>
    <w:rsid w:val="00860459"/>
    <w:rsid w:val="008608F5"/>
    <w:rsid w:val="00860D5F"/>
    <w:rsid w:val="00860F93"/>
    <w:rsid w:val="00861153"/>
    <w:rsid w:val="008612CE"/>
    <w:rsid w:val="00861418"/>
    <w:rsid w:val="00861602"/>
    <w:rsid w:val="00861800"/>
    <w:rsid w:val="00861889"/>
    <w:rsid w:val="00861DCC"/>
    <w:rsid w:val="00862121"/>
    <w:rsid w:val="00862175"/>
    <w:rsid w:val="008621A5"/>
    <w:rsid w:val="0086224B"/>
    <w:rsid w:val="00862E7B"/>
    <w:rsid w:val="008634C3"/>
    <w:rsid w:val="008634EC"/>
    <w:rsid w:val="00863753"/>
    <w:rsid w:val="00863AA8"/>
    <w:rsid w:val="008642CF"/>
    <w:rsid w:val="008645D2"/>
    <w:rsid w:val="00864676"/>
    <w:rsid w:val="00864AE8"/>
    <w:rsid w:val="00864C21"/>
    <w:rsid w:val="00864DA4"/>
    <w:rsid w:val="008652B3"/>
    <w:rsid w:val="0086548A"/>
    <w:rsid w:val="00865769"/>
    <w:rsid w:val="00865943"/>
    <w:rsid w:val="00865AD3"/>
    <w:rsid w:val="00865FF8"/>
    <w:rsid w:val="00866E3B"/>
    <w:rsid w:val="00867027"/>
    <w:rsid w:val="00867247"/>
    <w:rsid w:val="00867414"/>
    <w:rsid w:val="00867AA7"/>
    <w:rsid w:val="00867DC5"/>
    <w:rsid w:val="00867ECB"/>
    <w:rsid w:val="0087026C"/>
    <w:rsid w:val="00870519"/>
    <w:rsid w:val="0087054B"/>
    <w:rsid w:val="0087155E"/>
    <w:rsid w:val="008715ED"/>
    <w:rsid w:val="00871F14"/>
    <w:rsid w:val="00872209"/>
    <w:rsid w:val="008722D4"/>
    <w:rsid w:val="00872DC0"/>
    <w:rsid w:val="00873174"/>
    <w:rsid w:val="00873526"/>
    <w:rsid w:val="00873705"/>
    <w:rsid w:val="00873A4F"/>
    <w:rsid w:val="00873CD2"/>
    <w:rsid w:val="00873F27"/>
    <w:rsid w:val="00873F3D"/>
    <w:rsid w:val="00874CDE"/>
    <w:rsid w:val="00874CFF"/>
    <w:rsid w:val="00874E07"/>
    <w:rsid w:val="00874E72"/>
    <w:rsid w:val="00875DF4"/>
    <w:rsid w:val="0087622B"/>
    <w:rsid w:val="00876819"/>
    <w:rsid w:val="00876914"/>
    <w:rsid w:val="008769D1"/>
    <w:rsid w:val="008774B3"/>
    <w:rsid w:val="0087769C"/>
    <w:rsid w:val="0087774A"/>
    <w:rsid w:val="00877CEA"/>
    <w:rsid w:val="0088031E"/>
    <w:rsid w:val="008807FA"/>
    <w:rsid w:val="008808C6"/>
    <w:rsid w:val="00880DE1"/>
    <w:rsid w:val="00881085"/>
    <w:rsid w:val="00881A44"/>
    <w:rsid w:val="00882368"/>
    <w:rsid w:val="0088266C"/>
    <w:rsid w:val="00882D8F"/>
    <w:rsid w:val="00882F39"/>
    <w:rsid w:val="00882F84"/>
    <w:rsid w:val="00882FA2"/>
    <w:rsid w:val="00883079"/>
    <w:rsid w:val="0088312A"/>
    <w:rsid w:val="00883205"/>
    <w:rsid w:val="00883FAF"/>
    <w:rsid w:val="008840D2"/>
    <w:rsid w:val="00884428"/>
    <w:rsid w:val="008846C8"/>
    <w:rsid w:val="00884809"/>
    <w:rsid w:val="00884F1F"/>
    <w:rsid w:val="00885333"/>
    <w:rsid w:val="008853C8"/>
    <w:rsid w:val="008863B3"/>
    <w:rsid w:val="00886A19"/>
    <w:rsid w:val="00887691"/>
    <w:rsid w:val="0088778D"/>
    <w:rsid w:val="00887BD9"/>
    <w:rsid w:val="00887C1A"/>
    <w:rsid w:val="00887CC1"/>
    <w:rsid w:val="0089003B"/>
    <w:rsid w:val="0089034C"/>
    <w:rsid w:val="00890B0C"/>
    <w:rsid w:val="00890DD4"/>
    <w:rsid w:val="00890F4D"/>
    <w:rsid w:val="00891768"/>
    <w:rsid w:val="0089276D"/>
    <w:rsid w:val="008927FE"/>
    <w:rsid w:val="0089313E"/>
    <w:rsid w:val="008931D9"/>
    <w:rsid w:val="00893673"/>
    <w:rsid w:val="008936FF"/>
    <w:rsid w:val="0089488B"/>
    <w:rsid w:val="00894DE7"/>
    <w:rsid w:val="00894F7F"/>
    <w:rsid w:val="00895304"/>
    <w:rsid w:val="00895532"/>
    <w:rsid w:val="00895B04"/>
    <w:rsid w:val="0089615A"/>
    <w:rsid w:val="00896BD2"/>
    <w:rsid w:val="00897203"/>
    <w:rsid w:val="00897263"/>
    <w:rsid w:val="0089733D"/>
    <w:rsid w:val="00897405"/>
    <w:rsid w:val="0089767A"/>
    <w:rsid w:val="00897AA4"/>
    <w:rsid w:val="00897C87"/>
    <w:rsid w:val="008A0586"/>
    <w:rsid w:val="008A0C64"/>
    <w:rsid w:val="008A114D"/>
    <w:rsid w:val="008A1182"/>
    <w:rsid w:val="008A17AF"/>
    <w:rsid w:val="008A218C"/>
    <w:rsid w:val="008A2362"/>
    <w:rsid w:val="008A2AAF"/>
    <w:rsid w:val="008A2BC3"/>
    <w:rsid w:val="008A2CEE"/>
    <w:rsid w:val="008A2DD8"/>
    <w:rsid w:val="008A3425"/>
    <w:rsid w:val="008A3456"/>
    <w:rsid w:val="008A3911"/>
    <w:rsid w:val="008A3BF3"/>
    <w:rsid w:val="008A3C1E"/>
    <w:rsid w:val="008A403E"/>
    <w:rsid w:val="008A482E"/>
    <w:rsid w:val="008A4F80"/>
    <w:rsid w:val="008A5510"/>
    <w:rsid w:val="008A56E7"/>
    <w:rsid w:val="008A57EE"/>
    <w:rsid w:val="008A5A94"/>
    <w:rsid w:val="008A5F13"/>
    <w:rsid w:val="008A608F"/>
    <w:rsid w:val="008A64DC"/>
    <w:rsid w:val="008A6566"/>
    <w:rsid w:val="008A6612"/>
    <w:rsid w:val="008A6D93"/>
    <w:rsid w:val="008A7F7B"/>
    <w:rsid w:val="008B07CE"/>
    <w:rsid w:val="008B07D1"/>
    <w:rsid w:val="008B0D26"/>
    <w:rsid w:val="008B0D69"/>
    <w:rsid w:val="008B12E2"/>
    <w:rsid w:val="008B16B5"/>
    <w:rsid w:val="008B1F26"/>
    <w:rsid w:val="008B2747"/>
    <w:rsid w:val="008B2C70"/>
    <w:rsid w:val="008B2D0C"/>
    <w:rsid w:val="008B362B"/>
    <w:rsid w:val="008B3BE7"/>
    <w:rsid w:val="008B41EB"/>
    <w:rsid w:val="008B45A4"/>
    <w:rsid w:val="008B482F"/>
    <w:rsid w:val="008B485A"/>
    <w:rsid w:val="008B494A"/>
    <w:rsid w:val="008B518F"/>
    <w:rsid w:val="008B53D0"/>
    <w:rsid w:val="008B5987"/>
    <w:rsid w:val="008B5CF6"/>
    <w:rsid w:val="008B67BA"/>
    <w:rsid w:val="008B6C31"/>
    <w:rsid w:val="008B6D25"/>
    <w:rsid w:val="008B6F34"/>
    <w:rsid w:val="008B710D"/>
    <w:rsid w:val="008B7853"/>
    <w:rsid w:val="008B7931"/>
    <w:rsid w:val="008B7FEC"/>
    <w:rsid w:val="008C008E"/>
    <w:rsid w:val="008C024A"/>
    <w:rsid w:val="008C0482"/>
    <w:rsid w:val="008C05F9"/>
    <w:rsid w:val="008C0931"/>
    <w:rsid w:val="008C0CF8"/>
    <w:rsid w:val="008C1643"/>
    <w:rsid w:val="008C1656"/>
    <w:rsid w:val="008C19F6"/>
    <w:rsid w:val="008C212F"/>
    <w:rsid w:val="008C22AF"/>
    <w:rsid w:val="008C22E8"/>
    <w:rsid w:val="008C2497"/>
    <w:rsid w:val="008C337C"/>
    <w:rsid w:val="008C3436"/>
    <w:rsid w:val="008C34AF"/>
    <w:rsid w:val="008C3575"/>
    <w:rsid w:val="008C3BB0"/>
    <w:rsid w:val="008C3EC4"/>
    <w:rsid w:val="008C3FE4"/>
    <w:rsid w:val="008C405B"/>
    <w:rsid w:val="008C4D4F"/>
    <w:rsid w:val="008C4EBC"/>
    <w:rsid w:val="008C50BA"/>
    <w:rsid w:val="008C57F9"/>
    <w:rsid w:val="008C592E"/>
    <w:rsid w:val="008C5FED"/>
    <w:rsid w:val="008C6122"/>
    <w:rsid w:val="008C613E"/>
    <w:rsid w:val="008C6804"/>
    <w:rsid w:val="008C6805"/>
    <w:rsid w:val="008C69DD"/>
    <w:rsid w:val="008C69FA"/>
    <w:rsid w:val="008C6D9F"/>
    <w:rsid w:val="008C6ED7"/>
    <w:rsid w:val="008C70EF"/>
    <w:rsid w:val="008C710C"/>
    <w:rsid w:val="008C735E"/>
    <w:rsid w:val="008C7579"/>
    <w:rsid w:val="008C7953"/>
    <w:rsid w:val="008C7B5A"/>
    <w:rsid w:val="008D0162"/>
    <w:rsid w:val="008D0182"/>
    <w:rsid w:val="008D0747"/>
    <w:rsid w:val="008D0786"/>
    <w:rsid w:val="008D0EAC"/>
    <w:rsid w:val="008D0FE1"/>
    <w:rsid w:val="008D149A"/>
    <w:rsid w:val="008D163A"/>
    <w:rsid w:val="008D1841"/>
    <w:rsid w:val="008D18F9"/>
    <w:rsid w:val="008D1B32"/>
    <w:rsid w:val="008D1B3E"/>
    <w:rsid w:val="008D1E0B"/>
    <w:rsid w:val="008D2300"/>
    <w:rsid w:val="008D24CF"/>
    <w:rsid w:val="008D2B09"/>
    <w:rsid w:val="008D2C44"/>
    <w:rsid w:val="008D2D94"/>
    <w:rsid w:val="008D2F0C"/>
    <w:rsid w:val="008D34AD"/>
    <w:rsid w:val="008D374F"/>
    <w:rsid w:val="008D3A71"/>
    <w:rsid w:val="008D4092"/>
    <w:rsid w:val="008D4813"/>
    <w:rsid w:val="008D4B0E"/>
    <w:rsid w:val="008D5035"/>
    <w:rsid w:val="008D5756"/>
    <w:rsid w:val="008D5A5C"/>
    <w:rsid w:val="008D5BCB"/>
    <w:rsid w:val="008D5E33"/>
    <w:rsid w:val="008D5E43"/>
    <w:rsid w:val="008D667E"/>
    <w:rsid w:val="008D6827"/>
    <w:rsid w:val="008D6CF5"/>
    <w:rsid w:val="008D700A"/>
    <w:rsid w:val="008D71D1"/>
    <w:rsid w:val="008D7713"/>
    <w:rsid w:val="008D7C57"/>
    <w:rsid w:val="008D7FCD"/>
    <w:rsid w:val="008E01D2"/>
    <w:rsid w:val="008E0200"/>
    <w:rsid w:val="008E0A0E"/>
    <w:rsid w:val="008E143A"/>
    <w:rsid w:val="008E199C"/>
    <w:rsid w:val="008E1AFF"/>
    <w:rsid w:val="008E2023"/>
    <w:rsid w:val="008E2CE3"/>
    <w:rsid w:val="008E2E4D"/>
    <w:rsid w:val="008E2EDF"/>
    <w:rsid w:val="008E2FAD"/>
    <w:rsid w:val="008E330F"/>
    <w:rsid w:val="008E3822"/>
    <w:rsid w:val="008E3BA6"/>
    <w:rsid w:val="008E3D0A"/>
    <w:rsid w:val="008E47BD"/>
    <w:rsid w:val="008E5059"/>
    <w:rsid w:val="008E50C3"/>
    <w:rsid w:val="008E5120"/>
    <w:rsid w:val="008E547C"/>
    <w:rsid w:val="008E55E0"/>
    <w:rsid w:val="008E5C79"/>
    <w:rsid w:val="008E5CFA"/>
    <w:rsid w:val="008E60D1"/>
    <w:rsid w:val="008E61C0"/>
    <w:rsid w:val="008E636B"/>
    <w:rsid w:val="008E6783"/>
    <w:rsid w:val="008E7D1B"/>
    <w:rsid w:val="008F033D"/>
    <w:rsid w:val="008F0378"/>
    <w:rsid w:val="008F0391"/>
    <w:rsid w:val="008F04E9"/>
    <w:rsid w:val="008F05E1"/>
    <w:rsid w:val="008F139D"/>
    <w:rsid w:val="008F141C"/>
    <w:rsid w:val="008F17F1"/>
    <w:rsid w:val="008F1A23"/>
    <w:rsid w:val="008F1C6B"/>
    <w:rsid w:val="008F27C5"/>
    <w:rsid w:val="008F2869"/>
    <w:rsid w:val="008F291D"/>
    <w:rsid w:val="008F2936"/>
    <w:rsid w:val="008F2A60"/>
    <w:rsid w:val="008F2ACB"/>
    <w:rsid w:val="008F2C08"/>
    <w:rsid w:val="008F30F1"/>
    <w:rsid w:val="008F3409"/>
    <w:rsid w:val="008F35C9"/>
    <w:rsid w:val="008F35DB"/>
    <w:rsid w:val="008F38EA"/>
    <w:rsid w:val="008F4611"/>
    <w:rsid w:val="008F5232"/>
    <w:rsid w:val="008F5340"/>
    <w:rsid w:val="008F5454"/>
    <w:rsid w:val="008F56EA"/>
    <w:rsid w:val="008F5823"/>
    <w:rsid w:val="008F5938"/>
    <w:rsid w:val="008F5DE3"/>
    <w:rsid w:val="008F6135"/>
    <w:rsid w:val="008F6748"/>
    <w:rsid w:val="008F6BF7"/>
    <w:rsid w:val="008F6C0D"/>
    <w:rsid w:val="008F6D29"/>
    <w:rsid w:val="008F72D7"/>
    <w:rsid w:val="008F7319"/>
    <w:rsid w:val="008F7375"/>
    <w:rsid w:val="008F7589"/>
    <w:rsid w:val="008F76A0"/>
    <w:rsid w:val="00900098"/>
    <w:rsid w:val="0090074A"/>
    <w:rsid w:val="00900D5D"/>
    <w:rsid w:val="00900F9A"/>
    <w:rsid w:val="00901032"/>
    <w:rsid w:val="009018C4"/>
    <w:rsid w:val="00901B8C"/>
    <w:rsid w:val="00901C3C"/>
    <w:rsid w:val="00901D7E"/>
    <w:rsid w:val="0090209C"/>
    <w:rsid w:val="009027EB"/>
    <w:rsid w:val="00902B52"/>
    <w:rsid w:val="00902FF0"/>
    <w:rsid w:val="00903230"/>
    <w:rsid w:val="00903268"/>
    <w:rsid w:val="00903717"/>
    <w:rsid w:val="00903911"/>
    <w:rsid w:val="00903A69"/>
    <w:rsid w:val="009040FF"/>
    <w:rsid w:val="009041A5"/>
    <w:rsid w:val="00904392"/>
    <w:rsid w:val="0090469A"/>
    <w:rsid w:val="00904D5C"/>
    <w:rsid w:val="0090540F"/>
    <w:rsid w:val="009059BA"/>
    <w:rsid w:val="00905A6A"/>
    <w:rsid w:val="00905E83"/>
    <w:rsid w:val="0090609A"/>
    <w:rsid w:val="00906377"/>
    <w:rsid w:val="00906A8B"/>
    <w:rsid w:val="00906AA4"/>
    <w:rsid w:val="00906D4A"/>
    <w:rsid w:val="00906DEF"/>
    <w:rsid w:val="009070DF"/>
    <w:rsid w:val="009074F4"/>
    <w:rsid w:val="00907697"/>
    <w:rsid w:val="00907759"/>
    <w:rsid w:val="00907D0B"/>
    <w:rsid w:val="00907E61"/>
    <w:rsid w:val="00907EFA"/>
    <w:rsid w:val="00907FE2"/>
    <w:rsid w:val="009104B1"/>
    <w:rsid w:val="00910517"/>
    <w:rsid w:val="00910715"/>
    <w:rsid w:val="00910969"/>
    <w:rsid w:val="00910F81"/>
    <w:rsid w:val="009116C2"/>
    <w:rsid w:val="0091189B"/>
    <w:rsid w:val="00911A1B"/>
    <w:rsid w:val="00911B84"/>
    <w:rsid w:val="00911DB0"/>
    <w:rsid w:val="00911E68"/>
    <w:rsid w:val="009121C3"/>
    <w:rsid w:val="00913733"/>
    <w:rsid w:val="00913928"/>
    <w:rsid w:val="00913B8E"/>
    <w:rsid w:val="00914411"/>
    <w:rsid w:val="009144FB"/>
    <w:rsid w:val="00914509"/>
    <w:rsid w:val="00914528"/>
    <w:rsid w:val="0091481A"/>
    <w:rsid w:val="009149B6"/>
    <w:rsid w:val="00915073"/>
    <w:rsid w:val="0091519C"/>
    <w:rsid w:val="0091577E"/>
    <w:rsid w:val="00915A30"/>
    <w:rsid w:val="00915A7D"/>
    <w:rsid w:val="00915BBC"/>
    <w:rsid w:val="00916165"/>
    <w:rsid w:val="009162F9"/>
    <w:rsid w:val="00916503"/>
    <w:rsid w:val="0091729F"/>
    <w:rsid w:val="00917412"/>
    <w:rsid w:val="009176B9"/>
    <w:rsid w:val="00917745"/>
    <w:rsid w:val="00917783"/>
    <w:rsid w:val="00917808"/>
    <w:rsid w:val="00917984"/>
    <w:rsid w:val="009179A1"/>
    <w:rsid w:val="00917F69"/>
    <w:rsid w:val="009203C7"/>
    <w:rsid w:val="00920844"/>
    <w:rsid w:val="00920A68"/>
    <w:rsid w:val="00920FD8"/>
    <w:rsid w:val="00921387"/>
    <w:rsid w:val="009218C6"/>
    <w:rsid w:val="00921AA0"/>
    <w:rsid w:val="00921AD9"/>
    <w:rsid w:val="00921D60"/>
    <w:rsid w:val="009220B5"/>
    <w:rsid w:val="009223C7"/>
    <w:rsid w:val="00922480"/>
    <w:rsid w:val="0092298D"/>
    <w:rsid w:val="00922A98"/>
    <w:rsid w:val="00922C71"/>
    <w:rsid w:val="009233ED"/>
    <w:rsid w:val="0092369E"/>
    <w:rsid w:val="00923E1D"/>
    <w:rsid w:val="00923E1F"/>
    <w:rsid w:val="009241AD"/>
    <w:rsid w:val="009242EA"/>
    <w:rsid w:val="009243E7"/>
    <w:rsid w:val="009246BE"/>
    <w:rsid w:val="00924E63"/>
    <w:rsid w:val="00924F11"/>
    <w:rsid w:val="009253C8"/>
    <w:rsid w:val="00925622"/>
    <w:rsid w:val="009262E4"/>
    <w:rsid w:val="00926368"/>
    <w:rsid w:val="0092643B"/>
    <w:rsid w:val="009268ED"/>
    <w:rsid w:val="009269F1"/>
    <w:rsid w:val="00927329"/>
    <w:rsid w:val="00927361"/>
    <w:rsid w:val="00927436"/>
    <w:rsid w:val="00927969"/>
    <w:rsid w:val="009279BD"/>
    <w:rsid w:val="00927B3C"/>
    <w:rsid w:val="00927B60"/>
    <w:rsid w:val="00927F3F"/>
    <w:rsid w:val="009303EB"/>
    <w:rsid w:val="00930AE8"/>
    <w:rsid w:val="00930FBE"/>
    <w:rsid w:val="0093116C"/>
    <w:rsid w:val="00931956"/>
    <w:rsid w:val="00931CBA"/>
    <w:rsid w:val="00931EBA"/>
    <w:rsid w:val="00931F52"/>
    <w:rsid w:val="009322D9"/>
    <w:rsid w:val="009326E9"/>
    <w:rsid w:val="00932756"/>
    <w:rsid w:val="009329E8"/>
    <w:rsid w:val="00932C2E"/>
    <w:rsid w:val="00932C36"/>
    <w:rsid w:val="009331CB"/>
    <w:rsid w:val="009332CB"/>
    <w:rsid w:val="00933611"/>
    <w:rsid w:val="009336B5"/>
    <w:rsid w:val="0093379F"/>
    <w:rsid w:val="00933864"/>
    <w:rsid w:val="00933DB2"/>
    <w:rsid w:val="00933F5B"/>
    <w:rsid w:val="00934FB3"/>
    <w:rsid w:val="009359E6"/>
    <w:rsid w:val="00935F0C"/>
    <w:rsid w:val="009360B7"/>
    <w:rsid w:val="00936486"/>
    <w:rsid w:val="00937000"/>
    <w:rsid w:val="009370F0"/>
    <w:rsid w:val="00937534"/>
    <w:rsid w:val="00937888"/>
    <w:rsid w:val="00937928"/>
    <w:rsid w:val="00940098"/>
    <w:rsid w:val="00940409"/>
    <w:rsid w:val="00940466"/>
    <w:rsid w:val="00940E59"/>
    <w:rsid w:val="00940F55"/>
    <w:rsid w:val="00941140"/>
    <w:rsid w:val="0094133F"/>
    <w:rsid w:val="00941402"/>
    <w:rsid w:val="0094165E"/>
    <w:rsid w:val="009418CD"/>
    <w:rsid w:val="009419D9"/>
    <w:rsid w:val="00941A17"/>
    <w:rsid w:val="00941ADE"/>
    <w:rsid w:val="00941BB0"/>
    <w:rsid w:val="00941BC7"/>
    <w:rsid w:val="0094250E"/>
    <w:rsid w:val="00942720"/>
    <w:rsid w:val="00942753"/>
    <w:rsid w:val="0094315B"/>
    <w:rsid w:val="00943A15"/>
    <w:rsid w:val="00943FAA"/>
    <w:rsid w:val="009440C8"/>
    <w:rsid w:val="009440D0"/>
    <w:rsid w:val="00944357"/>
    <w:rsid w:val="00944735"/>
    <w:rsid w:val="009447F7"/>
    <w:rsid w:val="00944E52"/>
    <w:rsid w:val="00944EFF"/>
    <w:rsid w:val="00944F7E"/>
    <w:rsid w:val="009452D2"/>
    <w:rsid w:val="00945362"/>
    <w:rsid w:val="00945A42"/>
    <w:rsid w:val="00945B13"/>
    <w:rsid w:val="00945F85"/>
    <w:rsid w:val="009460F1"/>
    <w:rsid w:val="009466B5"/>
    <w:rsid w:val="009470B8"/>
    <w:rsid w:val="009473CB"/>
    <w:rsid w:val="00947506"/>
    <w:rsid w:val="0095042F"/>
    <w:rsid w:val="00950C3F"/>
    <w:rsid w:val="00950DE6"/>
    <w:rsid w:val="00951707"/>
    <w:rsid w:val="00951EB4"/>
    <w:rsid w:val="00951EB6"/>
    <w:rsid w:val="009521C5"/>
    <w:rsid w:val="00952279"/>
    <w:rsid w:val="009525EF"/>
    <w:rsid w:val="009528B8"/>
    <w:rsid w:val="00952935"/>
    <w:rsid w:val="00952997"/>
    <w:rsid w:val="00952B41"/>
    <w:rsid w:val="00952ECC"/>
    <w:rsid w:val="00953068"/>
    <w:rsid w:val="00953086"/>
    <w:rsid w:val="0095391A"/>
    <w:rsid w:val="00953A42"/>
    <w:rsid w:val="00953A97"/>
    <w:rsid w:val="00953D4C"/>
    <w:rsid w:val="00954979"/>
    <w:rsid w:val="009549D5"/>
    <w:rsid w:val="009551D8"/>
    <w:rsid w:val="009553B6"/>
    <w:rsid w:val="009557DB"/>
    <w:rsid w:val="00957114"/>
    <w:rsid w:val="009571FC"/>
    <w:rsid w:val="009572D3"/>
    <w:rsid w:val="0095750F"/>
    <w:rsid w:val="00957A02"/>
    <w:rsid w:val="009602A4"/>
    <w:rsid w:val="00960510"/>
    <w:rsid w:val="0096080E"/>
    <w:rsid w:val="00960B9B"/>
    <w:rsid w:val="009614CB"/>
    <w:rsid w:val="00961520"/>
    <w:rsid w:val="00961710"/>
    <w:rsid w:val="00961924"/>
    <w:rsid w:val="00961FBE"/>
    <w:rsid w:val="00962CFD"/>
    <w:rsid w:val="00962DBC"/>
    <w:rsid w:val="00962ED1"/>
    <w:rsid w:val="00962FD8"/>
    <w:rsid w:val="009630D6"/>
    <w:rsid w:val="009631E2"/>
    <w:rsid w:val="00963AAA"/>
    <w:rsid w:val="00963E9F"/>
    <w:rsid w:val="0096430F"/>
    <w:rsid w:val="00964819"/>
    <w:rsid w:val="00964DB2"/>
    <w:rsid w:val="00965034"/>
    <w:rsid w:val="00965517"/>
    <w:rsid w:val="00965792"/>
    <w:rsid w:val="009657A7"/>
    <w:rsid w:val="00966894"/>
    <w:rsid w:val="00966EEB"/>
    <w:rsid w:val="00966F05"/>
    <w:rsid w:val="00967121"/>
    <w:rsid w:val="0096755B"/>
    <w:rsid w:val="009676BD"/>
    <w:rsid w:val="00967EAB"/>
    <w:rsid w:val="0097048C"/>
    <w:rsid w:val="0097054D"/>
    <w:rsid w:val="009706F6"/>
    <w:rsid w:val="0097171D"/>
    <w:rsid w:val="00971B2A"/>
    <w:rsid w:val="00971BE4"/>
    <w:rsid w:val="00971C71"/>
    <w:rsid w:val="00971CAE"/>
    <w:rsid w:val="00971DC6"/>
    <w:rsid w:val="00971EFA"/>
    <w:rsid w:val="00971F1E"/>
    <w:rsid w:val="0097215F"/>
    <w:rsid w:val="009726D2"/>
    <w:rsid w:val="00972736"/>
    <w:rsid w:val="0097284C"/>
    <w:rsid w:val="00972B0F"/>
    <w:rsid w:val="00972D16"/>
    <w:rsid w:val="00972E75"/>
    <w:rsid w:val="00973309"/>
    <w:rsid w:val="00973B8D"/>
    <w:rsid w:val="00973E13"/>
    <w:rsid w:val="00973FFF"/>
    <w:rsid w:val="00974053"/>
    <w:rsid w:val="0097432C"/>
    <w:rsid w:val="009749FF"/>
    <w:rsid w:val="00974C89"/>
    <w:rsid w:val="00975263"/>
    <w:rsid w:val="00975B1C"/>
    <w:rsid w:val="0097600B"/>
    <w:rsid w:val="009761BB"/>
    <w:rsid w:val="00976215"/>
    <w:rsid w:val="009769D5"/>
    <w:rsid w:val="00976C63"/>
    <w:rsid w:val="0097712A"/>
    <w:rsid w:val="009771E2"/>
    <w:rsid w:val="00977F0C"/>
    <w:rsid w:val="00977F22"/>
    <w:rsid w:val="009808BA"/>
    <w:rsid w:val="009809BD"/>
    <w:rsid w:val="009814C3"/>
    <w:rsid w:val="009815B2"/>
    <w:rsid w:val="00981B93"/>
    <w:rsid w:val="00981EFE"/>
    <w:rsid w:val="0098278C"/>
    <w:rsid w:val="009827C7"/>
    <w:rsid w:val="00982915"/>
    <w:rsid w:val="00982A24"/>
    <w:rsid w:val="00982DA2"/>
    <w:rsid w:val="0098332F"/>
    <w:rsid w:val="009834A9"/>
    <w:rsid w:val="00983A6F"/>
    <w:rsid w:val="00983B92"/>
    <w:rsid w:val="00983C7E"/>
    <w:rsid w:val="00984AC7"/>
    <w:rsid w:val="00985ECC"/>
    <w:rsid w:val="00985FB9"/>
    <w:rsid w:val="00985FBA"/>
    <w:rsid w:val="009861D4"/>
    <w:rsid w:val="0098655C"/>
    <w:rsid w:val="00986BC6"/>
    <w:rsid w:val="00987216"/>
    <w:rsid w:val="00987350"/>
    <w:rsid w:val="0098736C"/>
    <w:rsid w:val="00987987"/>
    <w:rsid w:val="00987C50"/>
    <w:rsid w:val="00987CBA"/>
    <w:rsid w:val="00990137"/>
    <w:rsid w:val="00990660"/>
    <w:rsid w:val="009906A4"/>
    <w:rsid w:val="009908D2"/>
    <w:rsid w:val="0099090F"/>
    <w:rsid w:val="00990F65"/>
    <w:rsid w:val="0099140B"/>
    <w:rsid w:val="009918BB"/>
    <w:rsid w:val="00991C00"/>
    <w:rsid w:val="00992218"/>
    <w:rsid w:val="00992456"/>
    <w:rsid w:val="009926F6"/>
    <w:rsid w:val="00992903"/>
    <w:rsid w:val="00992B14"/>
    <w:rsid w:val="00993768"/>
    <w:rsid w:val="009937F9"/>
    <w:rsid w:val="00993E5A"/>
    <w:rsid w:val="00993F71"/>
    <w:rsid w:val="00994670"/>
    <w:rsid w:val="00994A6E"/>
    <w:rsid w:val="00994CA8"/>
    <w:rsid w:val="00995539"/>
    <w:rsid w:val="00995F7D"/>
    <w:rsid w:val="00996FFF"/>
    <w:rsid w:val="00997459"/>
    <w:rsid w:val="009974D7"/>
    <w:rsid w:val="00997590"/>
    <w:rsid w:val="0099779A"/>
    <w:rsid w:val="00997A89"/>
    <w:rsid w:val="009A0948"/>
    <w:rsid w:val="009A0D93"/>
    <w:rsid w:val="009A0EE4"/>
    <w:rsid w:val="009A15D3"/>
    <w:rsid w:val="009A1702"/>
    <w:rsid w:val="009A1E7A"/>
    <w:rsid w:val="009A1F81"/>
    <w:rsid w:val="009A2827"/>
    <w:rsid w:val="009A290A"/>
    <w:rsid w:val="009A2D66"/>
    <w:rsid w:val="009A3277"/>
    <w:rsid w:val="009A3736"/>
    <w:rsid w:val="009A3759"/>
    <w:rsid w:val="009A3ACC"/>
    <w:rsid w:val="009A3BEB"/>
    <w:rsid w:val="009A4801"/>
    <w:rsid w:val="009A4D80"/>
    <w:rsid w:val="009A518A"/>
    <w:rsid w:val="009A57DA"/>
    <w:rsid w:val="009A5931"/>
    <w:rsid w:val="009A5B3C"/>
    <w:rsid w:val="009A5FF4"/>
    <w:rsid w:val="009A61AF"/>
    <w:rsid w:val="009A62C0"/>
    <w:rsid w:val="009A63E8"/>
    <w:rsid w:val="009A6B4B"/>
    <w:rsid w:val="009A6DCE"/>
    <w:rsid w:val="009A6FAD"/>
    <w:rsid w:val="009A6FF6"/>
    <w:rsid w:val="009A740E"/>
    <w:rsid w:val="009A7957"/>
    <w:rsid w:val="009A7A28"/>
    <w:rsid w:val="009A7DF4"/>
    <w:rsid w:val="009B0237"/>
    <w:rsid w:val="009B0B6F"/>
    <w:rsid w:val="009B0F4E"/>
    <w:rsid w:val="009B1377"/>
    <w:rsid w:val="009B14B1"/>
    <w:rsid w:val="009B193A"/>
    <w:rsid w:val="009B1B3C"/>
    <w:rsid w:val="009B2222"/>
    <w:rsid w:val="009B25CE"/>
    <w:rsid w:val="009B27FE"/>
    <w:rsid w:val="009B3327"/>
    <w:rsid w:val="009B391F"/>
    <w:rsid w:val="009B3E05"/>
    <w:rsid w:val="009B4473"/>
    <w:rsid w:val="009B449E"/>
    <w:rsid w:val="009B48D7"/>
    <w:rsid w:val="009B4932"/>
    <w:rsid w:val="009B4ED0"/>
    <w:rsid w:val="009B51E7"/>
    <w:rsid w:val="009B5691"/>
    <w:rsid w:val="009B56EC"/>
    <w:rsid w:val="009B5E6C"/>
    <w:rsid w:val="009B6022"/>
    <w:rsid w:val="009B619D"/>
    <w:rsid w:val="009B61B3"/>
    <w:rsid w:val="009B67B7"/>
    <w:rsid w:val="009B6A80"/>
    <w:rsid w:val="009B6B6F"/>
    <w:rsid w:val="009B7465"/>
    <w:rsid w:val="009B7610"/>
    <w:rsid w:val="009B77A5"/>
    <w:rsid w:val="009B7B2D"/>
    <w:rsid w:val="009C03AD"/>
    <w:rsid w:val="009C0410"/>
    <w:rsid w:val="009C061E"/>
    <w:rsid w:val="009C0AA6"/>
    <w:rsid w:val="009C0F05"/>
    <w:rsid w:val="009C125B"/>
    <w:rsid w:val="009C162E"/>
    <w:rsid w:val="009C1772"/>
    <w:rsid w:val="009C1995"/>
    <w:rsid w:val="009C19B8"/>
    <w:rsid w:val="009C1C2E"/>
    <w:rsid w:val="009C1EA3"/>
    <w:rsid w:val="009C1F0A"/>
    <w:rsid w:val="009C20DA"/>
    <w:rsid w:val="009C2257"/>
    <w:rsid w:val="009C2315"/>
    <w:rsid w:val="009C2446"/>
    <w:rsid w:val="009C2CB9"/>
    <w:rsid w:val="009C30CE"/>
    <w:rsid w:val="009C32B2"/>
    <w:rsid w:val="009C3468"/>
    <w:rsid w:val="009C3702"/>
    <w:rsid w:val="009C37A3"/>
    <w:rsid w:val="009C391A"/>
    <w:rsid w:val="009C3E48"/>
    <w:rsid w:val="009C4510"/>
    <w:rsid w:val="009C4595"/>
    <w:rsid w:val="009C4626"/>
    <w:rsid w:val="009C494A"/>
    <w:rsid w:val="009C4CE6"/>
    <w:rsid w:val="009C56B0"/>
    <w:rsid w:val="009C5CCC"/>
    <w:rsid w:val="009C6583"/>
    <w:rsid w:val="009C6606"/>
    <w:rsid w:val="009C66FD"/>
    <w:rsid w:val="009C6BC5"/>
    <w:rsid w:val="009C7183"/>
    <w:rsid w:val="009C72DB"/>
    <w:rsid w:val="009C7B9D"/>
    <w:rsid w:val="009C7BDA"/>
    <w:rsid w:val="009D0217"/>
    <w:rsid w:val="009D04BF"/>
    <w:rsid w:val="009D084A"/>
    <w:rsid w:val="009D088A"/>
    <w:rsid w:val="009D0AEE"/>
    <w:rsid w:val="009D181F"/>
    <w:rsid w:val="009D1C46"/>
    <w:rsid w:val="009D22E1"/>
    <w:rsid w:val="009D23AB"/>
    <w:rsid w:val="009D23D4"/>
    <w:rsid w:val="009D261F"/>
    <w:rsid w:val="009D27DB"/>
    <w:rsid w:val="009D2C74"/>
    <w:rsid w:val="009D309C"/>
    <w:rsid w:val="009D3667"/>
    <w:rsid w:val="009D3827"/>
    <w:rsid w:val="009D383D"/>
    <w:rsid w:val="009D3BC2"/>
    <w:rsid w:val="009D4339"/>
    <w:rsid w:val="009D49FF"/>
    <w:rsid w:val="009D4F8A"/>
    <w:rsid w:val="009D51C2"/>
    <w:rsid w:val="009D51DD"/>
    <w:rsid w:val="009D54D9"/>
    <w:rsid w:val="009D573E"/>
    <w:rsid w:val="009D577D"/>
    <w:rsid w:val="009D5878"/>
    <w:rsid w:val="009D5E69"/>
    <w:rsid w:val="009D6413"/>
    <w:rsid w:val="009D6497"/>
    <w:rsid w:val="009D66B8"/>
    <w:rsid w:val="009D6707"/>
    <w:rsid w:val="009D6B7E"/>
    <w:rsid w:val="009D6D11"/>
    <w:rsid w:val="009D6DD2"/>
    <w:rsid w:val="009D73F4"/>
    <w:rsid w:val="009D7739"/>
    <w:rsid w:val="009D7841"/>
    <w:rsid w:val="009D7A2F"/>
    <w:rsid w:val="009D7CB7"/>
    <w:rsid w:val="009D7D32"/>
    <w:rsid w:val="009E05B6"/>
    <w:rsid w:val="009E068C"/>
    <w:rsid w:val="009E06D4"/>
    <w:rsid w:val="009E08CA"/>
    <w:rsid w:val="009E0D7A"/>
    <w:rsid w:val="009E10AE"/>
    <w:rsid w:val="009E1385"/>
    <w:rsid w:val="009E176A"/>
    <w:rsid w:val="009E17CA"/>
    <w:rsid w:val="009E211D"/>
    <w:rsid w:val="009E2482"/>
    <w:rsid w:val="009E2971"/>
    <w:rsid w:val="009E29EB"/>
    <w:rsid w:val="009E2DBD"/>
    <w:rsid w:val="009E2F15"/>
    <w:rsid w:val="009E357F"/>
    <w:rsid w:val="009E3711"/>
    <w:rsid w:val="009E3832"/>
    <w:rsid w:val="009E3CA2"/>
    <w:rsid w:val="009E3CB2"/>
    <w:rsid w:val="009E4176"/>
    <w:rsid w:val="009E478E"/>
    <w:rsid w:val="009E48BB"/>
    <w:rsid w:val="009E5238"/>
    <w:rsid w:val="009E5582"/>
    <w:rsid w:val="009E5932"/>
    <w:rsid w:val="009E63C6"/>
    <w:rsid w:val="009E63D2"/>
    <w:rsid w:val="009E640B"/>
    <w:rsid w:val="009E6484"/>
    <w:rsid w:val="009E64A4"/>
    <w:rsid w:val="009E6971"/>
    <w:rsid w:val="009E6B43"/>
    <w:rsid w:val="009E6CEC"/>
    <w:rsid w:val="009E7421"/>
    <w:rsid w:val="009E7C62"/>
    <w:rsid w:val="009E7CE5"/>
    <w:rsid w:val="009F004C"/>
    <w:rsid w:val="009F014B"/>
    <w:rsid w:val="009F0279"/>
    <w:rsid w:val="009F0351"/>
    <w:rsid w:val="009F05DC"/>
    <w:rsid w:val="009F0EE3"/>
    <w:rsid w:val="009F0F8D"/>
    <w:rsid w:val="009F15C2"/>
    <w:rsid w:val="009F19AE"/>
    <w:rsid w:val="009F1D04"/>
    <w:rsid w:val="009F1E83"/>
    <w:rsid w:val="009F2327"/>
    <w:rsid w:val="009F2434"/>
    <w:rsid w:val="009F2762"/>
    <w:rsid w:val="009F2AC2"/>
    <w:rsid w:val="009F2AEC"/>
    <w:rsid w:val="009F2B3D"/>
    <w:rsid w:val="009F2C1A"/>
    <w:rsid w:val="009F2C1D"/>
    <w:rsid w:val="009F30C7"/>
    <w:rsid w:val="009F3ABA"/>
    <w:rsid w:val="009F3B06"/>
    <w:rsid w:val="009F3DB4"/>
    <w:rsid w:val="009F45B3"/>
    <w:rsid w:val="009F4749"/>
    <w:rsid w:val="009F4AE4"/>
    <w:rsid w:val="009F4E49"/>
    <w:rsid w:val="009F5094"/>
    <w:rsid w:val="009F519E"/>
    <w:rsid w:val="009F53AB"/>
    <w:rsid w:val="009F57D5"/>
    <w:rsid w:val="009F5EA2"/>
    <w:rsid w:val="009F6277"/>
    <w:rsid w:val="009F650B"/>
    <w:rsid w:val="009F6C3C"/>
    <w:rsid w:val="009F6C68"/>
    <w:rsid w:val="009F7043"/>
    <w:rsid w:val="00A003BA"/>
    <w:rsid w:val="00A00492"/>
    <w:rsid w:val="00A01112"/>
    <w:rsid w:val="00A01237"/>
    <w:rsid w:val="00A01495"/>
    <w:rsid w:val="00A01661"/>
    <w:rsid w:val="00A018A6"/>
    <w:rsid w:val="00A01B5D"/>
    <w:rsid w:val="00A0221F"/>
    <w:rsid w:val="00A02B49"/>
    <w:rsid w:val="00A02C2B"/>
    <w:rsid w:val="00A0307C"/>
    <w:rsid w:val="00A034BE"/>
    <w:rsid w:val="00A03CC4"/>
    <w:rsid w:val="00A03D99"/>
    <w:rsid w:val="00A04003"/>
    <w:rsid w:val="00A040C2"/>
    <w:rsid w:val="00A0430E"/>
    <w:rsid w:val="00A0462E"/>
    <w:rsid w:val="00A04655"/>
    <w:rsid w:val="00A046ED"/>
    <w:rsid w:val="00A04A19"/>
    <w:rsid w:val="00A04F12"/>
    <w:rsid w:val="00A05000"/>
    <w:rsid w:val="00A052A3"/>
    <w:rsid w:val="00A05512"/>
    <w:rsid w:val="00A056AF"/>
    <w:rsid w:val="00A05AC3"/>
    <w:rsid w:val="00A065C4"/>
    <w:rsid w:val="00A06797"/>
    <w:rsid w:val="00A067CF"/>
    <w:rsid w:val="00A06BBC"/>
    <w:rsid w:val="00A07180"/>
    <w:rsid w:val="00A0741B"/>
    <w:rsid w:val="00A07540"/>
    <w:rsid w:val="00A07571"/>
    <w:rsid w:val="00A0763C"/>
    <w:rsid w:val="00A07EAE"/>
    <w:rsid w:val="00A07FDD"/>
    <w:rsid w:val="00A1028C"/>
    <w:rsid w:val="00A10312"/>
    <w:rsid w:val="00A10328"/>
    <w:rsid w:val="00A1059C"/>
    <w:rsid w:val="00A10B12"/>
    <w:rsid w:val="00A10D79"/>
    <w:rsid w:val="00A10E4C"/>
    <w:rsid w:val="00A1108B"/>
    <w:rsid w:val="00A114CD"/>
    <w:rsid w:val="00A11645"/>
    <w:rsid w:val="00A119E6"/>
    <w:rsid w:val="00A11A6C"/>
    <w:rsid w:val="00A11D41"/>
    <w:rsid w:val="00A1245E"/>
    <w:rsid w:val="00A12796"/>
    <w:rsid w:val="00A12A8C"/>
    <w:rsid w:val="00A12D8F"/>
    <w:rsid w:val="00A12F81"/>
    <w:rsid w:val="00A13003"/>
    <w:rsid w:val="00A1339C"/>
    <w:rsid w:val="00A13421"/>
    <w:rsid w:val="00A134A4"/>
    <w:rsid w:val="00A135BA"/>
    <w:rsid w:val="00A13932"/>
    <w:rsid w:val="00A13986"/>
    <w:rsid w:val="00A14118"/>
    <w:rsid w:val="00A1413D"/>
    <w:rsid w:val="00A14244"/>
    <w:rsid w:val="00A14B37"/>
    <w:rsid w:val="00A14C97"/>
    <w:rsid w:val="00A15015"/>
    <w:rsid w:val="00A15098"/>
    <w:rsid w:val="00A1557D"/>
    <w:rsid w:val="00A15742"/>
    <w:rsid w:val="00A15973"/>
    <w:rsid w:val="00A15AEE"/>
    <w:rsid w:val="00A15B28"/>
    <w:rsid w:val="00A15F44"/>
    <w:rsid w:val="00A1638E"/>
    <w:rsid w:val="00A16872"/>
    <w:rsid w:val="00A16C27"/>
    <w:rsid w:val="00A16ED9"/>
    <w:rsid w:val="00A1757A"/>
    <w:rsid w:val="00A203B4"/>
    <w:rsid w:val="00A203E6"/>
    <w:rsid w:val="00A208E1"/>
    <w:rsid w:val="00A209C2"/>
    <w:rsid w:val="00A20A48"/>
    <w:rsid w:val="00A20F4A"/>
    <w:rsid w:val="00A20F98"/>
    <w:rsid w:val="00A21545"/>
    <w:rsid w:val="00A21655"/>
    <w:rsid w:val="00A21B21"/>
    <w:rsid w:val="00A21BD2"/>
    <w:rsid w:val="00A2221B"/>
    <w:rsid w:val="00A2235A"/>
    <w:rsid w:val="00A22AF9"/>
    <w:rsid w:val="00A22B53"/>
    <w:rsid w:val="00A22CC6"/>
    <w:rsid w:val="00A23049"/>
    <w:rsid w:val="00A23834"/>
    <w:rsid w:val="00A23A82"/>
    <w:rsid w:val="00A23C79"/>
    <w:rsid w:val="00A23C7E"/>
    <w:rsid w:val="00A23CC7"/>
    <w:rsid w:val="00A23E99"/>
    <w:rsid w:val="00A23EB6"/>
    <w:rsid w:val="00A23F9D"/>
    <w:rsid w:val="00A24291"/>
    <w:rsid w:val="00A245EA"/>
    <w:rsid w:val="00A246F0"/>
    <w:rsid w:val="00A24B23"/>
    <w:rsid w:val="00A24E53"/>
    <w:rsid w:val="00A25092"/>
    <w:rsid w:val="00A25158"/>
    <w:rsid w:val="00A2576E"/>
    <w:rsid w:val="00A260F8"/>
    <w:rsid w:val="00A261FF"/>
    <w:rsid w:val="00A263DD"/>
    <w:rsid w:val="00A26404"/>
    <w:rsid w:val="00A264A4"/>
    <w:rsid w:val="00A26501"/>
    <w:rsid w:val="00A26548"/>
    <w:rsid w:val="00A26732"/>
    <w:rsid w:val="00A26F3B"/>
    <w:rsid w:val="00A270CE"/>
    <w:rsid w:val="00A271E1"/>
    <w:rsid w:val="00A271E3"/>
    <w:rsid w:val="00A272C8"/>
    <w:rsid w:val="00A27C74"/>
    <w:rsid w:val="00A3129F"/>
    <w:rsid w:val="00A3159E"/>
    <w:rsid w:val="00A316B8"/>
    <w:rsid w:val="00A31925"/>
    <w:rsid w:val="00A31ACE"/>
    <w:rsid w:val="00A32091"/>
    <w:rsid w:val="00A3210A"/>
    <w:rsid w:val="00A321A4"/>
    <w:rsid w:val="00A3228F"/>
    <w:rsid w:val="00A32290"/>
    <w:rsid w:val="00A322EE"/>
    <w:rsid w:val="00A32362"/>
    <w:rsid w:val="00A3239C"/>
    <w:rsid w:val="00A323D4"/>
    <w:rsid w:val="00A3287D"/>
    <w:rsid w:val="00A32DDE"/>
    <w:rsid w:val="00A331BF"/>
    <w:rsid w:val="00A336AB"/>
    <w:rsid w:val="00A3405F"/>
    <w:rsid w:val="00A347EB"/>
    <w:rsid w:val="00A34816"/>
    <w:rsid w:val="00A34919"/>
    <w:rsid w:val="00A349B2"/>
    <w:rsid w:val="00A34C2C"/>
    <w:rsid w:val="00A34D61"/>
    <w:rsid w:val="00A370E1"/>
    <w:rsid w:val="00A37149"/>
    <w:rsid w:val="00A37404"/>
    <w:rsid w:val="00A37776"/>
    <w:rsid w:val="00A37C57"/>
    <w:rsid w:val="00A40172"/>
    <w:rsid w:val="00A404D9"/>
    <w:rsid w:val="00A40545"/>
    <w:rsid w:val="00A408E2"/>
    <w:rsid w:val="00A41196"/>
    <w:rsid w:val="00A4125F"/>
    <w:rsid w:val="00A41273"/>
    <w:rsid w:val="00A4140F"/>
    <w:rsid w:val="00A4142D"/>
    <w:rsid w:val="00A414F6"/>
    <w:rsid w:val="00A41AF2"/>
    <w:rsid w:val="00A41B26"/>
    <w:rsid w:val="00A42346"/>
    <w:rsid w:val="00A42569"/>
    <w:rsid w:val="00A432DC"/>
    <w:rsid w:val="00A4346F"/>
    <w:rsid w:val="00A43698"/>
    <w:rsid w:val="00A436AE"/>
    <w:rsid w:val="00A436B6"/>
    <w:rsid w:val="00A43F37"/>
    <w:rsid w:val="00A44243"/>
    <w:rsid w:val="00A442AF"/>
    <w:rsid w:val="00A44876"/>
    <w:rsid w:val="00A448DA"/>
    <w:rsid w:val="00A44E63"/>
    <w:rsid w:val="00A46077"/>
    <w:rsid w:val="00A462EB"/>
    <w:rsid w:val="00A4641A"/>
    <w:rsid w:val="00A468D1"/>
    <w:rsid w:val="00A46BCA"/>
    <w:rsid w:val="00A46EC0"/>
    <w:rsid w:val="00A477FB"/>
    <w:rsid w:val="00A4780A"/>
    <w:rsid w:val="00A47A03"/>
    <w:rsid w:val="00A47BB4"/>
    <w:rsid w:val="00A47E0E"/>
    <w:rsid w:val="00A502C0"/>
    <w:rsid w:val="00A503E1"/>
    <w:rsid w:val="00A50DBA"/>
    <w:rsid w:val="00A51F13"/>
    <w:rsid w:val="00A51FA7"/>
    <w:rsid w:val="00A5215E"/>
    <w:rsid w:val="00A52424"/>
    <w:rsid w:val="00A52513"/>
    <w:rsid w:val="00A525F0"/>
    <w:rsid w:val="00A526A7"/>
    <w:rsid w:val="00A52AE7"/>
    <w:rsid w:val="00A534FC"/>
    <w:rsid w:val="00A53666"/>
    <w:rsid w:val="00A539AE"/>
    <w:rsid w:val="00A53C88"/>
    <w:rsid w:val="00A53E75"/>
    <w:rsid w:val="00A54004"/>
    <w:rsid w:val="00A54070"/>
    <w:rsid w:val="00A540B3"/>
    <w:rsid w:val="00A541EF"/>
    <w:rsid w:val="00A5435C"/>
    <w:rsid w:val="00A543BB"/>
    <w:rsid w:val="00A5456A"/>
    <w:rsid w:val="00A546C0"/>
    <w:rsid w:val="00A54F05"/>
    <w:rsid w:val="00A552E5"/>
    <w:rsid w:val="00A5587D"/>
    <w:rsid w:val="00A558E9"/>
    <w:rsid w:val="00A55AAD"/>
    <w:rsid w:val="00A56975"/>
    <w:rsid w:val="00A56DFB"/>
    <w:rsid w:val="00A56E0D"/>
    <w:rsid w:val="00A57330"/>
    <w:rsid w:val="00A5744B"/>
    <w:rsid w:val="00A57A45"/>
    <w:rsid w:val="00A57D87"/>
    <w:rsid w:val="00A57F1B"/>
    <w:rsid w:val="00A604FD"/>
    <w:rsid w:val="00A606BD"/>
    <w:rsid w:val="00A611E6"/>
    <w:rsid w:val="00A6124F"/>
    <w:rsid w:val="00A612BC"/>
    <w:rsid w:val="00A6139B"/>
    <w:rsid w:val="00A616A5"/>
    <w:rsid w:val="00A6196B"/>
    <w:rsid w:val="00A620D1"/>
    <w:rsid w:val="00A625A5"/>
    <w:rsid w:val="00A62E83"/>
    <w:rsid w:val="00A6334C"/>
    <w:rsid w:val="00A63E9C"/>
    <w:rsid w:val="00A64207"/>
    <w:rsid w:val="00A6449E"/>
    <w:rsid w:val="00A6454D"/>
    <w:rsid w:val="00A645CB"/>
    <w:rsid w:val="00A64E84"/>
    <w:rsid w:val="00A64F18"/>
    <w:rsid w:val="00A64F3C"/>
    <w:rsid w:val="00A65231"/>
    <w:rsid w:val="00A6528B"/>
    <w:rsid w:val="00A65406"/>
    <w:rsid w:val="00A656FC"/>
    <w:rsid w:val="00A658BD"/>
    <w:rsid w:val="00A65ABB"/>
    <w:rsid w:val="00A662A3"/>
    <w:rsid w:val="00A664CA"/>
    <w:rsid w:val="00A66710"/>
    <w:rsid w:val="00A66C93"/>
    <w:rsid w:val="00A67019"/>
    <w:rsid w:val="00A6792E"/>
    <w:rsid w:val="00A67D8B"/>
    <w:rsid w:val="00A70278"/>
    <w:rsid w:val="00A70300"/>
    <w:rsid w:val="00A70445"/>
    <w:rsid w:val="00A70D6D"/>
    <w:rsid w:val="00A70E9C"/>
    <w:rsid w:val="00A7100A"/>
    <w:rsid w:val="00A7115F"/>
    <w:rsid w:val="00A71320"/>
    <w:rsid w:val="00A718E2"/>
    <w:rsid w:val="00A71A15"/>
    <w:rsid w:val="00A71C99"/>
    <w:rsid w:val="00A71DB0"/>
    <w:rsid w:val="00A71E72"/>
    <w:rsid w:val="00A7213F"/>
    <w:rsid w:val="00A72854"/>
    <w:rsid w:val="00A72B50"/>
    <w:rsid w:val="00A73119"/>
    <w:rsid w:val="00A73DB1"/>
    <w:rsid w:val="00A74558"/>
    <w:rsid w:val="00A7477D"/>
    <w:rsid w:val="00A74804"/>
    <w:rsid w:val="00A749A9"/>
    <w:rsid w:val="00A74E18"/>
    <w:rsid w:val="00A74ECC"/>
    <w:rsid w:val="00A7528E"/>
    <w:rsid w:val="00A7530D"/>
    <w:rsid w:val="00A75D36"/>
    <w:rsid w:val="00A75E98"/>
    <w:rsid w:val="00A76200"/>
    <w:rsid w:val="00A764D1"/>
    <w:rsid w:val="00A7682F"/>
    <w:rsid w:val="00A768F1"/>
    <w:rsid w:val="00A769DB"/>
    <w:rsid w:val="00A770DD"/>
    <w:rsid w:val="00A772AB"/>
    <w:rsid w:val="00A775CE"/>
    <w:rsid w:val="00A77BAE"/>
    <w:rsid w:val="00A77D25"/>
    <w:rsid w:val="00A80D1A"/>
    <w:rsid w:val="00A810F7"/>
    <w:rsid w:val="00A8120C"/>
    <w:rsid w:val="00A81970"/>
    <w:rsid w:val="00A81AAD"/>
    <w:rsid w:val="00A81AE9"/>
    <w:rsid w:val="00A81B4E"/>
    <w:rsid w:val="00A81CCD"/>
    <w:rsid w:val="00A82047"/>
    <w:rsid w:val="00A82425"/>
    <w:rsid w:val="00A824AF"/>
    <w:rsid w:val="00A82661"/>
    <w:rsid w:val="00A83403"/>
    <w:rsid w:val="00A834CB"/>
    <w:rsid w:val="00A83532"/>
    <w:rsid w:val="00A83852"/>
    <w:rsid w:val="00A83A0B"/>
    <w:rsid w:val="00A84036"/>
    <w:rsid w:val="00A84D0F"/>
    <w:rsid w:val="00A84EBF"/>
    <w:rsid w:val="00A85724"/>
    <w:rsid w:val="00A859F5"/>
    <w:rsid w:val="00A85BF8"/>
    <w:rsid w:val="00A85E63"/>
    <w:rsid w:val="00A85E6C"/>
    <w:rsid w:val="00A86262"/>
    <w:rsid w:val="00A86D65"/>
    <w:rsid w:val="00A86EBF"/>
    <w:rsid w:val="00A8720B"/>
    <w:rsid w:val="00A87295"/>
    <w:rsid w:val="00A87416"/>
    <w:rsid w:val="00A87A15"/>
    <w:rsid w:val="00A91327"/>
    <w:rsid w:val="00A91417"/>
    <w:rsid w:val="00A91982"/>
    <w:rsid w:val="00A91FE9"/>
    <w:rsid w:val="00A92126"/>
    <w:rsid w:val="00A9291A"/>
    <w:rsid w:val="00A92A76"/>
    <w:rsid w:val="00A92B88"/>
    <w:rsid w:val="00A93074"/>
    <w:rsid w:val="00A9309C"/>
    <w:rsid w:val="00A93305"/>
    <w:rsid w:val="00A935A3"/>
    <w:rsid w:val="00A938D8"/>
    <w:rsid w:val="00A93965"/>
    <w:rsid w:val="00A93DA7"/>
    <w:rsid w:val="00A941B3"/>
    <w:rsid w:val="00A94227"/>
    <w:rsid w:val="00A94B99"/>
    <w:rsid w:val="00A94FB2"/>
    <w:rsid w:val="00A9503E"/>
    <w:rsid w:val="00A95C31"/>
    <w:rsid w:val="00A95C3C"/>
    <w:rsid w:val="00A95C4E"/>
    <w:rsid w:val="00A95C50"/>
    <w:rsid w:val="00A95CCA"/>
    <w:rsid w:val="00A95D3F"/>
    <w:rsid w:val="00A95F55"/>
    <w:rsid w:val="00A962F6"/>
    <w:rsid w:val="00A965C9"/>
    <w:rsid w:val="00A969CE"/>
    <w:rsid w:val="00A96B2F"/>
    <w:rsid w:val="00A97084"/>
    <w:rsid w:val="00A9792D"/>
    <w:rsid w:val="00AA0123"/>
    <w:rsid w:val="00AA0354"/>
    <w:rsid w:val="00AA040C"/>
    <w:rsid w:val="00AA0418"/>
    <w:rsid w:val="00AA05A4"/>
    <w:rsid w:val="00AA11E3"/>
    <w:rsid w:val="00AA124E"/>
    <w:rsid w:val="00AA126F"/>
    <w:rsid w:val="00AA12A7"/>
    <w:rsid w:val="00AA12D9"/>
    <w:rsid w:val="00AA12EC"/>
    <w:rsid w:val="00AA195B"/>
    <w:rsid w:val="00AA1BDC"/>
    <w:rsid w:val="00AA2379"/>
    <w:rsid w:val="00AA2391"/>
    <w:rsid w:val="00AA2565"/>
    <w:rsid w:val="00AA270A"/>
    <w:rsid w:val="00AA29B2"/>
    <w:rsid w:val="00AA2A8A"/>
    <w:rsid w:val="00AA2CD4"/>
    <w:rsid w:val="00AA3438"/>
    <w:rsid w:val="00AA35B9"/>
    <w:rsid w:val="00AA39AC"/>
    <w:rsid w:val="00AA432C"/>
    <w:rsid w:val="00AA44E7"/>
    <w:rsid w:val="00AA4519"/>
    <w:rsid w:val="00AA457D"/>
    <w:rsid w:val="00AA4793"/>
    <w:rsid w:val="00AA4E1D"/>
    <w:rsid w:val="00AA5232"/>
    <w:rsid w:val="00AA5448"/>
    <w:rsid w:val="00AA62A6"/>
    <w:rsid w:val="00AA6473"/>
    <w:rsid w:val="00AA6871"/>
    <w:rsid w:val="00AA6EC2"/>
    <w:rsid w:val="00AA6FBC"/>
    <w:rsid w:val="00AA7CBE"/>
    <w:rsid w:val="00AA7FC0"/>
    <w:rsid w:val="00AA7FD9"/>
    <w:rsid w:val="00AB0549"/>
    <w:rsid w:val="00AB0674"/>
    <w:rsid w:val="00AB0865"/>
    <w:rsid w:val="00AB0A38"/>
    <w:rsid w:val="00AB0C8A"/>
    <w:rsid w:val="00AB0DCF"/>
    <w:rsid w:val="00AB11DE"/>
    <w:rsid w:val="00AB1219"/>
    <w:rsid w:val="00AB1226"/>
    <w:rsid w:val="00AB1235"/>
    <w:rsid w:val="00AB18C6"/>
    <w:rsid w:val="00AB1F7C"/>
    <w:rsid w:val="00AB22A6"/>
    <w:rsid w:val="00AB2633"/>
    <w:rsid w:val="00AB289B"/>
    <w:rsid w:val="00AB2A69"/>
    <w:rsid w:val="00AB36EB"/>
    <w:rsid w:val="00AB390A"/>
    <w:rsid w:val="00AB3B06"/>
    <w:rsid w:val="00AB3DD9"/>
    <w:rsid w:val="00AB3EDE"/>
    <w:rsid w:val="00AB44AB"/>
    <w:rsid w:val="00AB4BF1"/>
    <w:rsid w:val="00AB4FBA"/>
    <w:rsid w:val="00AB52B9"/>
    <w:rsid w:val="00AB5C3E"/>
    <w:rsid w:val="00AB5E44"/>
    <w:rsid w:val="00AB630F"/>
    <w:rsid w:val="00AB6394"/>
    <w:rsid w:val="00AB668F"/>
    <w:rsid w:val="00AB66BF"/>
    <w:rsid w:val="00AB6B95"/>
    <w:rsid w:val="00AB7809"/>
    <w:rsid w:val="00AB7A42"/>
    <w:rsid w:val="00AB7A9A"/>
    <w:rsid w:val="00AB7BA0"/>
    <w:rsid w:val="00AB7E95"/>
    <w:rsid w:val="00AC06C9"/>
    <w:rsid w:val="00AC1215"/>
    <w:rsid w:val="00AC157D"/>
    <w:rsid w:val="00AC1806"/>
    <w:rsid w:val="00AC1B15"/>
    <w:rsid w:val="00AC1C18"/>
    <w:rsid w:val="00AC1E05"/>
    <w:rsid w:val="00AC284B"/>
    <w:rsid w:val="00AC2BF4"/>
    <w:rsid w:val="00AC2EC3"/>
    <w:rsid w:val="00AC2ED9"/>
    <w:rsid w:val="00AC3735"/>
    <w:rsid w:val="00AC38C0"/>
    <w:rsid w:val="00AC3990"/>
    <w:rsid w:val="00AC4DA6"/>
    <w:rsid w:val="00AC4EA7"/>
    <w:rsid w:val="00AC4F10"/>
    <w:rsid w:val="00AC4F6D"/>
    <w:rsid w:val="00AC5403"/>
    <w:rsid w:val="00AC62C2"/>
    <w:rsid w:val="00AC636F"/>
    <w:rsid w:val="00AC682B"/>
    <w:rsid w:val="00AC70A6"/>
    <w:rsid w:val="00AD00DE"/>
    <w:rsid w:val="00AD021C"/>
    <w:rsid w:val="00AD067D"/>
    <w:rsid w:val="00AD094D"/>
    <w:rsid w:val="00AD0C1F"/>
    <w:rsid w:val="00AD0EF7"/>
    <w:rsid w:val="00AD0FAB"/>
    <w:rsid w:val="00AD1E7F"/>
    <w:rsid w:val="00AD1F74"/>
    <w:rsid w:val="00AD239F"/>
    <w:rsid w:val="00AD29FE"/>
    <w:rsid w:val="00AD2D6A"/>
    <w:rsid w:val="00AD3038"/>
    <w:rsid w:val="00AD398B"/>
    <w:rsid w:val="00AD3CB2"/>
    <w:rsid w:val="00AD4899"/>
    <w:rsid w:val="00AD4AD0"/>
    <w:rsid w:val="00AD4BFC"/>
    <w:rsid w:val="00AD4C59"/>
    <w:rsid w:val="00AD4C70"/>
    <w:rsid w:val="00AD50EA"/>
    <w:rsid w:val="00AD5205"/>
    <w:rsid w:val="00AD5938"/>
    <w:rsid w:val="00AD5B12"/>
    <w:rsid w:val="00AD5C8D"/>
    <w:rsid w:val="00AD5CDD"/>
    <w:rsid w:val="00AD5EE5"/>
    <w:rsid w:val="00AD603D"/>
    <w:rsid w:val="00AD61AA"/>
    <w:rsid w:val="00AD653B"/>
    <w:rsid w:val="00AD6929"/>
    <w:rsid w:val="00AD6995"/>
    <w:rsid w:val="00AD6BEB"/>
    <w:rsid w:val="00AD6DC9"/>
    <w:rsid w:val="00AD6E29"/>
    <w:rsid w:val="00AD6E7D"/>
    <w:rsid w:val="00AD6FCE"/>
    <w:rsid w:val="00AD7122"/>
    <w:rsid w:val="00AD74AE"/>
    <w:rsid w:val="00AD7600"/>
    <w:rsid w:val="00AD7A8A"/>
    <w:rsid w:val="00AD7A97"/>
    <w:rsid w:val="00AD7CF4"/>
    <w:rsid w:val="00AD7E59"/>
    <w:rsid w:val="00AE027B"/>
    <w:rsid w:val="00AE06EE"/>
    <w:rsid w:val="00AE07A9"/>
    <w:rsid w:val="00AE0A97"/>
    <w:rsid w:val="00AE1B8F"/>
    <w:rsid w:val="00AE1FFC"/>
    <w:rsid w:val="00AE2436"/>
    <w:rsid w:val="00AE2461"/>
    <w:rsid w:val="00AE26C2"/>
    <w:rsid w:val="00AE26E7"/>
    <w:rsid w:val="00AE276F"/>
    <w:rsid w:val="00AE2AA7"/>
    <w:rsid w:val="00AE2C68"/>
    <w:rsid w:val="00AE30D0"/>
    <w:rsid w:val="00AE40FD"/>
    <w:rsid w:val="00AE4119"/>
    <w:rsid w:val="00AE4575"/>
    <w:rsid w:val="00AE4582"/>
    <w:rsid w:val="00AE4E00"/>
    <w:rsid w:val="00AE5161"/>
    <w:rsid w:val="00AE5275"/>
    <w:rsid w:val="00AE52C7"/>
    <w:rsid w:val="00AE5B57"/>
    <w:rsid w:val="00AE5C7E"/>
    <w:rsid w:val="00AE6BE7"/>
    <w:rsid w:val="00AE7162"/>
    <w:rsid w:val="00AE770C"/>
    <w:rsid w:val="00AE775F"/>
    <w:rsid w:val="00AE7C40"/>
    <w:rsid w:val="00AF014E"/>
    <w:rsid w:val="00AF0467"/>
    <w:rsid w:val="00AF0625"/>
    <w:rsid w:val="00AF07DB"/>
    <w:rsid w:val="00AF110E"/>
    <w:rsid w:val="00AF15C9"/>
    <w:rsid w:val="00AF17C6"/>
    <w:rsid w:val="00AF1B7D"/>
    <w:rsid w:val="00AF2580"/>
    <w:rsid w:val="00AF28F2"/>
    <w:rsid w:val="00AF2A53"/>
    <w:rsid w:val="00AF2DD2"/>
    <w:rsid w:val="00AF2FFA"/>
    <w:rsid w:val="00AF34C2"/>
    <w:rsid w:val="00AF36A1"/>
    <w:rsid w:val="00AF385D"/>
    <w:rsid w:val="00AF3AA9"/>
    <w:rsid w:val="00AF4BDA"/>
    <w:rsid w:val="00AF4DCC"/>
    <w:rsid w:val="00AF5B09"/>
    <w:rsid w:val="00AF5F26"/>
    <w:rsid w:val="00AF6927"/>
    <w:rsid w:val="00AF6B44"/>
    <w:rsid w:val="00AF6C9D"/>
    <w:rsid w:val="00AF74CA"/>
    <w:rsid w:val="00AF7886"/>
    <w:rsid w:val="00AF7995"/>
    <w:rsid w:val="00AF79D3"/>
    <w:rsid w:val="00B00014"/>
    <w:rsid w:val="00B004B4"/>
    <w:rsid w:val="00B00B26"/>
    <w:rsid w:val="00B00EF1"/>
    <w:rsid w:val="00B0131F"/>
    <w:rsid w:val="00B01725"/>
    <w:rsid w:val="00B025F0"/>
    <w:rsid w:val="00B036E6"/>
    <w:rsid w:val="00B03BC3"/>
    <w:rsid w:val="00B045C8"/>
    <w:rsid w:val="00B045E5"/>
    <w:rsid w:val="00B0483E"/>
    <w:rsid w:val="00B054AE"/>
    <w:rsid w:val="00B059E9"/>
    <w:rsid w:val="00B059F7"/>
    <w:rsid w:val="00B05A49"/>
    <w:rsid w:val="00B05BD3"/>
    <w:rsid w:val="00B05F23"/>
    <w:rsid w:val="00B06530"/>
    <w:rsid w:val="00B06856"/>
    <w:rsid w:val="00B06C49"/>
    <w:rsid w:val="00B071AB"/>
    <w:rsid w:val="00B07552"/>
    <w:rsid w:val="00B079E6"/>
    <w:rsid w:val="00B07D15"/>
    <w:rsid w:val="00B10405"/>
    <w:rsid w:val="00B1040C"/>
    <w:rsid w:val="00B106E4"/>
    <w:rsid w:val="00B107D7"/>
    <w:rsid w:val="00B10CAB"/>
    <w:rsid w:val="00B11501"/>
    <w:rsid w:val="00B1179F"/>
    <w:rsid w:val="00B123A7"/>
    <w:rsid w:val="00B125CD"/>
    <w:rsid w:val="00B1308D"/>
    <w:rsid w:val="00B1348A"/>
    <w:rsid w:val="00B136F1"/>
    <w:rsid w:val="00B1374F"/>
    <w:rsid w:val="00B13D1A"/>
    <w:rsid w:val="00B1466B"/>
    <w:rsid w:val="00B14951"/>
    <w:rsid w:val="00B1576E"/>
    <w:rsid w:val="00B15770"/>
    <w:rsid w:val="00B15E4D"/>
    <w:rsid w:val="00B1611D"/>
    <w:rsid w:val="00B1623B"/>
    <w:rsid w:val="00B16656"/>
    <w:rsid w:val="00B167C9"/>
    <w:rsid w:val="00B16C6B"/>
    <w:rsid w:val="00B172A2"/>
    <w:rsid w:val="00B1731E"/>
    <w:rsid w:val="00B17CFF"/>
    <w:rsid w:val="00B17DBA"/>
    <w:rsid w:val="00B17E7E"/>
    <w:rsid w:val="00B17FB1"/>
    <w:rsid w:val="00B201C9"/>
    <w:rsid w:val="00B205BD"/>
    <w:rsid w:val="00B20BC5"/>
    <w:rsid w:val="00B21B65"/>
    <w:rsid w:val="00B21D6E"/>
    <w:rsid w:val="00B21EB3"/>
    <w:rsid w:val="00B22325"/>
    <w:rsid w:val="00B2269B"/>
    <w:rsid w:val="00B22778"/>
    <w:rsid w:val="00B22B25"/>
    <w:rsid w:val="00B22F64"/>
    <w:rsid w:val="00B23511"/>
    <w:rsid w:val="00B235C7"/>
    <w:rsid w:val="00B2369F"/>
    <w:rsid w:val="00B237AD"/>
    <w:rsid w:val="00B23EEC"/>
    <w:rsid w:val="00B23FDC"/>
    <w:rsid w:val="00B243E2"/>
    <w:rsid w:val="00B2497B"/>
    <w:rsid w:val="00B2499E"/>
    <w:rsid w:val="00B24B0C"/>
    <w:rsid w:val="00B253CB"/>
    <w:rsid w:val="00B25495"/>
    <w:rsid w:val="00B256A8"/>
    <w:rsid w:val="00B25709"/>
    <w:rsid w:val="00B25728"/>
    <w:rsid w:val="00B25F06"/>
    <w:rsid w:val="00B26395"/>
    <w:rsid w:val="00B2652C"/>
    <w:rsid w:val="00B265DE"/>
    <w:rsid w:val="00B26A54"/>
    <w:rsid w:val="00B26E1A"/>
    <w:rsid w:val="00B26E31"/>
    <w:rsid w:val="00B27A47"/>
    <w:rsid w:val="00B27BE7"/>
    <w:rsid w:val="00B27DD5"/>
    <w:rsid w:val="00B30168"/>
    <w:rsid w:val="00B309DD"/>
    <w:rsid w:val="00B30A3C"/>
    <w:rsid w:val="00B30FBC"/>
    <w:rsid w:val="00B31132"/>
    <w:rsid w:val="00B31232"/>
    <w:rsid w:val="00B3129B"/>
    <w:rsid w:val="00B312A3"/>
    <w:rsid w:val="00B312A7"/>
    <w:rsid w:val="00B3137E"/>
    <w:rsid w:val="00B31FCF"/>
    <w:rsid w:val="00B3236B"/>
    <w:rsid w:val="00B32381"/>
    <w:rsid w:val="00B3259E"/>
    <w:rsid w:val="00B328AB"/>
    <w:rsid w:val="00B32A64"/>
    <w:rsid w:val="00B32C68"/>
    <w:rsid w:val="00B32EFC"/>
    <w:rsid w:val="00B3325E"/>
    <w:rsid w:val="00B336A6"/>
    <w:rsid w:val="00B33A2B"/>
    <w:rsid w:val="00B33A4A"/>
    <w:rsid w:val="00B34AD8"/>
    <w:rsid w:val="00B34F66"/>
    <w:rsid w:val="00B34FBC"/>
    <w:rsid w:val="00B350F4"/>
    <w:rsid w:val="00B35327"/>
    <w:rsid w:val="00B35363"/>
    <w:rsid w:val="00B35775"/>
    <w:rsid w:val="00B35959"/>
    <w:rsid w:val="00B35E64"/>
    <w:rsid w:val="00B3690B"/>
    <w:rsid w:val="00B369AA"/>
    <w:rsid w:val="00B3709B"/>
    <w:rsid w:val="00B371B7"/>
    <w:rsid w:val="00B37237"/>
    <w:rsid w:val="00B37567"/>
    <w:rsid w:val="00B379BF"/>
    <w:rsid w:val="00B37DE6"/>
    <w:rsid w:val="00B402C8"/>
    <w:rsid w:val="00B40474"/>
    <w:rsid w:val="00B404CB"/>
    <w:rsid w:val="00B40951"/>
    <w:rsid w:val="00B40CE6"/>
    <w:rsid w:val="00B41298"/>
    <w:rsid w:val="00B41425"/>
    <w:rsid w:val="00B41586"/>
    <w:rsid w:val="00B41604"/>
    <w:rsid w:val="00B421FF"/>
    <w:rsid w:val="00B42202"/>
    <w:rsid w:val="00B424F7"/>
    <w:rsid w:val="00B424FC"/>
    <w:rsid w:val="00B42655"/>
    <w:rsid w:val="00B426D5"/>
    <w:rsid w:val="00B42838"/>
    <w:rsid w:val="00B42CE6"/>
    <w:rsid w:val="00B4326A"/>
    <w:rsid w:val="00B43442"/>
    <w:rsid w:val="00B43B0F"/>
    <w:rsid w:val="00B43C3E"/>
    <w:rsid w:val="00B43EFA"/>
    <w:rsid w:val="00B44793"/>
    <w:rsid w:val="00B4481E"/>
    <w:rsid w:val="00B44D3E"/>
    <w:rsid w:val="00B450A4"/>
    <w:rsid w:val="00B45AC0"/>
    <w:rsid w:val="00B46190"/>
    <w:rsid w:val="00B466A2"/>
    <w:rsid w:val="00B46ABD"/>
    <w:rsid w:val="00B46D28"/>
    <w:rsid w:val="00B47036"/>
    <w:rsid w:val="00B4716A"/>
    <w:rsid w:val="00B472DF"/>
    <w:rsid w:val="00B47493"/>
    <w:rsid w:val="00B477BA"/>
    <w:rsid w:val="00B50285"/>
    <w:rsid w:val="00B506BF"/>
    <w:rsid w:val="00B511D9"/>
    <w:rsid w:val="00B5130F"/>
    <w:rsid w:val="00B5162E"/>
    <w:rsid w:val="00B518A7"/>
    <w:rsid w:val="00B51970"/>
    <w:rsid w:val="00B51D2B"/>
    <w:rsid w:val="00B51DEC"/>
    <w:rsid w:val="00B52007"/>
    <w:rsid w:val="00B52B60"/>
    <w:rsid w:val="00B52F0B"/>
    <w:rsid w:val="00B5326D"/>
    <w:rsid w:val="00B53282"/>
    <w:rsid w:val="00B533AF"/>
    <w:rsid w:val="00B53470"/>
    <w:rsid w:val="00B53852"/>
    <w:rsid w:val="00B5387C"/>
    <w:rsid w:val="00B5399A"/>
    <w:rsid w:val="00B54289"/>
    <w:rsid w:val="00B5466D"/>
    <w:rsid w:val="00B5508E"/>
    <w:rsid w:val="00B55448"/>
    <w:rsid w:val="00B558BF"/>
    <w:rsid w:val="00B55B21"/>
    <w:rsid w:val="00B55D0E"/>
    <w:rsid w:val="00B56A1C"/>
    <w:rsid w:val="00B571E8"/>
    <w:rsid w:val="00B5721E"/>
    <w:rsid w:val="00B572EB"/>
    <w:rsid w:val="00B5758C"/>
    <w:rsid w:val="00B57AD5"/>
    <w:rsid w:val="00B57B05"/>
    <w:rsid w:val="00B57B5A"/>
    <w:rsid w:val="00B57BFC"/>
    <w:rsid w:val="00B57CBC"/>
    <w:rsid w:val="00B57E7C"/>
    <w:rsid w:val="00B60112"/>
    <w:rsid w:val="00B602A0"/>
    <w:rsid w:val="00B6034B"/>
    <w:rsid w:val="00B605D0"/>
    <w:rsid w:val="00B60934"/>
    <w:rsid w:val="00B6096C"/>
    <w:rsid w:val="00B60CA7"/>
    <w:rsid w:val="00B60DF3"/>
    <w:rsid w:val="00B610D5"/>
    <w:rsid w:val="00B61E89"/>
    <w:rsid w:val="00B61E96"/>
    <w:rsid w:val="00B61EA4"/>
    <w:rsid w:val="00B620D1"/>
    <w:rsid w:val="00B6392D"/>
    <w:rsid w:val="00B63C96"/>
    <w:rsid w:val="00B63F79"/>
    <w:rsid w:val="00B6419E"/>
    <w:rsid w:val="00B64DB7"/>
    <w:rsid w:val="00B6509A"/>
    <w:rsid w:val="00B6531A"/>
    <w:rsid w:val="00B65588"/>
    <w:rsid w:val="00B655E9"/>
    <w:rsid w:val="00B65619"/>
    <w:rsid w:val="00B65848"/>
    <w:rsid w:val="00B65A13"/>
    <w:rsid w:val="00B65E2D"/>
    <w:rsid w:val="00B6606A"/>
    <w:rsid w:val="00B66101"/>
    <w:rsid w:val="00B66829"/>
    <w:rsid w:val="00B66D27"/>
    <w:rsid w:val="00B66F36"/>
    <w:rsid w:val="00B672BB"/>
    <w:rsid w:val="00B672C4"/>
    <w:rsid w:val="00B67414"/>
    <w:rsid w:val="00B6744D"/>
    <w:rsid w:val="00B67558"/>
    <w:rsid w:val="00B67612"/>
    <w:rsid w:val="00B6796C"/>
    <w:rsid w:val="00B67994"/>
    <w:rsid w:val="00B707D5"/>
    <w:rsid w:val="00B7096A"/>
    <w:rsid w:val="00B70D03"/>
    <w:rsid w:val="00B70D7B"/>
    <w:rsid w:val="00B71085"/>
    <w:rsid w:val="00B71140"/>
    <w:rsid w:val="00B716FE"/>
    <w:rsid w:val="00B71D04"/>
    <w:rsid w:val="00B71E08"/>
    <w:rsid w:val="00B726F8"/>
    <w:rsid w:val="00B7312E"/>
    <w:rsid w:val="00B734B7"/>
    <w:rsid w:val="00B743A8"/>
    <w:rsid w:val="00B7511C"/>
    <w:rsid w:val="00B75530"/>
    <w:rsid w:val="00B7574C"/>
    <w:rsid w:val="00B75804"/>
    <w:rsid w:val="00B75F0A"/>
    <w:rsid w:val="00B75F5C"/>
    <w:rsid w:val="00B75F8D"/>
    <w:rsid w:val="00B76154"/>
    <w:rsid w:val="00B761EF"/>
    <w:rsid w:val="00B763BA"/>
    <w:rsid w:val="00B765C7"/>
    <w:rsid w:val="00B76BA0"/>
    <w:rsid w:val="00B772B7"/>
    <w:rsid w:val="00B772F2"/>
    <w:rsid w:val="00B777CB"/>
    <w:rsid w:val="00B77995"/>
    <w:rsid w:val="00B77BBB"/>
    <w:rsid w:val="00B8004B"/>
    <w:rsid w:val="00B802F8"/>
    <w:rsid w:val="00B80483"/>
    <w:rsid w:val="00B80A33"/>
    <w:rsid w:val="00B80CDE"/>
    <w:rsid w:val="00B82548"/>
    <w:rsid w:val="00B825A0"/>
    <w:rsid w:val="00B82627"/>
    <w:rsid w:val="00B829F9"/>
    <w:rsid w:val="00B82EF6"/>
    <w:rsid w:val="00B8314B"/>
    <w:rsid w:val="00B8339A"/>
    <w:rsid w:val="00B83794"/>
    <w:rsid w:val="00B83A27"/>
    <w:rsid w:val="00B83DCB"/>
    <w:rsid w:val="00B83EDD"/>
    <w:rsid w:val="00B84755"/>
    <w:rsid w:val="00B84912"/>
    <w:rsid w:val="00B84C73"/>
    <w:rsid w:val="00B855B1"/>
    <w:rsid w:val="00B8579F"/>
    <w:rsid w:val="00B85D26"/>
    <w:rsid w:val="00B85E1A"/>
    <w:rsid w:val="00B8602C"/>
    <w:rsid w:val="00B86111"/>
    <w:rsid w:val="00B8615B"/>
    <w:rsid w:val="00B86285"/>
    <w:rsid w:val="00B863FF"/>
    <w:rsid w:val="00B8658A"/>
    <w:rsid w:val="00B86794"/>
    <w:rsid w:val="00B867BA"/>
    <w:rsid w:val="00B86851"/>
    <w:rsid w:val="00B869D4"/>
    <w:rsid w:val="00B86E1D"/>
    <w:rsid w:val="00B86EF6"/>
    <w:rsid w:val="00B87023"/>
    <w:rsid w:val="00B87312"/>
    <w:rsid w:val="00B87695"/>
    <w:rsid w:val="00B8771B"/>
    <w:rsid w:val="00B878B9"/>
    <w:rsid w:val="00B90463"/>
    <w:rsid w:val="00B909E6"/>
    <w:rsid w:val="00B909FA"/>
    <w:rsid w:val="00B90E66"/>
    <w:rsid w:val="00B9188A"/>
    <w:rsid w:val="00B91AAF"/>
    <w:rsid w:val="00B91AD9"/>
    <w:rsid w:val="00B91E58"/>
    <w:rsid w:val="00B9202C"/>
    <w:rsid w:val="00B920A0"/>
    <w:rsid w:val="00B922B6"/>
    <w:rsid w:val="00B92312"/>
    <w:rsid w:val="00B92700"/>
    <w:rsid w:val="00B92A26"/>
    <w:rsid w:val="00B92A4D"/>
    <w:rsid w:val="00B92A7D"/>
    <w:rsid w:val="00B935E5"/>
    <w:rsid w:val="00B93692"/>
    <w:rsid w:val="00B936BE"/>
    <w:rsid w:val="00B938E4"/>
    <w:rsid w:val="00B9392B"/>
    <w:rsid w:val="00B93F68"/>
    <w:rsid w:val="00B93FA7"/>
    <w:rsid w:val="00B9413D"/>
    <w:rsid w:val="00B949CE"/>
    <w:rsid w:val="00B949FC"/>
    <w:rsid w:val="00B94A55"/>
    <w:rsid w:val="00B94EE7"/>
    <w:rsid w:val="00B95050"/>
    <w:rsid w:val="00B951F0"/>
    <w:rsid w:val="00B957B9"/>
    <w:rsid w:val="00B95967"/>
    <w:rsid w:val="00B95FD5"/>
    <w:rsid w:val="00B964DF"/>
    <w:rsid w:val="00B965C3"/>
    <w:rsid w:val="00B9685E"/>
    <w:rsid w:val="00B96F65"/>
    <w:rsid w:val="00B96F78"/>
    <w:rsid w:val="00B9707A"/>
    <w:rsid w:val="00B97266"/>
    <w:rsid w:val="00B9799A"/>
    <w:rsid w:val="00BA045C"/>
    <w:rsid w:val="00BA1323"/>
    <w:rsid w:val="00BA13BE"/>
    <w:rsid w:val="00BA1E07"/>
    <w:rsid w:val="00BA218E"/>
    <w:rsid w:val="00BA239F"/>
    <w:rsid w:val="00BA253D"/>
    <w:rsid w:val="00BA26EF"/>
    <w:rsid w:val="00BA281A"/>
    <w:rsid w:val="00BA2892"/>
    <w:rsid w:val="00BA2979"/>
    <w:rsid w:val="00BA2B41"/>
    <w:rsid w:val="00BA2C9F"/>
    <w:rsid w:val="00BA3402"/>
    <w:rsid w:val="00BA36F7"/>
    <w:rsid w:val="00BA3B2B"/>
    <w:rsid w:val="00BA3B76"/>
    <w:rsid w:val="00BA3C3B"/>
    <w:rsid w:val="00BA3EA9"/>
    <w:rsid w:val="00BA434F"/>
    <w:rsid w:val="00BA44D3"/>
    <w:rsid w:val="00BA4709"/>
    <w:rsid w:val="00BA4906"/>
    <w:rsid w:val="00BA4B1E"/>
    <w:rsid w:val="00BA4DBE"/>
    <w:rsid w:val="00BA5730"/>
    <w:rsid w:val="00BA58C5"/>
    <w:rsid w:val="00BA6519"/>
    <w:rsid w:val="00BA683E"/>
    <w:rsid w:val="00BA6A09"/>
    <w:rsid w:val="00BA6A53"/>
    <w:rsid w:val="00BA701E"/>
    <w:rsid w:val="00BA717B"/>
    <w:rsid w:val="00BA76B6"/>
    <w:rsid w:val="00BA776B"/>
    <w:rsid w:val="00BB0259"/>
    <w:rsid w:val="00BB0287"/>
    <w:rsid w:val="00BB03BA"/>
    <w:rsid w:val="00BB05AA"/>
    <w:rsid w:val="00BB0E5E"/>
    <w:rsid w:val="00BB1675"/>
    <w:rsid w:val="00BB195F"/>
    <w:rsid w:val="00BB1A0A"/>
    <w:rsid w:val="00BB1DC9"/>
    <w:rsid w:val="00BB2077"/>
    <w:rsid w:val="00BB20FC"/>
    <w:rsid w:val="00BB25E0"/>
    <w:rsid w:val="00BB3049"/>
    <w:rsid w:val="00BB328B"/>
    <w:rsid w:val="00BB3520"/>
    <w:rsid w:val="00BB3D95"/>
    <w:rsid w:val="00BB3F1D"/>
    <w:rsid w:val="00BB4429"/>
    <w:rsid w:val="00BB50DA"/>
    <w:rsid w:val="00BB59C7"/>
    <w:rsid w:val="00BB5A91"/>
    <w:rsid w:val="00BB5D22"/>
    <w:rsid w:val="00BB60FE"/>
    <w:rsid w:val="00BB63A7"/>
    <w:rsid w:val="00BB67A2"/>
    <w:rsid w:val="00BB6C98"/>
    <w:rsid w:val="00BB707D"/>
    <w:rsid w:val="00BB7169"/>
    <w:rsid w:val="00BB7848"/>
    <w:rsid w:val="00BB7B54"/>
    <w:rsid w:val="00BB7E48"/>
    <w:rsid w:val="00BC02F1"/>
    <w:rsid w:val="00BC03C5"/>
    <w:rsid w:val="00BC0412"/>
    <w:rsid w:val="00BC0571"/>
    <w:rsid w:val="00BC063D"/>
    <w:rsid w:val="00BC09F9"/>
    <w:rsid w:val="00BC0BE1"/>
    <w:rsid w:val="00BC0F4A"/>
    <w:rsid w:val="00BC1004"/>
    <w:rsid w:val="00BC140D"/>
    <w:rsid w:val="00BC19C6"/>
    <w:rsid w:val="00BC1A4A"/>
    <w:rsid w:val="00BC1E38"/>
    <w:rsid w:val="00BC1FC2"/>
    <w:rsid w:val="00BC21AE"/>
    <w:rsid w:val="00BC2296"/>
    <w:rsid w:val="00BC29C1"/>
    <w:rsid w:val="00BC2B11"/>
    <w:rsid w:val="00BC2E5B"/>
    <w:rsid w:val="00BC31CE"/>
    <w:rsid w:val="00BC378A"/>
    <w:rsid w:val="00BC3D5C"/>
    <w:rsid w:val="00BC4566"/>
    <w:rsid w:val="00BC45CE"/>
    <w:rsid w:val="00BC52E2"/>
    <w:rsid w:val="00BC5423"/>
    <w:rsid w:val="00BC5464"/>
    <w:rsid w:val="00BC55BF"/>
    <w:rsid w:val="00BC58E6"/>
    <w:rsid w:val="00BC5BF7"/>
    <w:rsid w:val="00BC5DFF"/>
    <w:rsid w:val="00BC5EF4"/>
    <w:rsid w:val="00BC64C5"/>
    <w:rsid w:val="00BC64DA"/>
    <w:rsid w:val="00BC65BC"/>
    <w:rsid w:val="00BC6E79"/>
    <w:rsid w:val="00BC710E"/>
    <w:rsid w:val="00BC71D9"/>
    <w:rsid w:val="00BC7309"/>
    <w:rsid w:val="00BC76EA"/>
    <w:rsid w:val="00BC799B"/>
    <w:rsid w:val="00BC7F65"/>
    <w:rsid w:val="00BD0B12"/>
    <w:rsid w:val="00BD0C7A"/>
    <w:rsid w:val="00BD0D52"/>
    <w:rsid w:val="00BD1274"/>
    <w:rsid w:val="00BD12E7"/>
    <w:rsid w:val="00BD142A"/>
    <w:rsid w:val="00BD16DC"/>
    <w:rsid w:val="00BD1832"/>
    <w:rsid w:val="00BD1962"/>
    <w:rsid w:val="00BD1D34"/>
    <w:rsid w:val="00BD2146"/>
    <w:rsid w:val="00BD2150"/>
    <w:rsid w:val="00BD23AB"/>
    <w:rsid w:val="00BD2877"/>
    <w:rsid w:val="00BD2903"/>
    <w:rsid w:val="00BD293E"/>
    <w:rsid w:val="00BD2CCE"/>
    <w:rsid w:val="00BD2D5E"/>
    <w:rsid w:val="00BD314E"/>
    <w:rsid w:val="00BD3221"/>
    <w:rsid w:val="00BD32C1"/>
    <w:rsid w:val="00BD35EE"/>
    <w:rsid w:val="00BD3613"/>
    <w:rsid w:val="00BD3993"/>
    <w:rsid w:val="00BD3D4B"/>
    <w:rsid w:val="00BD4145"/>
    <w:rsid w:val="00BD43F4"/>
    <w:rsid w:val="00BD458A"/>
    <w:rsid w:val="00BD4AF8"/>
    <w:rsid w:val="00BD4D43"/>
    <w:rsid w:val="00BD516A"/>
    <w:rsid w:val="00BD5228"/>
    <w:rsid w:val="00BD5624"/>
    <w:rsid w:val="00BD5AFE"/>
    <w:rsid w:val="00BD5CC9"/>
    <w:rsid w:val="00BD6B8E"/>
    <w:rsid w:val="00BD6C5E"/>
    <w:rsid w:val="00BD6C7C"/>
    <w:rsid w:val="00BD6CC0"/>
    <w:rsid w:val="00BD7357"/>
    <w:rsid w:val="00BD73FF"/>
    <w:rsid w:val="00BD7717"/>
    <w:rsid w:val="00BD77A6"/>
    <w:rsid w:val="00BD7929"/>
    <w:rsid w:val="00BD7A3A"/>
    <w:rsid w:val="00BD7B4A"/>
    <w:rsid w:val="00BD7B76"/>
    <w:rsid w:val="00BD7FC8"/>
    <w:rsid w:val="00BE0031"/>
    <w:rsid w:val="00BE0088"/>
    <w:rsid w:val="00BE01F4"/>
    <w:rsid w:val="00BE028D"/>
    <w:rsid w:val="00BE0490"/>
    <w:rsid w:val="00BE083D"/>
    <w:rsid w:val="00BE0CF3"/>
    <w:rsid w:val="00BE0E4F"/>
    <w:rsid w:val="00BE1030"/>
    <w:rsid w:val="00BE1334"/>
    <w:rsid w:val="00BE1358"/>
    <w:rsid w:val="00BE157E"/>
    <w:rsid w:val="00BE1695"/>
    <w:rsid w:val="00BE1EDE"/>
    <w:rsid w:val="00BE204A"/>
    <w:rsid w:val="00BE2206"/>
    <w:rsid w:val="00BE2285"/>
    <w:rsid w:val="00BE27CB"/>
    <w:rsid w:val="00BE2CFF"/>
    <w:rsid w:val="00BE325D"/>
    <w:rsid w:val="00BE32DD"/>
    <w:rsid w:val="00BE334A"/>
    <w:rsid w:val="00BE3499"/>
    <w:rsid w:val="00BE388D"/>
    <w:rsid w:val="00BE38DE"/>
    <w:rsid w:val="00BE3A52"/>
    <w:rsid w:val="00BE3B9B"/>
    <w:rsid w:val="00BE3C90"/>
    <w:rsid w:val="00BE3DD6"/>
    <w:rsid w:val="00BE3F12"/>
    <w:rsid w:val="00BE4145"/>
    <w:rsid w:val="00BE4A26"/>
    <w:rsid w:val="00BE4B8E"/>
    <w:rsid w:val="00BE4F00"/>
    <w:rsid w:val="00BE51FB"/>
    <w:rsid w:val="00BE5278"/>
    <w:rsid w:val="00BE5E01"/>
    <w:rsid w:val="00BE5EA3"/>
    <w:rsid w:val="00BE634C"/>
    <w:rsid w:val="00BE63F9"/>
    <w:rsid w:val="00BE6B47"/>
    <w:rsid w:val="00BE6F16"/>
    <w:rsid w:val="00BE73BE"/>
    <w:rsid w:val="00BE7570"/>
    <w:rsid w:val="00BE796D"/>
    <w:rsid w:val="00BE7D45"/>
    <w:rsid w:val="00BF017D"/>
    <w:rsid w:val="00BF06C8"/>
    <w:rsid w:val="00BF077E"/>
    <w:rsid w:val="00BF09CC"/>
    <w:rsid w:val="00BF0A53"/>
    <w:rsid w:val="00BF0CF8"/>
    <w:rsid w:val="00BF1398"/>
    <w:rsid w:val="00BF1BC3"/>
    <w:rsid w:val="00BF20C8"/>
    <w:rsid w:val="00BF23A8"/>
    <w:rsid w:val="00BF256B"/>
    <w:rsid w:val="00BF25C8"/>
    <w:rsid w:val="00BF2914"/>
    <w:rsid w:val="00BF30A4"/>
    <w:rsid w:val="00BF3216"/>
    <w:rsid w:val="00BF3D78"/>
    <w:rsid w:val="00BF3FF0"/>
    <w:rsid w:val="00BF40C7"/>
    <w:rsid w:val="00BF42E3"/>
    <w:rsid w:val="00BF4385"/>
    <w:rsid w:val="00BF46AD"/>
    <w:rsid w:val="00BF491E"/>
    <w:rsid w:val="00BF5474"/>
    <w:rsid w:val="00BF5539"/>
    <w:rsid w:val="00BF5EB8"/>
    <w:rsid w:val="00BF62DE"/>
    <w:rsid w:val="00BF641E"/>
    <w:rsid w:val="00BF67E8"/>
    <w:rsid w:val="00BF68DC"/>
    <w:rsid w:val="00BF774E"/>
    <w:rsid w:val="00BF7B22"/>
    <w:rsid w:val="00BF7D0C"/>
    <w:rsid w:val="00C00443"/>
    <w:rsid w:val="00C00A2C"/>
    <w:rsid w:val="00C00C4C"/>
    <w:rsid w:val="00C0105F"/>
    <w:rsid w:val="00C0163A"/>
    <w:rsid w:val="00C016DD"/>
    <w:rsid w:val="00C01767"/>
    <w:rsid w:val="00C01877"/>
    <w:rsid w:val="00C019A4"/>
    <w:rsid w:val="00C02404"/>
    <w:rsid w:val="00C02A39"/>
    <w:rsid w:val="00C02A81"/>
    <w:rsid w:val="00C02C3C"/>
    <w:rsid w:val="00C02E7D"/>
    <w:rsid w:val="00C02EFD"/>
    <w:rsid w:val="00C03394"/>
    <w:rsid w:val="00C0346C"/>
    <w:rsid w:val="00C038F6"/>
    <w:rsid w:val="00C03D63"/>
    <w:rsid w:val="00C03D85"/>
    <w:rsid w:val="00C03DD3"/>
    <w:rsid w:val="00C0407C"/>
    <w:rsid w:val="00C044E8"/>
    <w:rsid w:val="00C0481F"/>
    <w:rsid w:val="00C04A65"/>
    <w:rsid w:val="00C04E48"/>
    <w:rsid w:val="00C05071"/>
    <w:rsid w:val="00C05725"/>
    <w:rsid w:val="00C05CE5"/>
    <w:rsid w:val="00C061EE"/>
    <w:rsid w:val="00C065E4"/>
    <w:rsid w:val="00C066DB"/>
    <w:rsid w:val="00C06743"/>
    <w:rsid w:val="00C06A87"/>
    <w:rsid w:val="00C074CF"/>
    <w:rsid w:val="00C079AA"/>
    <w:rsid w:val="00C07DE8"/>
    <w:rsid w:val="00C07EB7"/>
    <w:rsid w:val="00C07EBA"/>
    <w:rsid w:val="00C10003"/>
    <w:rsid w:val="00C101F0"/>
    <w:rsid w:val="00C105A8"/>
    <w:rsid w:val="00C10C92"/>
    <w:rsid w:val="00C10E16"/>
    <w:rsid w:val="00C1116C"/>
    <w:rsid w:val="00C117E1"/>
    <w:rsid w:val="00C11B69"/>
    <w:rsid w:val="00C11B99"/>
    <w:rsid w:val="00C11D11"/>
    <w:rsid w:val="00C11EA2"/>
    <w:rsid w:val="00C126D0"/>
    <w:rsid w:val="00C12B63"/>
    <w:rsid w:val="00C12C2E"/>
    <w:rsid w:val="00C12C93"/>
    <w:rsid w:val="00C131F4"/>
    <w:rsid w:val="00C13567"/>
    <w:rsid w:val="00C136CE"/>
    <w:rsid w:val="00C13DFB"/>
    <w:rsid w:val="00C13F7A"/>
    <w:rsid w:val="00C1414B"/>
    <w:rsid w:val="00C1417C"/>
    <w:rsid w:val="00C141D6"/>
    <w:rsid w:val="00C14246"/>
    <w:rsid w:val="00C14304"/>
    <w:rsid w:val="00C14440"/>
    <w:rsid w:val="00C144EA"/>
    <w:rsid w:val="00C147F0"/>
    <w:rsid w:val="00C147F7"/>
    <w:rsid w:val="00C14AEE"/>
    <w:rsid w:val="00C14F71"/>
    <w:rsid w:val="00C1545B"/>
    <w:rsid w:val="00C15D07"/>
    <w:rsid w:val="00C15E2A"/>
    <w:rsid w:val="00C162E6"/>
    <w:rsid w:val="00C165B2"/>
    <w:rsid w:val="00C16713"/>
    <w:rsid w:val="00C16946"/>
    <w:rsid w:val="00C17357"/>
    <w:rsid w:val="00C17539"/>
    <w:rsid w:val="00C17879"/>
    <w:rsid w:val="00C2001E"/>
    <w:rsid w:val="00C2033E"/>
    <w:rsid w:val="00C2035B"/>
    <w:rsid w:val="00C209AE"/>
    <w:rsid w:val="00C20DCF"/>
    <w:rsid w:val="00C2134B"/>
    <w:rsid w:val="00C2167D"/>
    <w:rsid w:val="00C21E8E"/>
    <w:rsid w:val="00C21F94"/>
    <w:rsid w:val="00C22B3C"/>
    <w:rsid w:val="00C22DBB"/>
    <w:rsid w:val="00C235A7"/>
    <w:rsid w:val="00C2392D"/>
    <w:rsid w:val="00C23DBF"/>
    <w:rsid w:val="00C249B1"/>
    <w:rsid w:val="00C250D8"/>
    <w:rsid w:val="00C2531B"/>
    <w:rsid w:val="00C259A2"/>
    <w:rsid w:val="00C25A14"/>
    <w:rsid w:val="00C25AF0"/>
    <w:rsid w:val="00C25D0C"/>
    <w:rsid w:val="00C25FAD"/>
    <w:rsid w:val="00C2636A"/>
    <w:rsid w:val="00C265B8"/>
    <w:rsid w:val="00C26C11"/>
    <w:rsid w:val="00C26E23"/>
    <w:rsid w:val="00C27412"/>
    <w:rsid w:val="00C301DF"/>
    <w:rsid w:val="00C305BB"/>
    <w:rsid w:val="00C30723"/>
    <w:rsid w:val="00C30FAB"/>
    <w:rsid w:val="00C311CE"/>
    <w:rsid w:val="00C31CEC"/>
    <w:rsid w:val="00C324D2"/>
    <w:rsid w:val="00C325CF"/>
    <w:rsid w:val="00C328C8"/>
    <w:rsid w:val="00C32EC4"/>
    <w:rsid w:val="00C340B9"/>
    <w:rsid w:val="00C3427F"/>
    <w:rsid w:val="00C34AD4"/>
    <w:rsid w:val="00C34EB4"/>
    <w:rsid w:val="00C359B2"/>
    <w:rsid w:val="00C3677A"/>
    <w:rsid w:val="00C36794"/>
    <w:rsid w:val="00C369CE"/>
    <w:rsid w:val="00C369DA"/>
    <w:rsid w:val="00C36A83"/>
    <w:rsid w:val="00C36FA1"/>
    <w:rsid w:val="00C36FD3"/>
    <w:rsid w:val="00C37103"/>
    <w:rsid w:val="00C37215"/>
    <w:rsid w:val="00C37514"/>
    <w:rsid w:val="00C37606"/>
    <w:rsid w:val="00C3777E"/>
    <w:rsid w:val="00C3778A"/>
    <w:rsid w:val="00C40658"/>
    <w:rsid w:val="00C40A68"/>
    <w:rsid w:val="00C40AD2"/>
    <w:rsid w:val="00C40F2E"/>
    <w:rsid w:val="00C4101B"/>
    <w:rsid w:val="00C410D0"/>
    <w:rsid w:val="00C4123E"/>
    <w:rsid w:val="00C41788"/>
    <w:rsid w:val="00C41D1F"/>
    <w:rsid w:val="00C429E8"/>
    <w:rsid w:val="00C429F2"/>
    <w:rsid w:val="00C42C0F"/>
    <w:rsid w:val="00C42F93"/>
    <w:rsid w:val="00C4312E"/>
    <w:rsid w:val="00C4339A"/>
    <w:rsid w:val="00C44079"/>
    <w:rsid w:val="00C44340"/>
    <w:rsid w:val="00C44348"/>
    <w:rsid w:val="00C44AE9"/>
    <w:rsid w:val="00C44BCB"/>
    <w:rsid w:val="00C44CEC"/>
    <w:rsid w:val="00C44D92"/>
    <w:rsid w:val="00C44E96"/>
    <w:rsid w:val="00C44F97"/>
    <w:rsid w:val="00C45071"/>
    <w:rsid w:val="00C45237"/>
    <w:rsid w:val="00C45BEA"/>
    <w:rsid w:val="00C45D58"/>
    <w:rsid w:val="00C45F88"/>
    <w:rsid w:val="00C460C9"/>
    <w:rsid w:val="00C461E1"/>
    <w:rsid w:val="00C461E3"/>
    <w:rsid w:val="00C462BC"/>
    <w:rsid w:val="00C46391"/>
    <w:rsid w:val="00C464B9"/>
    <w:rsid w:val="00C46DBD"/>
    <w:rsid w:val="00C46EAE"/>
    <w:rsid w:val="00C46ECA"/>
    <w:rsid w:val="00C4732E"/>
    <w:rsid w:val="00C47438"/>
    <w:rsid w:val="00C474C7"/>
    <w:rsid w:val="00C4757E"/>
    <w:rsid w:val="00C475C8"/>
    <w:rsid w:val="00C47720"/>
    <w:rsid w:val="00C47EEB"/>
    <w:rsid w:val="00C50309"/>
    <w:rsid w:val="00C50503"/>
    <w:rsid w:val="00C50525"/>
    <w:rsid w:val="00C508AA"/>
    <w:rsid w:val="00C508BF"/>
    <w:rsid w:val="00C50A61"/>
    <w:rsid w:val="00C50AB5"/>
    <w:rsid w:val="00C50AEB"/>
    <w:rsid w:val="00C50B85"/>
    <w:rsid w:val="00C51283"/>
    <w:rsid w:val="00C5184D"/>
    <w:rsid w:val="00C51854"/>
    <w:rsid w:val="00C51CA7"/>
    <w:rsid w:val="00C51EF6"/>
    <w:rsid w:val="00C523AA"/>
    <w:rsid w:val="00C52770"/>
    <w:rsid w:val="00C52AF0"/>
    <w:rsid w:val="00C52E18"/>
    <w:rsid w:val="00C52EE4"/>
    <w:rsid w:val="00C52EE7"/>
    <w:rsid w:val="00C52F36"/>
    <w:rsid w:val="00C531E0"/>
    <w:rsid w:val="00C53318"/>
    <w:rsid w:val="00C53404"/>
    <w:rsid w:val="00C535A0"/>
    <w:rsid w:val="00C539FB"/>
    <w:rsid w:val="00C54188"/>
    <w:rsid w:val="00C54489"/>
    <w:rsid w:val="00C544D9"/>
    <w:rsid w:val="00C54568"/>
    <w:rsid w:val="00C54ED7"/>
    <w:rsid w:val="00C55245"/>
    <w:rsid w:val="00C55537"/>
    <w:rsid w:val="00C55567"/>
    <w:rsid w:val="00C556F8"/>
    <w:rsid w:val="00C55D6A"/>
    <w:rsid w:val="00C561F1"/>
    <w:rsid w:val="00C56741"/>
    <w:rsid w:val="00C5681C"/>
    <w:rsid w:val="00C56865"/>
    <w:rsid w:val="00C56B41"/>
    <w:rsid w:val="00C56C14"/>
    <w:rsid w:val="00C56DCB"/>
    <w:rsid w:val="00C5708D"/>
    <w:rsid w:val="00C57208"/>
    <w:rsid w:val="00C5764C"/>
    <w:rsid w:val="00C5793F"/>
    <w:rsid w:val="00C579DF"/>
    <w:rsid w:val="00C57CFC"/>
    <w:rsid w:val="00C57DDD"/>
    <w:rsid w:val="00C6003E"/>
    <w:rsid w:val="00C60215"/>
    <w:rsid w:val="00C60408"/>
    <w:rsid w:val="00C604B2"/>
    <w:rsid w:val="00C60F43"/>
    <w:rsid w:val="00C61509"/>
    <w:rsid w:val="00C61656"/>
    <w:rsid w:val="00C61795"/>
    <w:rsid w:val="00C6197C"/>
    <w:rsid w:val="00C61CF2"/>
    <w:rsid w:val="00C61D57"/>
    <w:rsid w:val="00C62251"/>
    <w:rsid w:val="00C623BA"/>
    <w:rsid w:val="00C62433"/>
    <w:rsid w:val="00C62914"/>
    <w:rsid w:val="00C632FE"/>
    <w:rsid w:val="00C6350E"/>
    <w:rsid w:val="00C63CDE"/>
    <w:rsid w:val="00C64023"/>
    <w:rsid w:val="00C64207"/>
    <w:rsid w:val="00C64236"/>
    <w:rsid w:val="00C6472E"/>
    <w:rsid w:val="00C64870"/>
    <w:rsid w:val="00C648D1"/>
    <w:rsid w:val="00C64927"/>
    <w:rsid w:val="00C64A71"/>
    <w:rsid w:val="00C64D4E"/>
    <w:rsid w:val="00C64F50"/>
    <w:rsid w:val="00C65C85"/>
    <w:rsid w:val="00C65DFE"/>
    <w:rsid w:val="00C65F24"/>
    <w:rsid w:val="00C66080"/>
    <w:rsid w:val="00C66164"/>
    <w:rsid w:val="00C66213"/>
    <w:rsid w:val="00C66617"/>
    <w:rsid w:val="00C666D3"/>
    <w:rsid w:val="00C66995"/>
    <w:rsid w:val="00C669C7"/>
    <w:rsid w:val="00C66B55"/>
    <w:rsid w:val="00C66B8A"/>
    <w:rsid w:val="00C66C01"/>
    <w:rsid w:val="00C672E2"/>
    <w:rsid w:val="00C6763A"/>
    <w:rsid w:val="00C678E7"/>
    <w:rsid w:val="00C679C7"/>
    <w:rsid w:val="00C67BDD"/>
    <w:rsid w:val="00C67E4C"/>
    <w:rsid w:val="00C70288"/>
    <w:rsid w:val="00C7039F"/>
    <w:rsid w:val="00C70428"/>
    <w:rsid w:val="00C70554"/>
    <w:rsid w:val="00C70876"/>
    <w:rsid w:val="00C70B7D"/>
    <w:rsid w:val="00C711EB"/>
    <w:rsid w:val="00C71327"/>
    <w:rsid w:val="00C719D8"/>
    <w:rsid w:val="00C71BF9"/>
    <w:rsid w:val="00C723B6"/>
    <w:rsid w:val="00C723DB"/>
    <w:rsid w:val="00C72895"/>
    <w:rsid w:val="00C72B73"/>
    <w:rsid w:val="00C72C4F"/>
    <w:rsid w:val="00C72EA2"/>
    <w:rsid w:val="00C73448"/>
    <w:rsid w:val="00C74241"/>
    <w:rsid w:val="00C74E04"/>
    <w:rsid w:val="00C74E1C"/>
    <w:rsid w:val="00C74FE4"/>
    <w:rsid w:val="00C75402"/>
    <w:rsid w:val="00C7571B"/>
    <w:rsid w:val="00C75978"/>
    <w:rsid w:val="00C75998"/>
    <w:rsid w:val="00C75A4D"/>
    <w:rsid w:val="00C75E49"/>
    <w:rsid w:val="00C762E5"/>
    <w:rsid w:val="00C763FF"/>
    <w:rsid w:val="00C766AD"/>
    <w:rsid w:val="00C768CF"/>
    <w:rsid w:val="00C76CF3"/>
    <w:rsid w:val="00C76D27"/>
    <w:rsid w:val="00C77054"/>
    <w:rsid w:val="00C770B6"/>
    <w:rsid w:val="00C771D4"/>
    <w:rsid w:val="00C776A0"/>
    <w:rsid w:val="00C77D9F"/>
    <w:rsid w:val="00C800A5"/>
    <w:rsid w:val="00C80183"/>
    <w:rsid w:val="00C80B55"/>
    <w:rsid w:val="00C80C0C"/>
    <w:rsid w:val="00C80C4B"/>
    <w:rsid w:val="00C80E1A"/>
    <w:rsid w:val="00C8136A"/>
    <w:rsid w:val="00C81751"/>
    <w:rsid w:val="00C81D91"/>
    <w:rsid w:val="00C82B74"/>
    <w:rsid w:val="00C82C60"/>
    <w:rsid w:val="00C835DE"/>
    <w:rsid w:val="00C83AB2"/>
    <w:rsid w:val="00C83C11"/>
    <w:rsid w:val="00C83C8F"/>
    <w:rsid w:val="00C84013"/>
    <w:rsid w:val="00C840E2"/>
    <w:rsid w:val="00C841A1"/>
    <w:rsid w:val="00C848E0"/>
    <w:rsid w:val="00C84B54"/>
    <w:rsid w:val="00C84FA0"/>
    <w:rsid w:val="00C8518C"/>
    <w:rsid w:val="00C853B3"/>
    <w:rsid w:val="00C85FB9"/>
    <w:rsid w:val="00C8614E"/>
    <w:rsid w:val="00C861A4"/>
    <w:rsid w:val="00C864B4"/>
    <w:rsid w:val="00C8667D"/>
    <w:rsid w:val="00C867DD"/>
    <w:rsid w:val="00C86859"/>
    <w:rsid w:val="00C869A4"/>
    <w:rsid w:val="00C86C83"/>
    <w:rsid w:val="00C86CA7"/>
    <w:rsid w:val="00C872BF"/>
    <w:rsid w:val="00C8795C"/>
    <w:rsid w:val="00C87EE2"/>
    <w:rsid w:val="00C87F55"/>
    <w:rsid w:val="00C9022E"/>
    <w:rsid w:val="00C9037F"/>
    <w:rsid w:val="00C90B64"/>
    <w:rsid w:val="00C91327"/>
    <w:rsid w:val="00C91AA4"/>
    <w:rsid w:val="00C91C63"/>
    <w:rsid w:val="00C91EF4"/>
    <w:rsid w:val="00C92B7D"/>
    <w:rsid w:val="00C92C4D"/>
    <w:rsid w:val="00C9316E"/>
    <w:rsid w:val="00C937BE"/>
    <w:rsid w:val="00C93ABE"/>
    <w:rsid w:val="00C93B40"/>
    <w:rsid w:val="00C93B57"/>
    <w:rsid w:val="00C93C6E"/>
    <w:rsid w:val="00C94032"/>
    <w:rsid w:val="00C948B2"/>
    <w:rsid w:val="00C948CA"/>
    <w:rsid w:val="00C94944"/>
    <w:rsid w:val="00C95136"/>
    <w:rsid w:val="00C9520F"/>
    <w:rsid w:val="00C95623"/>
    <w:rsid w:val="00C95E13"/>
    <w:rsid w:val="00C95FD8"/>
    <w:rsid w:val="00C96D01"/>
    <w:rsid w:val="00C9707C"/>
    <w:rsid w:val="00C97510"/>
    <w:rsid w:val="00C978CC"/>
    <w:rsid w:val="00CA0033"/>
    <w:rsid w:val="00CA01EC"/>
    <w:rsid w:val="00CA0B98"/>
    <w:rsid w:val="00CA0CF1"/>
    <w:rsid w:val="00CA0D69"/>
    <w:rsid w:val="00CA103B"/>
    <w:rsid w:val="00CA106D"/>
    <w:rsid w:val="00CA1231"/>
    <w:rsid w:val="00CA1235"/>
    <w:rsid w:val="00CA157C"/>
    <w:rsid w:val="00CA1C00"/>
    <w:rsid w:val="00CA1E07"/>
    <w:rsid w:val="00CA1F4B"/>
    <w:rsid w:val="00CA2151"/>
    <w:rsid w:val="00CA253D"/>
    <w:rsid w:val="00CA26C6"/>
    <w:rsid w:val="00CA2908"/>
    <w:rsid w:val="00CA29CF"/>
    <w:rsid w:val="00CA3655"/>
    <w:rsid w:val="00CA3966"/>
    <w:rsid w:val="00CA4237"/>
    <w:rsid w:val="00CA4271"/>
    <w:rsid w:val="00CA427E"/>
    <w:rsid w:val="00CA4324"/>
    <w:rsid w:val="00CA4476"/>
    <w:rsid w:val="00CA47C3"/>
    <w:rsid w:val="00CA4EBD"/>
    <w:rsid w:val="00CA591E"/>
    <w:rsid w:val="00CA5D93"/>
    <w:rsid w:val="00CA5DC0"/>
    <w:rsid w:val="00CA61CE"/>
    <w:rsid w:val="00CA649B"/>
    <w:rsid w:val="00CA6932"/>
    <w:rsid w:val="00CA7688"/>
    <w:rsid w:val="00CA771E"/>
    <w:rsid w:val="00CA77BC"/>
    <w:rsid w:val="00CA7A81"/>
    <w:rsid w:val="00CA7C23"/>
    <w:rsid w:val="00CA7C46"/>
    <w:rsid w:val="00CA7C7A"/>
    <w:rsid w:val="00CA7D37"/>
    <w:rsid w:val="00CA7F54"/>
    <w:rsid w:val="00CB0C4D"/>
    <w:rsid w:val="00CB0C4F"/>
    <w:rsid w:val="00CB13AE"/>
    <w:rsid w:val="00CB15C1"/>
    <w:rsid w:val="00CB15D5"/>
    <w:rsid w:val="00CB20F1"/>
    <w:rsid w:val="00CB22D9"/>
    <w:rsid w:val="00CB2602"/>
    <w:rsid w:val="00CB263A"/>
    <w:rsid w:val="00CB267E"/>
    <w:rsid w:val="00CB286C"/>
    <w:rsid w:val="00CB2910"/>
    <w:rsid w:val="00CB2F4D"/>
    <w:rsid w:val="00CB3428"/>
    <w:rsid w:val="00CB37B7"/>
    <w:rsid w:val="00CB3BFB"/>
    <w:rsid w:val="00CB3D53"/>
    <w:rsid w:val="00CB52ED"/>
    <w:rsid w:val="00CB53B5"/>
    <w:rsid w:val="00CB5E3A"/>
    <w:rsid w:val="00CB6526"/>
    <w:rsid w:val="00CB65CB"/>
    <w:rsid w:val="00CB66F5"/>
    <w:rsid w:val="00CB6A29"/>
    <w:rsid w:val="00CB6BBF"/>
    <w:rsid w:val="00CB7662"/>
    <w:rsid w:val="00CB77A1"/>
    <w:rsid w:val="00CB7809"/>
    <w:rsid w:val="00CB7997"/>
    <w:rsid w:val="00CC03EA"/>
    <w:rsid w:val="00CC069F"/>
    <w:rsid w:val="00CC0BF9"/>
    <w:rsid w:val="00CC1099"/>
    <w:rsid w:val="00CC1AE3"/>
    <w:rsid w:val="00CC1BF6"/>
    <w:rsid w:val="00CC1CB8"/>
    <w:rsid w:val="00CC1DB3"/>
    <w:rsid w:val="00CC1E5D"/>
    <w:rsid w:val="00CC2884"/>
    <w:rsid w:val="00CC2A5F"/>
    <w:rsid w:val="00CC2E16"/>
    <w:rsid w:val="00CC31BC"/>
    <w:rsid w:val="00CC3580"/>
    <w:rsid w:val="00CC363C"/>
    <w:rsid w:val="00CC3A54"/>
    <w:rsid w:val="00CC3AC8"/>
    <w:rsid w:val="00CC3F06"/>
    <w:rsid w:val="00CC40BE"/>
    <w:rsid w:val="00CC441B"/>
    <w:rsid w:val="00CC45C3"/>
    <w:rsid w:val="00CC48D2"/>
    <w:rsid w:val="00CC4AE0"/>
    <w:rsid w:val="00CC4C38"/>
    <w:rsid w:val="00CC4F97"/>
    <w:rsid w:val="00CC56B0"/>
    <w:rsid w:val="00CC5734"/>
    <w:rsid w:val="00CC5C76"/>
    <w:rsid w:val="00CC5D74"/>
    <w:rsid w:val="00CC68D8"/>
    <w:rsid w:val="00CC6B09"/>
    <w:rsid w:val="00CC6DC3"/>
    <w:rsid w:val="00CC7023"/>
    <w:rsid w:val="00CC7755"/>
    <w:rsid w:val="00CC77F5"/>
    <w:rsid w:val="00CC781C"/>
    <w:rsid w:val="00CC793A"/>
    <w:rsid w:val="00CC7B43"/>
    <w:rsid w:val="00CC7DFF"/>
    <w:rsid w:val="00CD05DC"/>
    <w:rsid w:val="00CD0627"/>
    <w:rsid w:val="00CD0F8E"/>
    <w:rsid w:val="00CD1284"/>
    <w:rsid w:val="00CD13EE"/>
    <w:rsid w:val="00CD17D9"/>
    <w:rsid w:val="00CD2103"/>
    <w:rsid w:val="00CD24A0"/>
    <w:rsid w:val="00CD2933"/>
    <w:rsid w:val="00CD2F4B"/>
    <w:rsid w:val="00CD2F9F"/>
    <w:rsid w:val="00CD308F"/>
    <w:rsid w:val="00CD31B2"/>
    <w:rsid w:val="00CD3472"/>
    <w:rsid w:val="00CD36F2"/>
    <w:rsid w:val="00CD3B2C"/>
    <w:rsid w:val="00CD3C04"/>
    <w:rsid w:val="00CD3D7D"/>
    <w:rsid w:val="00CD3E83"/>
    <w:rsid w:val="00CD44B0"/>
    <w:rsid w:val="00CD4522"/>
    <w:rsid w:val="00CD4614"/>
    <w:rsid w:val="00CD4C7B"/>
    <w:rsid w:val="00CD4D0B"/>
    <w:rsid w:val="00CD51E9"/>
    <w:rsid w:val="00CD5292"/>
    <w:rsid w:val="00CD53F6"/>
    <w:rsid w:val="00CD561D"/>
    <w:rsid w:val="00CD59D0"/>
    <w:rsid w:val="00CD5F86"/>
    <w:rsid w:val="00CD624D"/>
    <w:rsid w:val="00CD62D4"/>
    <w:rsid w:val="00CD69A4"/>
    <w:rsid w:val="00CD6ECC"/>
    <w:rsid w:val="00CD6F02"/>
    <w:rsid w:val="00CD71DE"/>
    <w:rsid w:val="00CD7290"/>
    <w:rsid w:val="00CD776A"/>
    <w:rsid w:val="00CD77E7"/>
    <w:rsid w:val="00CD7D2C"/>
    <w:rsid w:val="00CE00CB"/>
    <w:rsid w:val="00CE012D"/>
    <w:rsid w:val="00CE0641"/>
    <w:rsid w:val="00CE0C50"/>
    <w:rsid w:val="00CE0C97"/>
    <w:rsid w:val="00CE1219"/>
    <w:rsid w:val="00CE1628"/>
    <w:rsid w:val="00CE1EA4"/>
    <w:rsid w:val="00CE20F2"/>
    <w:rsid w:val="00CE21FD"/>
    <w:rsid w:val="00CE2373"/>
    <w:rsid w:val="00CE28CB"/>
    <w:rsid w:val="00CE2EA6"/>
    <w:rsid w:val="00CE325E"/>
    <w:rsid w:val="00CE3A65"/>
    <w:rsid w:val="00CE3CB8"/>
    <w:rsid w:val="00CE45DB"/>
    <w:rsid w:val="00CE47CC"/>
    <w:rsid w:val="00CE48CF"/>
    <w:rsid w:val="00CE4C9E"/>
    <w:rsid w:val="00CE4D74"/>
    <w:rsid w:val="00CE5163"/>
    <w:rsid w:val="00CE55C9"/>
    <w:rsid w:val="00CE5941"/>
    <w:rsid w:val="00CE5B23"/>
    <w:rsid w:val="00CE627D"/>
    <w:rsid w:val="00CE6594"/>
    <w:rsid w:val="00CE66E6"/>
    <w:rsid w:val="00CE6E52"/>
    <w:rsid w:val="00CE71BA"/>
    <w:rsid w:val="00CE767E"/>
    <w:rsid w:val="00CE76F7"/>
    <w:rsid w:val="00CE79AB"/>
    <w:rsid w:val="00CE7C61"/>
    <w:rsid w:val="00CE7D9E"/>
    <w:rsid w:val="00CE7DBB"/>
    <w:rsid w:val="00CF01F9"/>
    <w:rsid w:val="00CF024C"/>
    <w:rsid w:val="00CF033A"/>
    <w:rsid w:val="00CF15F8"/>
    <w:rsid w:val="00CF1674"/>
    <w:rsid w:val="00CF170E"/>
    <w:rsid w:val="00CF1946"/>
    <w:rsid w:val="00CF1FCD"/>
    <w:rsid w:val="00CF20F4"/>
    <w:rsid w:val="00CF234F"/>
    <w:rsid w:val="00CF249F"/>
    <w:rsid w:val="00CF27A4"/>
    <w:rsid w:val="00CF2AC4"/>
    <w:rsid w:val="00CF2AD1"/>
    <w:rsid w:val="00CF2C10"/>
    <w:rsid w:val="00CF313B"/>
    <w:rsid w:val="00CF3676"/>
    <w:rsid w:val="00CF37EF"/>
    <w:rsid w:val="00CF3DD4"/>
    <w:rsid w:val="00CF411E"/>
    <w:rsid w:val="00CF4322"/>
    <w:rsid w:val="00CF4395"/>
    <w:rsid w:val="00CF43EC"/>
    <w:rsid w:val="00CF442B"/>
    <w:rsid w:val="00CF547C"/>
    <w:rsid w:val="00CF5635"/>
    <w:rsid w:val="00CF56E5"/>
    <w:rsid w:val="00CF5724"/>
    <w:rsid w:val="00CF5E0D"/>
    <w:rsid w:val="00CF6128"/>
    <w:rsid w:val="00CF628A"/>
    <w:rsid w:val="00CF628D"/>
    <w:rsid w:val="00CF6893"/>
    <w:rsid w:val="00CF68E4"/>
    <w:rsid w:val="00CF6C54"/>
    <w:rsid w:val="00CF6D95"/>
    <w:rsid w:val="00CF71F7"/>
    <w:rsid w:val="00CF752C"/>
    <w:rsid w:val="00CF754F"/>
    <w:rsid w:val="00CF77A5"/>
    <w:rsid w:val="00CF7D2A"/>
    <w:rsid w:val="00D0000E"/>
    <w:rsid w:val="00D00196"/>
    <w:rsid w:val="00D00677"/>
    <w:rsid w:val="00D008B6"/>
    <w:rsid w:val="00D00D34"/>
    <w:rsid w:val="00D00DAA"/>
    <w:rsid w:val="00D0174B"/>
    <w:rsid w:val="00D0197E"/>
    <w:rsid w:val="00D01A1A"/>
    <w:rsid w:val="00D02131"/>
    <w:rsid w:val="00D021F0"/>
    <w:rsid w:val="00D02F7B"/>
    <w:rsid w:val="00D03009"/>
    <w:rsid w:val="00D03661"/>
    <w:rsid w:val="00D03CCB"/>
    <w:rsid w:val="00D0401A"/>
    <w:rsid w:val="00D040CC"/>
    <w:rsid w:val="00D04144"/>
    <w:rsid w:val="00D04885"/>
    <w:rsid w:val="00D049EA"/>
    <w:rsid w:val="00D04D3A"/>
    <w:rsid w:val="00D053FD"/>
    <w:rsid w:val="00D0593F"/>
    <w:rsid w:val="00D05CA4"/>
    <w:rsid w:val="00D05D89"/>
    <w:rsid w:val="00D060C6"/>
    <w:rsid w:val="00D06721"/>
    <w:rsid w:val="00D067D9"/>
    <w:rsid w:val="00D06CE7"/>
    <w:rsid w:val="00D06DC2"/>
    <w:rsid w:val="00D06EDA"/>
    <w:rsid w:val="00D06F5A"/>
    <w:rsid w:val="00D070AA"/>
    <w:rsid w:val="00D07CD0"/>
    <w:rsid w:val="00D100CA"/>
    <w:rsid w:val="00D10111"/>
    <w:rsid w:val="00D1023D"/>
    <w:rsid w:val="00D1073A"/>
    <w:rsid w:val="00D1094B"/>
    <w:rsid w:val="00D109D1"/>
    <w:rsid w:val="00D10BC4"/>
    <w:rsid w:val="00D1115C"/>
    <w:rsid w:val="00D1147E"/>
    <w:rsid w:val="00D115E6"/>
    <w:rsid w:val="00D1160F"/>
    <w:rsid w:val="00D11789"/>
    <w:rsid w:val="00D123BA"/>
    <w:rsid w:val="00D12B76"/>
    <w:rsid w:val="00D12FD8"/>
    <w:rsid w:val="00D133DE"/>
    <w:rsid w:val="00D13445"/>
    <w:rsid w:val="00D13580"/>
    <w:rsid w:val="00D13698"/>
    <w:rsid w:val="00D13C2B"/>
    <w:rsid w:val="00D13E29"/>
    <w:rsid w:val="00D1429F"/>
    <w:rsid w:val="00D1465B"/>
    <w:rsid w:val="00D1465E"/>
    <w:rsid w:val="00D146DE"/>
    <w:rsid w:val="00D147DD"/>
    <w:rsid w:val="00D14A6D"/>
    <w:rsid w:val="00D14BAE"/>
    <w:rsid w:val="00D14EE3"/>
    <w:rsid w:val="00D15750"/>
    <w:rsid w:val="00D15D32"/>
    <w:rsid w:val="00D161AA"/>
    <w:rsid w:val="00D165D8"/>
    <w:rsid w:val="00D16755"/>
    <w:rsid w:val="00D169F8"/>
    <w:rsid w:val="00D16DCE"/>
    <w:rsid w:val="00D16E9E"/>
    <w:rsid w:val="00D17253"/>
    <w:rsid w:val="00D17433"/>
    <w:rsid w:val="00D17686"/>
    <w:rsid w:val="00D17861"/>
    <w:rsid w:val="00D17E56"/>
    <w:rsid w:val="00D17F37"/>
    <w:rsid w:val="00D202AA"/>
    <w:rsid w:val="00D2033F"/>
    <w:rsid w:val="00D2095F"/>
    <w:rsid w:val="00D20B04"/>
    <w:rsid w:val="00D21A70"/>
    <w:rsid w:val="00D21A77"/>
    <w:rsid w:val="00D21E90"/>
    <w:rsid w:val="00D21F35"/>
    <w:rsid w:val="00D22471"/>
    <w:rsid w:val="00D22A99"/>
    <w:rsid w:val="00D22BE3"/>
    <w:rsid w:val="00D22E0C"/>
    <w:rsid w:val="00D23466"/>
    <w:rsid w:val="00D238C0"/>
    <w:rsid w:val="00D23F5B"/>
    <w:rsid w:val="00D23F5F"/>
    <w:rsid w:val="00D2476C"/>
    <w:rsid w:val="00D2480E"/>
    <w:rsid w:val="00D24D83"/>
    <w:rsid w:val="00D25564"/>
    <w:rsid w:val="00D25F33"/>
    <w:rsid w:val="00D26E34"/>
    <w:rsid w:val="00D27087"/>
    <w:rsid w:val="00D2708D"/>
    <w:rsid w:val="00D2724A"/>
    <w:rsid w:val="00D272B5"/>
    <w:rsid w:val="00D273F2"/>
    <w:rsid w:val="00D27876"/>
    <w:rsid w:val="00D278A5"/>
    <w:rsid w:val="00D2798B"/>
    <w:rsid w:val="00D30609"/>
    <w:rsid w:val="00D30812"/>
    <w:rsid w:val="00D30A18"/>
    <w:rsid w:val="00D31403"/>
    <w:rsid w:val="00D314EC"/>
    <w:rsid w:val="00D31C2E"/>
    <w:rsid w:val="00D320BA"/>
    <w:rsid w:val="00D321B9"/>
    <w:rsid w:val="00D32212"/>
    <w:rsid w:val="00D322DA"/>
    <w:rsid w:val="00D3279A"/>
    <w:rsid w:val="00D32839"/>
    <w:rsid w:val="00D32DE0"/>
    <w:rsid w:val="00D32F49"/>
    <w:rsid w:val="00D3335C"/>
    <w:rsid w:val="00D3358D"/>
    <w:rsid w:val="00D335C6"/>
    <w:rsid w:val="00D336A4"/>
    <w:rsid w:val="00D33D72"/>
    <w:rsid w:val="00D33E10"/>
    <w:rsid w:val="00D34027"/>
    <w:rsid w:val="00D342EE"/>
    <w:rsid w:val="00D344A1"/>
    <w:rsid w:val="00D344B8"/>
    <w:rsid w:val="00D348BA"/>
    <w:rsid w:val="00D35578"/>
    <w:rsid w:val="00D35EE4"/>
    <w:rsid w:val="00D362D6"/>
    <w:rsid w:val="00D363EC"/>
    <w:rsid w:val="00D3642B"/>
    <w:rsid w:val="00D367B3"/>
    <w:rsid w:val="00D367CA"/>
    <w:rsid w:val="00D36932"/>
    <w:rsid w:val="00D36C9D"/>
    <w:rsid w:val="00D36D9E"/>
    <w:rsid w:val="00D36F33"/>
    <w:rsid w:val="00D37E39"/>
    <w:rsid w:val="00D37E70"/>
    <w:rsid w:val="00D400A2"/>
    <w:rsid w:val="00D403B5"/>
    <w:rsid w:val="00D40820"/>
    <w:rsid w:val="00D40B8F"/>
    <w:rsid w:val="00D40C5A"/>
    <w:rsid w:val="00D40FC4"/>
    <w:rsid w:val="00D411B9"/>
    <w:rsid w:val="00D413DF"/>
    <w:rsid w:val="00D415BB"/>
    <w:rsid w:val="00D41685"/>
    <w:rsid w:val="00D41DBD"/>
    <w:rsid w:val="00D41FCD"/>
    <w:rsid w:val="00D420FD"/>
    <w:rsid w:val="00D4217C"/>
    <w:rsid w:val="00D4256C"/>
    <w:rsid w:val="00D42760"/>
    <w:rsid w:val="00D42959"/>
    <w:rsid w:val="00D42E14"/>
    <w:rsid w:val="00D42E1F"/>
    <w:rsid w:val="00D42F9F"/>
    <w:rsid w:val="00D43589"/>
    <w:rsid w:val="00D43880"/>
    <w:rsid w:val="00D43A75"/>
    <w:rsid w:val="00D44121"/>
    <w:rsid w:val="00D446E7"/>
    <w:rsid w:val="00D447BB"/>
    <w:rsid w:val="00D44914"/>
    <w:rsid w:val="00D44A4A"/>
    <w:rsid w:val="00D44CE7"/>
    <w:rsid w:val="00D45788"/>
    <w:rsid w:val="00D457C8"/>
    <w:rsid w:val="00D45876"/>
    <w:rsid w:val="00D459B2"/>
    <w:rsid w:val="00D45D06"/>
    <w:rsid w:val="00D45EAE"/>
    <w:rsid w:val="00D46269"/>
    <w:rsid w:val="00D46739"/>
    <w:rsid w:val="00D4673E"/>
    <w:rsid w:val="00D46974"/>
    <w:rsid w:val="00D469B4"/>
    <w:rsid w:val="00D46AC7"/>
    <w:rsid w:val="00D46E7F"/>
    <w:rsid w:val="00D46ED6"/>
    <w:rsid w:val="00D4701E"/>
    <w:rsid w:val="00D470DC"/>
    <w:rsid w:val="00D475DE"/>
    <w:rsid w:val="00D47A76"/>
    <w:rsid w:val="00D47AF5"/>
    <w:rsid w:val="00D5005D"/>
    <w:rsid w:val="00D506A5"/>
    <w:rsid w:val="00D50E60"/>
    <w:rsid w:val="00D50F0F"/>
    <w:rsid w:val="00D50FDE"/>
    <w:rsid w:val="00D513CD"/>
    <w:rsid w:val="00D51406"/>
    <w:rsid w:val="00D51572"/>
    <w:rsid w:val="00D51597"/>
    <w:rsid w:val="00D5182B"/>
    <w:rsid w:val="00D519B6"/>
    <w:rsid w:val="00D51D7E"/>
    <w:rsid w:val="00D51FF7"/>
    <w:rsid w:val="00D532E8"/>
    <w:rsid w:val="00D534F4"/>
    <w:rsid w:val="00D5355D"/>
    <w:rsid w:val="00D53710"/>
    <w:rsid w:val="00D5374C"/>
    <w:rsid w:val="00D538B2"/>
    <w:rsid w:val="00D53B8A"/>
    <w:rsid w:val="00D53B92"/>
    <w:rsid w:val="00D53FD4"/>
    <w:rsid w:val="00D5461E"/>
    <w:rsid w:val="00D548B2"/>
    <w:rsid w:val="00D54953"/>
    <w:rsid w:val="00D5496E"/>
    <w:rsid w:val="00D54AA7"/>
    <w:rsid w:val="00D54BD9"/>
    <w:rsid w:val="00D550F1"/>
    <w:rsid w:val="00D5537F"/>
    <w:rsid w:val="00D5542D"/>
    <w:rsid w:val="00D56730"/>
    <w:rsid w:val="00D57C2C"/>
    <w:rsid w:val="00D57F78"/>
    <w:rsid w:val="00D60471"/>
    <w:rsid w:val="00D60627"/>
    <w:rsid w:val="00D60B2C"/>
    <w:rsid w:val="00D60CBC"/>
    <w:rsid w:val="00D612CE"/>
    <w:rsid w:val="00D61B9A"/>
    <w:rsid w:val="00D61DBF"/>
    <w:rsid w:val="00D6225C"/>
    <w:rsid w:val="00D6258C"/>
    <w:rsid w:val="00D62736"/>
    <w:rsid w:val="00D62CA4"/>
    <w:rsid w:val="00D633E7"/>
    <w:rsid w:val="00D63446"/>
    <w:rsid w:val="00D636F1"/>
    <w:rsid w:val="00D63A35"/>
    <w:rsid w:val="00D63CFC"/>
    <w:rsid w:val="00D63F06"/>
    <w:rsid w:val="00D644CB"/>
    <w:rsid w:val="00D64BC3"/>
    <w:rsid w:val="00D64CE2"/>
    <w:rsid w:val="00D65262"/>
    <w:rsid w:val="00D6569B"/>
    <w:rsid w:val="00D65AF2"/>
    <w:rsid w:val="00D65BF7"/>
    <w:rsid w:val="00D66379"/>
    <w:rsid w:val="00D66C0E"/>
    <w:rsid w:val="00D6711B"/>
    <w:rsid w:val="00D67533"/>
    <w:rsid w:val="00D6766F"/>
    <w:rsid w:val="00D67708"/>
    <w:rsid w:val="00D6797C"/>
    <w:rsid w:val="00D67B3A"/>
    <w:rsid w:val="00D67F59"/>
    <w:rsid w:val="00D67F66"/>
    <w:rsid w:val="00D7032B"/>
    <w:rsid w:val="00D70363"/>
    <w:rsid w:val="00D708DC"/>
    <w:rsid w:val="00D71000"/>
    <w:rsid w:val="00D71147"/>
    <w:rsid w:val="00D71182"/>
    <w:rsid w:val="00D71A0B"/>
    <w:rsid w:val="00D71E68"/>
    <w:rsid w:val="00D72168"/>
    <w:rsid w:val="00D721A5"/>
    <w:rsid w:val="00D72219"/>
    <w:rsid w:val="00D728E0"/>
    <w:rsid w:val="00D72A33"/>
    <w:rsid w:val="00D72D5F"/>
    <w:rsid w:val="00D7302B"/>
    <w:rsid w:val="00D731D7"/>
    <w:rsid w:val="00D73216"/>
    <w:rsid w:val="00D73877"/>
    <w:rsid w:val="00D73D9B"/>
    <w:rsid w:val="00D742DD"/>
    <w:rsid w:val="00D74610"/>
    <w:rsid w:val="00D74FF4"/>
    <w:rsid w:val="00D7532A"/>
    <w:rsid w:val="00D7573D"/>
    <w:rsid w:val="00D75D95"/>
    <w:rsid w:val="00D7640D"/>
    <w:rsid w:val="00D76AF7"/>
    <w:rsid w:val="00D76CFD"/>
    <w:rsid w:val="00D77423"/>
    <w:rsid w:val="00D776DE"/>
    <w:rsid w:val="00D801C4"/>
    <w:rsid w:val="00D80BE9"/>
    <w:rsid w:val="00D80DC6"/>
    <w:rsid w:val="00D80FA0"/>
    <w:rsid w:val="00D81412"/>
    <w:rsid w:val="00D81469"/>
    <w:rsid w:val="00D81515"/>
    <w:rsid w:val="00D81B33"/>
    <w:rsid w:val="00D81F22"/>
    <w:rsid w:val="00D82193"/>
    <w:rsid w:val="00D822AC"/>
    <w:rsid w:val="00D825AE"/>
    <w:rsid w:val="00D82653"/>
    <w:rsid w:val="00D827D7"/>
    <w:rsid w:val="00D82A92"/>
    <w:rsid w:val="00D82DBA"/>
    <w:rsid w:val="00D830B5"/>
    <w:rsid w:val="00D83372"/>
    <w:rsid w:val="00D8389F"/>
    <w:rsid w:val="00D8390E"/>
    <w:rsid w:val="00D83CA1"/>
    <w:rsid w:val="00D83F75"/>
    <w:rsid w:val="00D83FD5"/>
    <w:rsid w:val="00D84938"/>
    <w:rsid w:val="00D84A1E"/>
    <w:rsid w:val="00D84BBC"/>
    <w:rsid w:val="00D84F51"/>
    <w:rsid w:val="00D8567E"/>
    <w:rsid w:val="00D85A04"/>
    <w:rsid w:val="00D85BAE"/>
    <w:rsid w:val="00D85E03"/>
    <w:rsid w:val="00D85F2C"/>
    <w:rsid w:val="00D86102"/>
    <w:rsid w:val="00D8618F"/>
    <w:rsid w:val="00D86253"/>
    <w:rsid w:val="00D8679A"/>
    <w:rsid w:val="00D86A7B"/>
    <w:rsid w:val="00D86DF3"/>
    <w:rsid w:val="00D873D6"/>
    <w:rsid w:val="00D87430"/>
    <w:rsid w:val="00D87448"/>
    <w:rsid w:val="00D87726"/>
    <w:rsid w:val="00D87974"/>
    <w:rsid w:val="00D87978"/>
    <w:rsid w:val="00D879B5"/>
    <w:rsid w:val="00D9097D"/>
    <w:rsid w:val="00D90F75"/>
    <w:rsid w:val="00D910F5"/>
    <w:rsid w:val="00D9118D"/>
    <w:rsid w:val="00D9142C"/>
    <w:rsid w:val="00D91635"/>
    <w:rsid w:val="00D91A01"/>
    <w:rsid w:val="00D91A1B"/>
    <w:rsid w:val="00D91AA3"/>
    <w:rsid w:val="00D91BD3"/>
    <w:rsid w:val="00D91C32"/>
    <w:rsid w:val="00D91FAC"/>
    <w:rsid w:val="00D920DE"/>
    <w:rsid w:val="00D9242B"/>
    <w:rsid w:val="00D924A8"/>
    <w:rsid w:val="00D92C23"/>
    <w:rsid w:val="00D93073"/>
    <w:rsid w:val="00D93200"/>
    <w:rsid w:val="00D93324"/>
    <w:rsid w:val="00D93A03"/>
    <w:rsid w:val="00D93B0D"/>
    <w:rsid w:val="00D93CAA"/>
    <w:rsid w:val="00D93CCB"/>
    <w:rsid w:val="00D94310"/>
    <w:rsid w:val="00D94807"/>
    <w:rsid w:val="00D94FC5"/>
    <w:rsid w:val="00D95021"/>
    <w:rsid w:val="00D953F8"/>
    <w:rsid w:val="00D9579C"/>
    <w:rsid w:val="00D95870"/>
    <w:rsid w:val="00D95EF6"/>
    <w:rsid w:val="00D96010"/>
    <w:rsid w:val="00D96157"/>
    <w:rsid w:val="00D9635A"/>
    <w:rsid w:val="00D9666C"/>
    <w:rsid w:val="00D967F2"/>
    <w:rsid w:val="00D96B9B"/>
    <w:rsid w:val="00D96ED7"/>
    <w:rsid w:val="00D97250"/>
    <w:rsid w:val="00D977EC"/>
    <w:rsid w:val="00D97E3B"/>
    <w:rsid w:val="00D97E63"/>
    <w:rsid w:val="00DA02B9"/>
    <w:rsid w:val="00DA0388"/>
    <w:rsid w:val="00DA0C22"/>
    <w:rsid w:val="00DA0DDB"/>
    <w:rsid w:val="00DA0F09"/>
    <w:rsid w:val="00DA125D"/>
    <w:rsid w:val="00DA1289"/>
    <w:rsid w:val="00DA1372"/>
    <w:rsid w:val="00DA1AAD"/>
    <w:rsid w:val="00DA1C2E"/>
    <w:rsid w:val="00DA1C8A"/>
    <w:rsid w:val="00DA1D60"/>
    <w:rsid w:val="00DA1FA4"/>
    <w:rsid w:val="00DA2022"/>
    <w:rsid w:val="00DA210F"/>
    <w:rsid w:val="00DA234E"/>
    <w:rsid w:val="00DA2648"/>
    <w:rsid w:val="00DA2781"/>
    <w:rsid w:val="00DA2859"/>
    <w:rsid w:val="00DA28D7"/>
    <w:rsid w:val="00DA2A17"/>
    <w:rsid w:val="00DA2C3B"/>
    <w:rsid w:val="00DA302D"/>
    <w:rsid w:val="00DA3057"/>
    <w:rsid w:val="00DA30DE"/>
    <w:rsid w:val="00DA30FC"/>
    <w:rsid w:val="00DA329E"/>
    <w:rsid w:val="00DA3541"/>
    <w:rsid w:val="00DA3637"/>
    <w:rsid w:val="00DA37E0"/>
    <w:rsid w:val="00DA39C4"/>
    <w:rsid w:val="00DA3C3B"/>
    <w:rsid w:val="00DA3CCC"/>
    <w:rsid w:val="00DA3CF0"/>
    <w:rsid w:val="00DA4B3F"/>
    <w:rsid w:val="00DA5002"/>
    <w:rsid w:val="00DA52E9"/>
    <w:rsid w:val="00DA581C"/>
    <w:rsid w:val="00DA588E"/>
    <w:rsid w:val="00DA6411"/>
    <w:rsid w:val="00DA6998"/>
    <w:rsid w:val="00DA6E16"/>
    <w:rsid w:val="00DA715A"/>
    <w:rsid w:val="00DA7556"/>
    <w:rsid w:val="00DA7A2B"/>
    <w:rsid w:val="00DA7D99"/>
    <w:rsid w:val="00DA7DBF"/>
    <w:rsid w:val="00DB043A"/>
    <w:rsid w:val="00DB0617"/>
    <w:rsid w:val="00DB06FB"/>
    <w:rsid w:val="00DB0CFC"/>
    <w:rsid w:val="00DB0D2B"/>
    <w:rsid w:val="00DB0EB3"/>
    <w:rsid w:val="00DB1261"/>
    <w:rsid w:val="00DB1E3E"/>
    <w:rsid w:val="00DB25D9"/>
    <w:rsid w:val="00DB25EA"/>
    <w:rsid w:val="00DB2875"/>
    <w:rsid w:val="00DB2D9F"/>
    <w:rsid w:val="00DB314A"/>
    <w:rsid w:val="00DB3172"/>
    <w:rsid w:val="00DB3358"/>
    <w:rsid w:val="00DB345B"/>
    <w:rsid w:val="00DB3C34"/>
    <w:rsid w:val="00DB3FC0"/>
    <w:rsid w:val="00DB4C4B"/>
    <w:rsid w:val="00DB5026"/>
    <w:rsid w:val="00DB51ED"/>
    <w:rsid w:val="00DB5BEB"/>
    <w:rsid w:val="00DB5C81"/>
    <w:rsid w:val="00DB5FFE"/>
    <w:rsid w:val="00DB62A0"/>
    <w:rsid w:val="00DB6836"/>
    <w:rsid w:val="00DB688E"/>
    <w:rsid w:val="00DB69F3"/>
    <w:rsid w:val="00DB6C83"/>
    <w:rsid w:val="00DB6E2A"/>
    <w:rsid w:val="00DB6FCE"/>
    <w:rsid w:val="00DB70C2"/>
    <w:rsid w:val="00DB7CD4"/>
    <w:rsid w:val="00DB7EDF"/>
    <w:rsid w:val="00DC007A"/>
    <w:rsid w:val="00DC0724"/>
    <w:rsid w:val="00DC08B6"/>
    <w:rsid w:val="00DC0AF1"/>
    <w:rsid w:val="00DC0BC3"/>
    <w:rsid w:val="00DC0EDA"/>
    <w:rsid w:val="00DC12FB"/>
    <w:rsid w:val="00DC1308"/>
    <w:rsid w:val="00DC15E0"/>
    <w:rsid w:val="00DC15FF"/>
    <w:rsid w:val="00DC1960"/>
    <w:rsid w:val="00DC20FA"/>
    <w:rsid w:val="00DC2160"/>
    <w:rsid w:val="00DC2166"/>
    <w:rsid w:val="00DC2505"/>
    <w:rsid w:val="00DC2DE6"/>
    <w:rsid w:val="00DC2E55"/>
    <w:rsid w:val="00DC2F0F"/>
    <w:rsid w:val="00DC30A6"/>
    <w:rsid w:val="00DC333F"/>
    <w:rsid w:val="00DC3587"/>
    <w:rsid w:val="00DC44E2"/>
    <w:rsid w:val="00DC4B91"/>
    <w:rsid w:val="00DC4E25"/>
    <w:rsid w:val="00DC4FFE"/>
    <w:rsid w:val="00DC501D"/>
    <w:rsid w:val="00DC5202"/>
    <w:rsid w:val="00DC5230"/>
    <w:rsid w:val="00DC556D"/>
    <w:rsid w:val="00DC5665"/>
    <w:rsid w:val="00DC5B2F"/>
    <w:rsid w:val="00DC6192"/>
    <w:rsid w:val="00DC6BBC"/>
    <w:rsid w:val="00DC6E20"/>
    <w:rsid w:val="00DC6FA5"/>
    <w:rsid w:val="00DC74F9"/>
    <w:rsid w:val="00DC7629"/>
    <w:rsid w:val="00DC7844"/>
    <w:rsid w:val="00DC78C2"/>
    <w:rsid w:val="00DC7919"/>
    <w:rsid w:val="00DC7BD4"/>
    <w:rsid w:val="00DC7FF3"/>
    <w:rsid w:val="00DD00BA"/>
    <w:rsid w:val="00DD0369"/>
    <w:rsid w:val="00DD1000"/>
    <w:rsid w:val="00DD1642"/>
    <w:rsid w:val="00DD175F"/>
    <w:rsid w:val="00DD2312"/>
    <w:rsid w:val="00DD249D"/>
    <w:rsid w:val="00DD25BC"/>
    <w:rsid w:val="00DD276E"/>
    <w:rsid w:val="00DD2847"/>
    <w:rsid w:val="00DD3815"/>
    <w:rsid w:val="00DD394B"/>
    <w:rsid w:val="00DD415B"/>
    <w:rsid w:val="00DD4212"/>
    <w:rsid w:val="00DD44D0"/>
    <w:rsid w:val="00DD47EB"/>
    <w:rsid w:val="00DD4819"/>
    <w:rsid w:val="00DD4838"/>
    <w:rsid w:val="00DD491B"/>
    <w:rsid w:val="00DD4A46"/>
    <w:rsid w:val="00DD4AFF"/>
    <w:rsid w:val="00DD4BE3"/>
    <w:rsid w:val="00DD518B"/>
    <w:rsid w:val="00DD52B0"/>
    <w:rsid w:val="00DD52FD"/>
    <w:rsid w:val="00DD5504"/>
    <w:rsid w:val="00DD5538"/>
    <w:rsid w:val="00DD57E0"/>
    <w:rsid w:val="00DD5903"/>
    <w:rsid w:val="00DD5973"/>
    <w:rsid w:val="00DD5A0A"/>
    <w:rsid w:val="00DD5CD6"/>
    <w:rsid w:val="00DD69E7"/>
    <w:rsid w:val="00DD6A08"/>
    <w:rsid w:val="00DD7203"/>
    <w:rsid w:val="00DD7698"/>
    <w:rsid w:val="00DD7DC4"/>
    <w:rsid w:val="00DE028F"/>
    <w:rsid w:val="00DE042A"/>
    <w:rsid w:val="00DE042B"/>
    <w:rsid w:val="00DE04D5"/>
    <w:rsid w:val="00DE0738"/>
    <w:rsid w:val="00DE0A18"/>
    <w:rsid w:val="00DE0F10"/>
    <w:rsid w:val="00DE10C9"/>
    <w:rsid w:val="00DE1729"/>
    <w:rsid w:val="00DE1969"/>
    <w:rsid w:val="00DE19B7"/>
    <w:rsid w:val="00DE1A1B"/>
    <w:rsid w:val="00DE1A7B"/>
    <w:rsid w:val="00DE2248"/>
    <w:rsid w:val="00DE2784"/>
    <w:rsid w:val="00DE314A"/>
    <w:rsid w:val="00DE35EF"/>
    <w:rsid w:val="00DE3D18"/>
    <w:rsid w:val="00DE443B"/>
    <w:rsid w:val="00DE4451"/>
    <w:rsid w:val="00DE4603"/>
    <w:rsid w:val="00DE4923"/>
    <w:rsid w:val="00DE4942"/>
    <w:rsid w:val="00DE50F6"/>
    <w:rsid w:val="00DE52CC"/>
    <w:rsid w:val="00DE59CC"/>
    <w:rsid w:val="00DE5A64"/>
    <w:rsid w:val="00DE5B41"/>
    <w:rsid w:val="00DE5F49"/>
    <w:rsid w:val="00DE606A"/>
    <w:rsid w:val="00DE6354"/>
    <w:rsid w:val="00DE6780"/>
    <w:rsid w:val="00DE6D52"/>
    <w:rsid w:val="00DE723D"/>
    <w:rsid w:val="00DE7385"/>
    <w:rsid w:val="00DE764D"/>
    <w:rsid w:val="00DE77BC"/>
    <w:rsid w:val="00DE794D"/>
    <w:rsid w:val="00DE7F77"/>
    <w:rsid w:val="00DF0548"/>
    <w:rsid w:val="00DF06A5"/>
    <w:rsid w:val="00DF06F7"/>
    <w:rsid w:val="00DF1668"/>
    <w:rsid w:val="00DF1A61"/>
    <w:rsid w:val="00DF1C1A"/>
    <w:rsid w:val="00DF1F9E"/>
    <w:rsid w:val="00DF2298"/>
    <w:rsid w:val="00DF2424"/>
    <w:rsid w:val="00DF24D9"/>
    <w:rsid w:val="00DF2ADE"/>
    <w:rsid w:val="00DF2EDE"/>
    <w:rsid w:val="00DF30A1"/>
    <w:rsid w:val="00DF3E1D"/>
    <w:rsid w:val="00DF3E37"/>
    <w:rsid w:val="00DF484D"/>
    <w:rsid w:val="00DF4A14"/>
    <w:rsid w:val="00DF4DB6"/>
    <w:rsid w:val="00DF4EB0"/>
    <w:rsid w:val="00DF5577"/>
    <w:rsid w:val="00DF5802"/>
    <w:rsid w:val="00DF5BEF"/>
    <w:rsid w:val="00DF5C28"/>
    <w:rsid w:val="00DF639F"/>
    <w:rsid w:val="00DF664A"/>
    <w:rsid w:val="00DF6AB0"/>
    <w:rsid w:val="00DF740A"/>
    <w:rsid w:val="00DF77D8"/>
    <w:rsid w:val="00DF7F91"/>
    <w:rsid w:val="00E0036D"/>
    <w:rsid w:val="00E005B7"/>
    <w:rsid w:val="00E00840"/>
    <w:rsid w:val="00E00CE3"/>
    <w:rsid w:val="00E0113C"/>
    <w:rsid w:val="00E0119E"/>
    <w:rsid w:val="00E0130D"/>
    <w:rsid w:val="00E017B4"/>
    <w:rsid w:val="00E018BB"/>
    <w:rsid w:val="00E01957"/>
    <w:rsid w:val="00E01B91"/>
    <w:rsid w:val="00E01D22"/>
    <w:rsid w:val="00E01D37"/>
    <w:rsid w:val="00E02176"/>
    <w:rsid w:val="00E02759"/>
    <w:rsid w:val="00E0295D"/>
    <w:rsid w:val="00E02A41"/>
    <w:rsid w:val="00E03085"/>
    <w:rsid w:val="00E0312A"/>
    <w:rsid w:val="00E03347"/>
    <w:rsid w:val="00E03664"/>
    <w:rsid w:val="00E0376D"/>
    <w:rsid w:val="00E04DAD"/>
    <w:rsid w:val="00E04F65"/>
    <w:rsid w:val="00E051F9"/>
    <w:rsid w:val="00E055B6"/>
    <w:rsid w:val="00E05AEB"/>
    <w:rsid w:val="00E05DC0"/>
    <w:rsid w:val="00E05E27"/>
    <w:rsid w:val="00E062D8"/>
    <w:rsid w:val="00E07029"/>
    <w:rsid w:val="00E07381"/>
    <w:rsid w:val="00E0778D"/>
    <w:rsid w:val="00E07E12"/>
    <w:rsid w:val="00E10445"/>
    <w:rsid w:val="00E104DF"/>
    <w:rsid w:val="00E1078B"/>
    <w:rsid w:val="00E107C5"/>
    <w:rsid w:val="00E1084F"/>
    <w:rsid w:val="00E117D0"/>
    <w:rsid w:val="00E1198D"/>
    <w:rsid w:val="00E126AF"/>
    <w:rsid w:val="00E1293B"/>
    <w:rsid w:val="00E12A5B"/>
    <w:rsid w:val="00E12A71"/>
    <w:rsid w:val="00E12BE9"/>
    <w:rsid w:val="00E12E69"/>
    <w:rsid w:val="00E13250"/>
    <w:rsid w:val="00E1365E"/>
    <w:rsid w:val="00E136F4"/>
    <w:rsid w:val="00E13AE6"/>
    <w:rsid w:val="00E146D8"/>
    <w:rsid w:val="00E14E5A"/>
    <w:rsid w:val="00E14E63"/>
    <w:rsid w:val="00E15197"/>
    <w:rsid w:val="00E1525D"/>
    <w:rsid w:val="00E1575B"/>
    <w:rsid w:val="00E158D3"/>
    <w:rsid w:val="00E15D76"/>
    <w:rsid w:val="00E1677A"/>
    <w:rsid w:val="00E16A61"/>
    <w:rsid w:val="00E16C0A"/>
    <w:rsid w:val="00E1789B"/>
    <w:rsid w:val="00E17951"/>
    <w:rsid w:val="00E17A2F"/>
    <w:rsid w:val="00E17AF9"/>
    <w:rsid w:val="00E17BD8"/>
    <w:rsid w:val="00E200CE"/>
    <w:rsid w:val="00E202B3"/>
    <w:rsid w:val="00E2196E"/>
    <w:rsid w:val="00E21FFE"/>
    <w:rsid w:val="00E2273F"/>
    <w:rsid w:val="00E22885"/>
    <w:rsid w:val="00E22F85"/>
    <w:rsid w:val="00E23009"/>
    <w:rsid w:val="00E236C8"/>
    <w:rsid w:val="00E239DB"/>
    <w:rsid w:val="00E23C20"/>
    <w:rsid w:val="00E23D0B"/>
    <w:rsid w:val="00E23D4C"/>
    <w:rsid w:val="00E24320"/>
    <w:rsid w:val="00E25741"/>
    <w:rsid w:val="00E25D5E"/>
    <w:rsid w:val="00E2645C"/>
    <w:rsid w:val="00E26E3D"/>
    <w:rsid w:val="00E27164"/>
    <w:rsid w:val="00E27315"/>
    <w:rsid w:val="00E2777E"/>
    <w:rsid w:val="00E27A4D"/>
    <w:rsid w:val="00E30192"/>
    <w:rsid w:val="00E3044F"/>
    <w:rsid w:val="00E30702"/>
    <w:rsid w:val="00E30782"/>
    <w:rsid w:val="00E30AC5"/>
    <w:rsid w:val="00E30BF3"/>
    <w:rsid w:val="00E31938"/>
    <w:rsid w:val="00E31967"/>
    <w:rsid w:val="00E31C68"/>
    <w:rsid w:val="00E31CD6"/>
    <w:rsid w:val="00E31D6B"/>
    <w:rsid w:val="00E31E6C"/>
    <w:rsid w:val="00E31F32"/>
    <w:rsid w:val="00E31F93"/>
    <w:rsid w:val="00E31FB0"/>
    <w:rsid w:val="00E32184"/>
    <w:rsid w:val="00E322E8"/>
    <w:rsid w:val="00E32BB8"/>
    <w:rsid w:val="00E338A8"/>
    <w:rsid w:val="00E338D0"/>
    <w:rsid w:val="00E33BD8"/>
    <w:rsid w:val="00E33F83"/>
    <w:rsid w:val="00E340A7"/>
    <w:rsid w:val="00E34506"/>
    <w:rsid w:val="00E3455D"/>
    <w:rsid w:val="00E34691"/>
    <w:rsid w:val="00E34753"/>
    <w:rsid w:val="00E3482A"/>
    <w:rsid w:val="00E34B88"/>
    <w:rsid w:val="00E350F8"/>
    <w:rsid w:val="00E3538B"/>
    <w:rsid w:val="00E353AA"/>
    <w:rsid w:val="00E354AC"/>
    <w:rsid w:val="00E35505"/>
    <w:rsid w:val="00E3556B"/>
    <w:rsid w:val="00E35965"/>
    <w:rsid w:val="00E35DEF"/>
    <w:rsid w:val="00E3618A"/>
    <w:rsid w:val="00E36824"/>
    <w:rsid w:val="00E36C00"/>
    <w:rsid w:val="00E3753F"/>
    <w:rsid w:val="00E376BE"/>
    <w:rsid w:val="00E37A57"/>
    <w:rsid w:val="00E37C00"/>
    <w:rsid w:val="00E37D8F"/>
    <w:rsid w:val="00E40666"/>
    <w:rsid w:val="00E4085E"/>
    <w:rsid w:val="00E40BDF"/>
    <w:rsid w:val="00E40BFA"/>
    <w:rsid w:val="00E41A9E"/>
    <w:rsid w:val="00E41AB2"/>
    <w:rsid w:val="00E41CA3"/>
    <w:rsid w:val="00E420B8"/>
    <w:rsid w:val="00E4228E"/>
    <w:rsid w:val="00E42852"/>
    <w:rsid w:val="00E430AE"/>
    <w:rsid w:val="00E432F5"/>
    <w:rsid w:val="00E43A99"/>
    <w:rsid w:val="00E43BB3"/>
    <w:rsid w:val="00E44501"/>
    <w:rsid w:val="00E4467A"/>
    <w:rsid w:val="00E45137"/>
    <w:rsid w:val="00E45419"/>
    <w:rsid w:val="00E45D94"/>
    <w:rsid w:val="00E46281"/>
    <w:rsid w:val="00E468BC"/>
    <w:rsid w:val="00E46EF2"/>
    <w:rsid w:val="00E4719F"/>
    <w:rsid w:val="00E474C5"/>
    <w:rsid w:val="00E47CE8"/>
    <w:rsid w:val="00E47D31"/>
    <w:rsid w:val="00E5056B"/>
    <w:rsid w:val="00E50AFB"/>
    <w:rsid w:val="00E51147"/>
    <w:rsid w:val="00E511EB"/>
    <w:rsid w:val="00E51464"/>
    <w:rsid w:val="00E517FF"/>
    <w:rsid w:val="00E52319"/>
    <w:rsid w:val="00E523BB"/>
    <w:rsid w:val="00E528AE"/>
    <w:rsid w:val="00E52A4E"/>
    <w:rsid w:val="00E534F4"/>
    <w:rsid w:val="00E53573"/>
    <w:rsid w:val="00E5362D"/>
    <w:rsid w:val="00E53774"/>
    <w:rsid w:val="00E537AD"/>
    <w:rsid w:val="00E53E9E"/>
    <w:rsid w:val="00E53FCB"/>
    <w:rsid w:val="00E54083"/>
    <w:rsid w:val="00E54631"/>
    <w:rsid w:val="00E54826"/>
    <w:rsid w:val="00E54EF5"/>
    <w:rsid w:val="00E550CD"/>
    <w:rsid w:val="00E551E1"/>
    <w:rsid w:val="00E554EE"/>
    <w:rsid w:val="00E556F7"/>
    <w:rsid w:val="00E559F7"/>
    <w:rsid w:val="00E55C93"/>
    <w:rsid w:val="00E5627F"/>
    <w:rsid w:val="00E569E8"/>
    <w:rsid w:val="00E5700D"/>
    <w:rsid w:val="00E57131"/>
    <w:rsid w:val="00E57177"/>
    <w:rsid w:val="00E57675"/>
    <w:rsid w:val="00E577C6"/>
    <w:rsid w:val="00E57B42"/>
    <w:rsid w:val="00E57B8C"/>
    <w:rsid w:val="00E57C5C"/>
    <w:rsid w:val="00E57F26"/>
    <w:rsid w:val="00E600C8"/>
    <w:rsid w:val="00E60A89"/>
    <w:rsid w:val="00E60FFE"/>
    <w:rsid w:val="00E61485"/>
    <w:rsid w:val="00E61661"/>
    <w:rsid w:val="00E619B8"/>
    <w:rsid w:val="00E61CB5"/>
    <w:rsid w:val="00E625F2"/>
    <w:rsid w:val="00E62629"/>
    <w:rsid w:val="00E62B90"/>
    <w:rsid w:val="00E62D14"/>
    <w:rsid w:val="00E62D23"/>
    <w:rsid w:val="00E6332B"/>
    <w:rsid w:val="00E6332E"/>
    <w:rsid w:val="00E63800"/>
    <w:rsid w:val="00E6395D"/>
    <w:rsid w:val="00E63E35"/>
    <w:rsid w:val="00E640D8"/>
    <w:rsid w:val="00E64829"/>
    <w:rsid w:val="00E64D85"/>
    <w:rsid w:val="00E64DB5"/>
    <w:rsid w:val="00E653E6"/>
    <w:rsid w:val="00E6598C"/>
    <w:rsid w:val="00E65CEA"/>
    <w:rsid w:val="00E65DBA"/>
    <w:rsid w:val="00E65F73"/>
    <w:rsid w:val="00E66398"/>
    <w:rsid w:val="00E6665A"/>
    <w:rsid w:val="00E6668E"/>
    <w:rsid w:val="00E66714"/>
    <w:rsid w:val="00E66725"/>
    <w:rsid w:val="00E668E3"/>
    <w:rsid w:val="00E66DDD"/>
    <w:rsid w:val="00E66EA8"/>
    <w:rsid w:val="00E6707B"/>
    <w:rsid w:val="00E6729A"/>
    <w:rsid w:val="00E678C8"/>
    <w:rsid w:val="00E67ABE"/>
    <w:rsid w:val="00E67FD4"/>
    <w:rsid w:val="00E70718"/>
    <w:rsid w:val="00E70992"/>
    <w:rsid w:val="00E70BBA"/>
    <w:rsid w:val="00E70D91"/>
    <w:rsid w:val="00E70FD8"/>
    <w:rsid w:val="00E711AB"/>
    <w:rsid w:val="00E71455"/>
    <w:rsid w:val="00E71B04"/>
    <w:rsid w:val="00E71FCA"/>
    <w:rsid w:val="00E7216B"/>
    <w:rsid w:val="00E724FF"/>
    <w:rsid w:val="00E72A6E"/>
    <w:rsid w:val="00E72AB2"/>
    <w:rsid w:val="00E72ACF"/>
    <w:rsid w:val="00E72D1F"/>
    <w:rsid w:val="00E7320F"/>
    <w:rsid w:val="00E733D3"/>
    <w:rsid w:val="00E73592"/>
    <w:rsid w:val="00E7389A"/>
    <w:rsid w:val="00E73C6D"/>
    <w:rsid w:val="00E73F64"/>
    <w:rsid w:val="00E74386"/>
    <w:rsid w:val="00E743EE"/>
    <w:rsid w:val="00E7467C"/>
    <w:rsid w:val="00E74ABD"/>
    <w:rsid w:val="00E74AFC"/>
    <w:rsid w:val="00E75039"/>
    <w:rsid w:val="00E7541B"/>
    <w:rsid w:val="00E75538"/>
    <w:rsid w:val="00E75553"/>
    <w:rsid w:val="00E75587"/>
    <w:rsid w:val="00E758CF"/>
    <w:rsid w:val="00E75C8E"/>
    <w:rsid w:val="00E75CF0"/>
    <w:rsid w:val="00E75E73"/>
    <w:rsid w:val="00E75F9E"/>
    <w:rsid w:val="00E763A0"/>
    <w:rsid w:val="00E768C5"/>
    <w:rsid w:val="00E76B3B"/>
    <w:rsid w:val="00E76CA7"/>
    <w:rsid w:val="00E76D6E"/>
    <w:rsid w:val="00E77072"/>
    <w:rsid w:val="00E770AF"/>
    <w:rsid w:val="00E77A0A"/>
    <w:rsid w:val="00E77B05"/>
    <w:rsid w:val="00E77BB6"/>
    <w:rsid w:val="00E80071"/>
    <w:rsid w:val="00E8025E"/>
    <w:rsid w:val="00E80285"/>
    <w:rsid w:val="00E803CB"/>
    <w:rsid w:val="00E8070E"/>
    <w:rsid w:val="00E80A63"/>
    <w:rsid w:val="00E811C5"/>
    <w:rsid w:val="00E8136C"/>
    <w:rsid w:val="00E8222A"/>
    <w:rsid w:val="00E8230F"/>
    <w:rsid w:val="00E82C03"/>
    <w:rsid w:val="00E82ED0"/>
    <w:rsid w:val="00E830F2"/>
    <w:rsid w:val="00E835FD"/>
    <w:rsid w:val="00E83986"/>
    <w:rsid w:val="00E83F93"/>
    <w:rsid w:val="00E8403D"/>
    <w:rsid w:val="00E8432F"/>
    <w:rsid w:val="00E84391"/>
    <w:rsid w:val="00E84747"/>
    <w:rsid w:val="00E84A02"/>
    <w:rsid w:val="00E84B79"/>
    <w:rsid w:val="00E84F49"/>
    <w:rsid w:val="00E851C3"/>
    <w:rsid w:val="00E85359"/>
    <w:rsid w:val="00E8542B"/>
    <w:rsid w:val="00E857DF"/>
    <w:rsid w:val="00E858A6"/>
    <w:rsid w:val="00E85AF1"/>
    <w:rsid w:val="00E85E7D"/>
    <w:rsid w:val="00E85F71"/>
    <w:rsid w:val="00E86147"/>
    <w:rsid w:val="00E86152"/>
    <w:rsid w:val="00E8622A"/>
    <w:rsid w:val="00E8623F"/>
    <w:rsid w:val="00E8666D"/>
    <w:rsid w:val="00E8695F"/>
    <w:rsid w:val="00E8698A"/>
    <w:rsid w:val="00E86FD5"/>
    <w:rsid w:val="00E8738E"/>
    <w:rsid w:val="00E875ED"/>
    <w:rsid w:val="00E879A4"/>
    <w:rsid w:val="00E905E0"/>
    <w:rsid w:val="00E91304"/>
    <w:rsid w:val="00E9162A"/>
    <w:rsid w:val="00E9181B"/>
    <w:rsid w:val="00E92077"/>
    <w:rsid w:val="00E920A3"/>
    <w:rsid w:val="00E920C9"/>
    <w:rsid w:val="00E926BA"/>
    <w:rsid w:val="00E926F6"/>
    <w:rsid w:val="00E9283F"/>
    <w:rsid w:val="00E92CCB"/>
    <w:rsid w:val="00E92DF6"/>
    <w:rsid w:val="00E930B9"/>
    <w:rsid w:val="00E93924"/>
    <w:rsid w:val="00E939B1"/>
    <w:rsid w:val="00E940B5"/>
    <w:rsid w:val="00E942E7"/>
    <w:rsid w:val="00E943B2"/>
    <w:rsid w:val="00E943F7"/>
    <w:rsid w:val="00E94429"/>
    <w:rsid w:val="00E948B7"/>
    <w:rsid w:val="00E94915"/>
    <w:rsid w:val="00E94B4D"/>
    <w:rsid w:val="00E94D1C"/>
    <w:rsid w:val="00E95323"/>
    <w:rsid w:val="00E95375"/>
    <w:rsid w:val="00E953AC"/>
    <w:rsid w:val="00E958CD"/>
    <w:rsid w:val="00E95A4B"/>
    <w:rsid w:val="00E95E53"/>
    <w:rsid w:val="00E95EE7"/>
    <w:rsid w:val="00E9616A"/>
    <w:rsid w:val="00E9649F"/>
    <w:rsid w:val="00E9661F"/>
    <w:rsid w:val="00E96B44"/>
    <w:rsid w:val="00E96BDB"/>
    <w:rsid w:val="00E96E84"/>
    <w:rsid w:val="00E96EF4"/>
    <w:rsid w:val="00E97C04"/>
    <w:rsid w:val="00E97E20"/>
    <w:rsid w:val="00EA0780"/>
    <w:rsid w:val="00EA08C3"/>
    <w:rsid w:val="00EA097D"/>
    <w:rsid w:val="00EA0B6F"/>
    <w:rsid w:val="00EA1074"/>
    <w:rsid w:val="00EA1406"/>
    <w:rsid w:val="00EA188B"/>
    <w:rsid w:val="00EA18DF"/>
    <w:rsid w:val="00EA1D86"/>
    <w:rsid w:val="00EA1EAC"/>
    <w:rsid w:val="00EA238E"/>
    <w:rsid w:val="00EA318F"/>
    <w:rsid w:val="00EA35B9"/>
    <w:rsid w:val="00EA35DD"/>
    <w:rsid w:val="00EA37A9"/>
    <w:rsid w:val="00EA3B83"/>
    <w:rsid w:val="00EA4045"/>
    <w:rsid w:val="00EA4133"/>
    <w:rsid w:val="00EA43B7"/>
    <w:rsid w:val="00EA4894"/>
    <w:rsid w:val="00EA4B39"/>
    <w:rsid w:val="00EA4F68"/>
    <w:rsid w:val="00EA52A9"/>
    <w:rsid w:val="00EA55BF"/>
    <w:rsid w:val="00EA5809"/>
    <w:rsid w:val="00EA5BAD"/>
    <w:rsid w:val="00EA5E53"/>
    <w:rsid w:val="00EA63F4"/>
    <w:rsid w:val="00EA6F69"/>
    <w:rsid w:val="00EA71AE"/>
    <w:rsid w:val="00EA760F"/>
    <w:rsid w:val="00EA7AEF"/>
    <w:rsid w:val="00EA7B56"/>
    <w:rsid w:val="00EA7C58"/>
    <w:rsid w:val="00EA7FA7"/>
    <w:rsid w:val="00EB0105"/>
    <w:rsid w:val="00EB04AD"/>
    <w:rsid w:val="00EB07A0"/>
    <w:rsid w:val="00EB08FD"/>
    <w:rsid w:val="00EB09A3"/>
    <w:rsid w:val="00EB0A7B"/>
    <w:rsid w:val="00EB0C35"/>
    <w:rsid w:val="00EB1212"/>
    <w:rsid w:val="00EB162D"/>
    <w:rsid w:val="00EB1A3E"/>
    <w:rsid w:val="00EB1CF5"/>
    <w:rsid w:val="00EB1D08"/>
    <w:rsid w:val="00EB1F6E"/>
    <w:rsid w:val="00EB1FBB"/>
    <w:rsid w:val="00EB265F"/>
    <w:rsid w:val="00EB286D"/>
    <w:rsid w:val="00EB2C2E"/>
    <w:rsid w:val="00EB2D77"/>
    <w:rsid w:val="00EB2ECF"/>
    <w:rsid w:val="00EB2F51"/>
    <w:rsid w:val="00EB36A5"/>
    <w:rsid w:val="00EB3743"/>
    <w:rsid w:val="00EB375D"/>
    <w:rsid w:val="00EB3788"/>
    <w:rsid w:val="00EB4064"/>
    <w:rsid w:val="00EB46B8"/>
    <w:rsid w:val="00EB482B"/>
    <w:rsid w:val="00EB4970"/>
    <w:rsid w:val="00EB4BE0"/>
    <w:rsid w:val="00EB4C07"/>
    <w:rsid w:val="00EB570F"/>
    <w:rsid w:val="00EB5AA5"/>
    <w:rsid w:val="00EB5AE5"/>
    <w:rsid w:val="00EB5F9A"/>
    <w:rsid w:val="00EB6842"/>
    <w:rsid w:val="00EB6DED"/>
    <w:rsid w:val="00EB7374"/>
    <w:rsid w:val="00EB75F5"/>
    <w:rsid w:val="00EB7860"/>
    <w:rsid w:val="00EB79FC"/>
    <w:rsid w:val="00EB7DBD"/>
    <w:rsid w:val="00EB7F76"/>
    <w:rsid w:val="00EC00FF"/>
    <w:rsid w:val="00EC0526"/>
    <w:rsid w:val="00EC0753"/>
    <w:rsid w:val="00EC0868"/>
    <w:rsid w:val="00EC0ACA"/>
    <w:rsid w:val="00EC1293"/>
    <w:rsid w:val="00EC1839"/>
    <w:rsid w:val="00EC19AA"/>
    <w:rsid w:val="00EC1B3F"/>
    <w:rsid w:val="00EC2009"/>
    <w:rsid w:val="00EC23DA"/>
    <w:rsid w:val="00EC23FA"/>
    <w:rsid w:val="00EC2FA5"/>
    <w:rsid w:val="00EC3325"/>
    <w:rsid w:val="00EC3933"/>
    <w:rsid w:val="00EC3DB8"/>
    <w:rsid w:val="00EC4025"/>
    <w:rsid w:val="00EC404B"/>
    <w:rsid w:val="00EC458B"/>
    <w:rsid w:val="00EC47C0"/>
    <w:rsid w:val="00EC4D24"/>
    <w:rsid w:val="00EC519E"/>
    <w:rsid w:val="00EC5A77"/>
    <w:rsid w:val="00EC602E"/>
    <w:rsid w:val="00EC6893"/>
    <w:rsid w:val="00EC6D2E"/>
    <w:rsid w:val="00EC6E21"/>
    <w:rsid w:val="00EC6E61"/>
    <w:rsid w:val="00EC72F0"/>
    <w:rsid w:val="00EC76FA"/>
    <w:rsid w:val="00EC76FE"/>
    <w:rsid w:val="00EC7F7A"/>
    <w:rsid w:val="00ED0168"/>
    <w:rsid w:val="00ED02B2"/>
    <w:rsid w:val="00ED05F1"/>
    <w:rsid w:val="00ED0C6D"/>
    <w:rsid w:val="00ED0C7B"/>
    <w:rsid w:val="00ED1738"/>
    <w:rsid w:val="00ED2271"/>
    <w:rsid w:val="00ED2277"/>
    <w:rsid w:val="00ED23D6"/>
    <w:rsid w:val="00ED2498"/>
    <w:rsid w:val="00ED28AA"/>
    <w:rsid w:val="00ED2931"/>
    <w:rsid w:val="00ED2933"/>
    <w:rsid w:val="00ED294F"/>
    <w:rsid w:val="00ED2B2D"/>
    <w:rsid w:val="00ED2CA6"/>
    <w:rsid w:val="00ED33D1"/>
    <w:rsid w:val="00ED3A15"/>
    <w:rsid w:val="00ED3C05"/>
    <w:rsid w:val="00ED3FE2"/>
    <w:rsid w:val="00ED4246"/>
    <w:rsid w:val="00ED4774"/>
    <w:rsid w:val="00ED4A25"/>
    <w:rsid w:val="00ED504D"/>
    <w:rsid w:val="00ED625A"/>
    <w:rsid w:val="00ED62DC"/>
    <w:rsid w:val="00ED668A"/>
    <w:rsid w:val="00ED6D00"/>
    <w:rsid w:val="00ED715C"/>
    <w:rsid w:val="00ED72E7"/>
    <w:rsid w:val="00ED7A8E"/>
    <w:rsid w:val="00ED7AEC"/>
    <w:rsid w:val="00ED7B4F"/>
    <w:rsid w:val="00ED7C68"/>
    <w:rsid w:val="00EE03E5"/>
    <w:rsid w:val="00EE06D1"/>
    <w:rsid w:val="00EE0894"/>
    <w:rsid w:val="00EE0985"/>
    <w:rsid w:val="00EE0B16"/>
    <w:rsid w:val="00EE0C04"/>
    <w:rsid w:val="00EE0C30"/>
    <w:rsid w:val="00EE1676"/>
    <w:rsid w:val="00EE19FA"/>
    <w:rsid w:val="00EE24D0"/>
    <w:rsid w:val="00EE2AB5"/>
    <w:rsid w:val="00EE2ABD"/>
    <w:rsid w:val="00EE2ECD"/>
    <w:rsid w:val="00EE352C"/>
    <w:rsid w:val="00EE3636"/>
    <w:rsid w:val="00EE3CAF"/>
    <w:rsid w:val="00EE456A"/>
    <w:rsid w:val="00EE4769"/>
    <w:rsid w:val="00EE4CEE"/>
    <w:rsid w:val="00EE4EAA"/>
    <w:rsid w:val="00EE50C6"/>
    <w:rsid w:val="00EE50E6"/>
    <w:rsid w:val="00EE550C"/>
    <w:rsid w:val="00EE5736"/>
    <w:rsid w:val="00EE5EAD"/>
    <w:rsid w:val="00EE5EC8"/>
    <w:rsid w:val="00EE6667"/>
    <w:rsid w:val="00EE66F0"/>
    <w:rsid w:val="00EE6759"/>
    <w:rsid w:val="00EE69D6"/>
    <w:rsid w:val="00EE6A39"/>
    <w:rsid w:val="00EE7103"/>
    <w:rsid w:val="00EE7104"/>
    <w:rsid w:val="00EE7455"/>
    <w:rsid w:val="00EE7AD2"/>
    <w:rsid w:val="00EE7B9A"/>
    <w:rsid w:val="00EE7C80"/>
    <w:rsid w:val="00EE7DBF"/>
    <w:rsid w:val="00EF0352"/>
    <w:rsid w:val="00EF050C"/>
    <w:rsid w:val="00EF0938"/>
    <w:rsid w:val="00EF0DA8"/>
    <w:rsid w:val="00EF0E47"/>
    <w:rsid w:val="00EF0FEA"/>
    <w:rsid w:val="00EF1740"/>
    <w:rsid w:val="00EF1976"/>
    <w:rsid w:val="00EF19F2"/>
    <w:rsid w:val="00EF2430"/>
    <w:rsid w:val="00EF244D"/>
    <w:rsid w:val="00EF2FD2"/>
    <w:rsid w:val="00EF35BA"/>
    <w:rsid w:val="00EF3C1F"/>
    <w:rsid w:val="00EF3FDA"/>
    <w:rsid w:val="00EF41F7"/>
    <w:rsid w:val="00EF46FA"/>
    <w:rsid w:val="00EF48AE"/>
    <w:rsid w:val="00EF4AE5"/>
    <w:rsid w:val="00EF5078"/>
    <w:rsid w:val="00EF5132"/>
    <w:rsid w:val="00EF559F"/>
    <w:rsid w:val="00EF55ED"/>
    <w:rsid w:val="00EF5812"/>
    <w:rsid w:val="00EF58D1"/>
    <w:rsid w:val="00EF594D"/>
    <w:rsid w:val="00EF655E"/>
    <w:rsid w:val="00EF68F1"/>
    <w:rsid w:val="00EF690C"/>
    <w:rsid w:val="00EF692F"/>
    <w:rsid w:val="00EF6AE8"/>
    <w:rsid w:val="00EF6C57"/>
    <w:rsid w:val="00EF6C63"/>
    <w:rsid w:val="00EF6FEA"/>
    <w:rsid w:val="00EF7850"/>
    <w:rsid w:val="00EF7FAA"/>
    <w:rsid w:val="00F00032"/>
    <w:rsid w:val="00F000AE"/>
    <w:rsid w:val="00F000F4"/>
    <w:rsid w:val="00F0016E"/>
    <w:rsid w:val="00F009FE"/>
    <w:rsid w:val="00F00A12"/>
    <w:rsid w:val="00F00AC8"/>
    <w:rsid w:val="00F00AF3"/>
    <w:rsid w:val="00F01B24"/>
    <w:rsid w:val="00F02929"/>
    <w:rsid w:val="00F0295A"/>
    <w:rsid w:val="00F02A26"/>
    <w:rsid w:val="00F02E68"/>
    <w:rsid w:val="00F02E90"/>
    <w:rsid w:val="00F03246"/>
    <w:rsid w:val="00F034D8"/>
    <w:rsid w:val="00F036AD"/>
    <w:rsid w:val="00F039BC"/>
    <w:rsid w:val="00F03B52"/>
    <w:rsid w:val="00F03DF1"/>
    <w:rsid w:val="00F0421A"/>
    <w:rsid w:val="00F0451B"/>
    <w:rsid w:val="00F04812"/>
    <w:rsid w:val="00F049BA"/>
    <w:rsid w:val="00F04B9B"/>
    <w:rsid w:val="00F04DDE"/>
    <w:rsid w:val="00F05041"/>
    <w:rsid w:val="00F05932"/>
    <w:rsid w:val="00F05CEB"/>
    <w:rsid w:val="00F05D2E"/>
    <w:rsid w:val="00F05F66"/>
    <w:rsid w:val="00F06077"/>
    <w:rsid w:val="00F0622E"/>
    <w:rsid w:val="00F0688F"/>
    <w:rsid w:val="00F06DC9"/>
    <w:rsid w:val="00F07007"/>
    <w:rsid w:val="00F0717D"/>
    <w:rsid w:val="00F077E7"/>
    <w:rsid w:val="00F078AD"/>
    <w:rsid w:val="00F07AD3"/>
    <w:rsid w:val="00F07D2C"/>
    <w:rsid w:val="00F10060"/>
    <w:rsid w:val="00F102BB"/>
    <w:rsid w:val="00F10436"/>
    <w:rsid w:val="00F108A6"/>
    <w:rsid w:val="00F10AC5"/>
    <w:rsid w:val="00F10BE6"/>
    <w:rsid w:val="00F11484"/>
    <w:rsid w:val="00F11696"/>
    <w:rsid w:val="00F11912"/>
    <w:rsid w:val="00F1219A"/>
    <w:rsid w:val="00F122D2"/>
    <w:rsid w:val="00F12936"/>
    <w:rsid w:val="00F129AF"/>
    <w:rsid w:val="00F1318A"/>
    <w:rsid w:val="00F13BE1"/>
    <w:rsid w:val="00F1450A"/>
    <w:rsid w:val="00F14926"/>
    <w:rsid w:val="00F1499E"/>
    <w:rsid w:val="00F14E0F"/>
    <w:rsid w:val="00F15145"/>
    <w:rsid w:val="00F1535B"/>
    <w:rsid w:val="00F15730"/>
    <w:rsid w:val="00F15F76"/>
    <w:rsid w:val="00F160B1"/>
    <w:rsid w:val="00F160EC"/>
    <w:rsid w:val="00F16683"/>
    <w:rsid w:val="00F167FF"/>
    <w:rsid w:val="00F1684D"/>
    <w:rsid w:val="00F17674"/>
    <w:rsid w:val="00F1774E"/>
    <w:rsid w:val="00F17B64"/>
    <w:rsid w:val="00F17C14"/>
    <w:rsid w:val="00F17D3F"/>
    <w:rsid w:val="00F17F4D"/>
    <w:rsid w:val="00F20ADE"/>
    <w:rsid w:val="00F21034"/>
    <w:rsid w:val="00F2104C"/>
    <w:rsid w:val="00F215BD"/>
    <w:rsid w:val="00F21700"/>
    <w:rsid w:val="00F22A1D"/>
    <w:rsid w:val="00F22B6B"/>
    <w:rsid w:val="00F2336A"/>
    <w:rsid w:val="00F23775"/>
    <w:rsid w:val="00F23798"/>
    <w:rsid w:val="00F23842"/>
    <w:rsid w:val="00F23B53"/>
    <w:rsid w:val="00F23B73"/>
    <w:rsid w:val="00F23D9F"/>
    <w:rsid w:val="00F23FE9"/>
    <w:rsid w:val="00F24139"/>
    <w:rsid w:val="00F241D1"/>
    <w:rsid w:val="00F24463"/>
    <w:rsid w:val="00F244DC"/>
    <w:rsid w:val="00F24C90"/>
    <w:rsid w:val="00F24D64"/>
    <w:rsid w:val="00F24DE3"/>
    <w:rsid w:val="00F24E64"/>
    <w:rsid w:val="00F25010"/>
    <w:rsid w:val="00F2503B"/>
    <w:rsid w:val="00F251F0"/>
    <w:rsid w:val="00F2530B"/>
    <w:rsid w:val="00F25336"/>
    <w:rsid w:val="00F25B22"/>
    <w:rsid w:val="00F25C36"/>
    <w:rsid w:val="00F264A4"/>
    <w:rsid w:val="00F26580"/>
    <w:rsid w:val="00F2660A"/>
    <w:rsid w:val="00F267B8"/>
    <w:rsid w:val="00F26EF1"/>
    <w:rsid w:val="00F271C1"/>
    <w:rsid w:val="00F2723F"/>
    <w:rsid w:val="00F2746F"/>
    <w:rsid w:val="00F27719"/>
    <w:rsid w:val="00F27BE2"/>
    <w:rsid w:val="00F27C31"/>
    <w:rsid w:val="00F27C40"/>
    <w:rsid w:val="00F27DB0"/>
    <w:rsid w:val="00F30132"/>
    <w:rsid w:val="00F30DB6"/>
    <w:rsid w:val="00F312AD"/>
    <w:rsid w:val="00F31317"/>
    <w:rsid w:val="00F31C40"/>
    <w:rsid w:val="00F31C7C"/>
    <w:rsid w:val="00F31E69"/>
    <w:rsid w:val="00F3263B"/>
    <w:rsid w:val="00F3293A"/>
    <w:rsid w:val="00F32C00"/>
    <w:rsid w:val="00F32C24"/>
    <w:rsid w:val="00F331B9"/>
    <w:rsid w:val="00F33B7F"/>
    <w:rsid w:val="00F33E0C"/>
    <w:rsid w:val="00F33EC3"/>
    <w:rsid w:val="00F34143"/>
    <w:rsid w:val="00F3484E"/>
    <w:rsid w:val="00F348AB"/>
    <w:rsid w:val="00F34DE8"/>
    <w:rsid w:val="00F35125"/>
    <w:rsid w:val="00F35430"/>
    <w:rsid w:val="00F354AA"/>
    <w:rsid w:val="00F354AC"/>
    <w:rsid w:val="00F354D7"/>
    <w:rsid w:val="00F355F9"/>
    <w:rsid w:val="00F3584E"/>
    <w:rsid w:val="00F35993"/>
    <w:rsid w:val="00F35B25"/>
    <w:rsid w:val="00F35C9F"/>
    <w:rsid w:val="00F3623E"/>
    <w:rsid w:val="00F3627B"/>
    <w:rsid w:val="00F36798"/>
    <w:rsid w:val="00F36879"/>
    <w:rsid w:val="00F369E1"/>
    <w:rsid w:val="00F375AC"/>
    <w:rsid w:val="00F37862"/>
    <w:rsid w:val="00F37870"/>
    <w:rsid w:val="00F37DBE"/>
    <w:rsid w:val="00F40567"/>
    <w:rsid w:val="00F408CD"/>
    <w:rsid w:val="00F40C92"/>
    <w:rsid w:val="00F412FD"/>
    <w:rsid w:val="00F417C4"/>
    <w:rsid w:val="00F417DB"/>
    <w:rsid w:val="00F41858"/>
    <w:rsid w:val="00F41A71"/>
    <w:rsid w:val="00F4215E"/>
    <w:rsid w:val="00F4230F"/>
    <w:rsid w:val="00F42791"/>
    <w:rsid w:val="00F429C3"/>
    <w:rsid w:val="00F4372E"/>
    <w:rsid w:val="00F43B37"/>
    <w:rsid w:val="00F43C32"/>
    <w:rsid w:val="00F44226"/>
    <w:rsid w:val="00F44365"/>
    <w:rsid w:val="00F443E3"/>
    <w:rsid w:val="00F44462"/>
    <w:rsid w:val="00F44949"/>
    <w:rsid w:val="00F44DC0"/>
    <w:rsid w:val="00F458F6"/>
    <w:rsid w:val="00F459DA"/>
    <w:rsid w:val="00F45B10"/>
    <w:rsid w:val="00F45D68"/>
    <w:rsid w:val="00F45F07"/>
    <w:rsid w:val="00F46244"/>
    <w:rsid w:val="00F4630D"/>
    <w:rsid w:val="00F4636F"/>
    <w:rsid w:val="00F467C4"/>
    <w:rsid w:val="00F46F6A"/>
    <w:rsid w:val="00F47138"/>
    <w:rsid w:val="00F479B7"/>
    <w:rsid w:val="00F47FA0"/>
    <w:rsid w:val="00F506A8"/>
    <w:rsid w:val="00F5090B"/>
    <w:rsid w:val="00F509D1"/>
    <w:rsid w:val="00F50ADA"/>
    <w:rsid w:val="00F51610"/>
    <w:rsid w:val="00F5164B"/>
    <w:rsid w:val="00F517BA"/>
    <w:rsid w:val="00F51A01"/>
    <w:rsid w:val="00F51B24"/>
    <w:rsid w:val="00F52163"/>
    <w:rsid w:val="00F526BC"/>
    <w:rsid w:val="00F52E31"/>
    <w:rsid w:val="00F53383"/>
    <w:rsid w:val="00F5355B"/>
    <w:rsid w:val="00F535E0"/>
    <w:rsid w:val="00F53988"/>
    <w:rsid w:val="00F53FC5"/>
    <w:rsid w:val="00F5408D"/>
    <w:rsid w:val="00F5417E"/>
    <w:rsid w:val="00F54368"/>
    <w:rsid w:val="00F545C0"/>
    <w:rsid w:val="00F54840"/>
    <w:rsid w:val="00F549DA"/>
    <w:rsid w:val="00F551C1"/>
    <w:rsid w:val="00F5537A"/>
    <w:rsid w:val="00F55428"/>
    <w:rsid w:val="00F557A3"/>
    <w:rsid w:val="00F55AB6"/>
    <w:rsid w:val="00F55B93"/>
    <w:rsid w:val="00F56063"/>
    <w:rsid w:val="00F5612A"/>
    <w:rsid w:val="00F566BB"/>
    <w:rsid w:val="00F56A2F"/>
    <w:rsid w:val="00F56CA5"/>
    <w:rsid w:val="00F56CBA"/>
    <w:rsid w:val="00F570A5"/>
    <w:rsid w:val="00F5713D"/>
    <w:rsid w:val="00F5718E"/>
    <w:rsid w:val="00F57A5E"/>
    <w:rsid w:val="00F60032"/>
    <w:rsid w:val="00F609E6"/>
    <w:rsid w:val="00F60A34"/>
    <w:rsid w:val="00F60E40"/>
    <w:rsid w:val="00F6122D"/>
    <w:rsid w:val="00F6141A"/>
    <w:rsid w:val="00F6145E"/>
    <w:rsid w:val="00F618A9"/>
    <w:rsid w:val="00F61B4A"/>
    <w:rsid w:val="00F61D04"/>
    <w:rsid w:val="00F61EE9"/>
    <w:rsid w:val="00F61FAB"/>
    <w:rsid w:val="00F625B1"/>
    <w:rsid w:val="00F62D21"/>
    <w:rsid w:val="00F6355D"/>
    <w:rsid w:val="00F63919"/>
    <w:rsid w:val="00F6413A"/>
    <w:rsid w:val="00F642C3"/>
    <w:rsid w:val="00F64828"/>
    <w:rsid w:val="00F64BA1"/>
    <w:rsid w:val="00F6509A"/>
    <w:rsid w:val="00F65508"/>
    <w:rsid w:val="00F656BA"/>
    <w:rsid w:val="00F65704"/>
    <w:rsid w:val="00F65722"/>
    <w:rsid w:val="00F659AC"/>
    <w:rsid w:val="00F65FB5"/>
    <w:rsid w:val="00F66189"/>
    <w:rsid w:val="00F66774"/>
    <w:rsid w:val="00F66B88"/>
    <w:rsid w:val="00F66D94"/>
    <w:rsid w:val="00F66E4B"/>
    <w:rsid w:val="00F66F0D"/>
    <w:rsid w:val="00F67A8F"/>
    <w:rsid w:val="00F67E1C"/>
    <w:rsid w:val="00F67F53"/>
    <w:rsid w:val="00F704E0"/>
    <w:rsid w:val="00F705CD"/>
    <w:rsid w:val="00F70A26"/>
    <w:rsid w:val="00F70E24"/>
    <w:rsid w:val="00F71220"/>
    <w:rsid w:val="00F71524"/>
    <w:rsid w:val="00F715F9"/>
    <w:rsid w:val="00F716A6"/>
    <w:rsid w:val="00F71794"/>
    <w:rsid w:val="00F71DE9"/>
    <w:rsid w:val="00F71E71"/>
    <w:rsid w:val="00F72191"/>
    <w:rsid w:val="00F725DD"/>
    <w:rsid w:val="00F72A54"/>
    <w:rsid w:val="00F72AC1"/>
    <w:rsid w:val="00F72AE6"/>
    <w:rsid w:val="00F72CE9"/>
    <w:rsid w:val="00F72DE9"/>
    <w:rsid w:val="00F73139"/>
    <w:rsid w:val="00F73172"/>
    <w:rsid w:val="00F734E7"/>
    <w:rsid w:val="00F737B4"/>
    <w:rsid w:val="00F73948"/>
    <w:rsid w:val="00F7394C"/>
    <w:rsid w:val="00F73B19"/>
    <w:rsid w:val="00F73F18"/>
    <w:rsid w:val="00F741AA"/>
    <w:rsid w:val="00F742E4"/>
    <w:rsid w:val="00F74494"/>
    <w:rsid w:val="00F74644"/>
    <w:rsid w:val="00F74BDB"/>
    <w:rsid w:val="00F753C8"/>
    <w:rsid w:val="00F75585"/>
    <w:rsid w:val="00F75712"/>
    <w:rsid w:val="00F759BD"/>
    <w:rsid w:val="00F766A3"/>
    <w:rsid w:val="00F767BC"/>
    <w:rsid w:val="00F76B95"/>
    <w:rsid w:val="00F77106"/>
    <w:rsid w:val="00F77364"/>
    <w:rsid w:val="00F774A5"/>
    <w:rsid w:val="00F774C9"/>
    <w:rsid w:val="00F77553"/>
    <w:rsid w:val="00F7766E"/>
    <w:rsid w:val="00F77C09"/>
    <w:rsid w:val="00F8015D"/>
    <w:rsid w:val="00F803B3"/>
    <w:rsid w:val="00F803D3"/>
    <w:rsid w:val="00F806D7"/>
    <w:rsid w:val="00F80DB4"/>
    <w:rsid w:val="00F81074"/>
    <w:rsid w:val="00F8118D"/>
    <w:rsid w:val="00F8126C"/>
    <w:rsid w:val="00F81479"/>
    <w:rsid w:val="00F820B2"/>
    <w:rsid w:val="00F832AD"/>
    <w:rsid w:val="00F836CF"/>
    <w:rsid w:val="00F83BEC"/>
    <w:rsid w:val="00F83C07"/>
    <w:rsid w:val="00F83FFC"/>
    <w:rsid w:val="00F8400B"/>
    <w:rsid w:val="00F84230"/>
    <w:rsid w:val="00F84660"/>
    <w:rsid w:val="00F8486B"/>
    <w:rsid w:val="00F8541E"/>
    <w:rsid w:val="00F8595C"/>
    <w:rsid w:val="00F85C7C"/>
    <w:rsid w:val="00F86254"/>
    <w:rsid w:val="00F868D2"/>
    <w:rsid w:val="00F8694D"/>
    <w:rsid w:val="00F86AF7"/>
    <w:rsid w:val="00F86CE4"/>
    <w:rsid w:val="00F86D04"/>
    <w:rsid w:val="00F876AF"/>
    <w:rsid w:val="00F87824"/>
    <w:rsid w:val="00F87F66"/>
    <w:rsid w:val="00F90740"/>
    <w:rsid w:val="00F90790"/>
    <w:rsid w:val="00F90C01"/>
    <w:rsid w:val="00F9111A"/>
    <w:rsid w:val="00F91ED8"/>
    <w:rsid w:val="00F91F74"/>
    <w:rsid w:val="00F92456"/>
    <w:rsid w:val="00F926FF"/>
    <w:rsid w:val="00F927E0"/>
    <w:rsid w:val="00F92AFB"/>
    <w:rsid w:val="00F92B5B"/>
    <w:rsid w:val="00F92E59"/>
    <w:rsid w:val="00F9319B"/>
    <w:rsid w:val="00F932DA"/>
    <w:rsid w:val="00F93327"/>
    <w:rsid w:val="00F93A4F"/>
    <w:rsid w:val="00F93BF0"/>
    <w:rsid w:val="00F93CD3"/>
    <w:rsid w:val="00F9407B"/>
    <w:rsid w:val="00F94456"/>
    <w:rsid w:val="00F947E3"/>
    <w:rsid w:val="00F94DE6"/>
    <w:rsid w:val="00F95877"/>
    <w:rsid w:val="00F95AB2"/>
    <w:rsid w:val="00F95F93"/>
    <w:rsid w:val="00F96107"/>
    <w:rsid w:val="00F961E5"/>
    <w:rsid w:val="00F96556"/>
    <w:rsid w:val="00F969DA"/>
    <w:rsid w:val="00F96CB7"/>
    <w:rsid w:val="00F96EFA"/>
    <w:rsid w:val="00F970F7"/>
    <w:rsid w:val="00F9746F"/>
    <w:rsid w:val="00F975FA"/>
    <w:rsid w:val="00F97B2D"/>
    <w:rsid w:val="00FA03E6"/>
    <w:rsid w:val="00FA04A4"/>
    <w:rsid w:val="00FA09D1"/>
    <w:rsid w:val="00FA0C4A"/>
    <w:rsid w:val="00FA15E0"/>
    <w:rsid w:val="00FA16CE"/>
    <w:rsid w:val="00FA1845"/>
    <w:rsid w:val="00FA1E7B"/>
    <w:rsid w:val="00FA2859"/>
    <w:rsid w:val="00FA31F3"/>
    <w:rsid w:val="00FA381A"/>
    <w:rsid w:val="00FA393E"/>
    <w:rsid w:val="00FA39C5"/>
    <w:rsid w:val="00FA4077"/>
    <w:rsid w:val="00FA4199"/>
    <w:rsid w:val="00FA4747"/>
    <w:rsid w:val="00FA48FC"/>
    <w:rsid w:val="00FA4ABE"/>
    <w:rsid w:val="00FA51BE"/>
    <w:rsid w:val="00FA54B4"/>
    <w:rsid w:val="00FA54C1"/>
    <w:rsid w:val="00FA56AD"/>
    <w:rsid w:val="00FA583D"/>
    <w:rsid w:val="00FA58D9"/>
    <w:rsid w:val="00FA5BF2"/>
    <w:rsid w:val="00FA5ECC"/>
    <w:rsid w:val="00FA65ED"/>
    <w:rsid w:val="00FB0220"/>
    <w:rsid w:val="00FB02C5"/>
    <w:rsid w:val="00FB105D"/>
    <w:rsid w:val="00FB13AD"/>
    <w:rsid w:val="00FB18E5"/>
    <w:rsid w:val="00FB1D0F"/>
    <w:rsid w:val="00FB1EF8"/>
    <w:rsid w:val="00FB1F9E"/>
    <w:rsid w:val="00FB2144"/>
    <w:rsid w:val="00FB215E"/>
    <w:rsid w:val="00FB22D9"/>
    <w:rsid w:val="00FB265E"/>
    <w:rsid w:val="00FB2767"/>
    <w:rsid w:val="00FB3DB3"/>
    <w:rsid w:val="00FB3DC7"/>
    <w:rsid w:val="00FB3E8D"/>
    <w:rsid w:val="00FB3FA6"/>
    <w:rsid w:val="00FB3FB6"/>
    <w:rsid w:val="00FB43C8"/>
    <w:rsid w:val="00FB44D0"/>
    <w:rsid w:val="00FB49AF"/>
    <w:rsid w:val="00FB4BF1"/>
    <w:rsid w:val="00FB4C26"/>
    <w:rsid w:val="00FB4F63"/>
    <w:rsid w:val="00FB50B6"/>
    <w:rsid w:val="00FB5BBE"/>
    <w:rsid w:val="00FB5C54"/>
    <w:rsid w:val="00FB659A"/>
    <w:rsid w:val="00FB720B"/>
    <w:rsid w:val="00FB7307"/>
    <w:rsid w:val="00FB73C6"/>
    <w:rsid w:val="00FB76FF"/>
    <w:rsid w:val="00FB7EAA"/>
    <w:rsid w:val="00FC02BC"/>
    <w:rsid w:val="00FC0EBD"/>
    <w:rsid w:val="00FC0EBE"/>
    <w:rsid w:val="00FC0F05"/>
    <w:rsid w:val="00FC10FA"/>
    <w:rsid w:val="00FC1285"/>
    <w:rsid w:val="00FC139C"/>
    <w:rsid w:val="00FC1BE7"/>
    <w:rsid w:val="00FC20F5"/>
    <w:rsid w:val="00FC2397"/>
    <w:rsid w:val="00FC2AA1"/>
    <w:rsid w:val="00FC2FF8"/>
    <w:rsid w:val="00FC31C1"/>
    <w:rsid w:val="00FC3441"/>
    <w:rsid w:val="00FC357C"/>
    <w:rsid w:val="00FC35CF"/>
    <w:rsid w:val="00FC3647"/>
    <w:rsid w:val="00FC392C"/>
    <w:rsid w:val="00FC3B8A"/>
    <w:rsid w:val="00FC3CC4"/>
    <w:rsid w:val="00FC3E9F"/>
    <w:rsid w:val="00FC413A"/>
    <w:rsid w:val="00FC4166"/>
    <w:rsid w:val="00FC4AFD"/>
    <w:rsid w:val="00FC4D4C"/>
    <w:rsid w:val="00FC566E"/>
    <w:rsid w:val="00FC56CC"/>
    <w:rsid w:val="00FC57F1"/>
    <w:rsid w:val="00FC5889"/>
    <w:rsid w:val="00FC591E"/>
    <w:rsid w:val="00FC59D9"/>
    <w:rsid w:val="00FC5ECB"/>
    <w:rsid w:val="00FC6098"/>
    <w:rsid w:val="00FC6118"/>
    <w:rsid w:val="00FC649D"/>
    <w:rsid w:val="00FC6537"/>
    <w:rsid w:val="00FC6AAF"/>
    <w:rsid w:val="00FC6AB1"/>
    <w:rsid w:val="00FC7072"/>
    <w:rsid w:val="00FC73AD"/>
    <w:rsid w:val="00FC78A4"/>
    <w:rsid w:val="00FC7E3A"/>
    <w:rsid w:val="00FD030E"/>
    <w:rsid w:val="00FD032B"/>
    <w:rsid w:val="00FD04AE"/>
    <w:rsid w:val="00FD07E4"/>
    <w:rsid w:val="00FD089E"/>
    <w:rsid w:val="00FD0F52"/>
    <w:rsid w:val="00FD163E"/>
    <w:rsid w:val="00FD163F"/>
    <w:rsid w:val="00FD1B2D"/>
    <w:rsid w:val="00FD2187"/>
    <w:rsid w:val="00FD21F3"/>
    <w:rsid w:val="00FD26EF"/>
    <w:rsid w:val="00FD2CA0"/>
    <w:rsid w:val="00FD2E51"/>
    <w:rsid w:val="00FD3045"/>
    <w:rsid w:val="00FD30FE"/>
    <w:rsid w:val="00FD3326"/>
    <w:rsid w:val="00FD36E0"/>
    <w:rsid w:val="00FD394F"/>
    <w:rsid w:val="00FD3FB1"/>
    <w:rsid w:val="00FD4251"/>
    <w:rsid w:val="00FD4698"/>
    <w:rsid w:val="00FD4814"/>
    <w:rsid w:val="00FD51D9"/>
    <w:rsid w:val="00FD64F3"/>
    <w:rsid w:val="00FD68D1"/>
    <w:rsid w:val="00FD6955"/>
    <w:rsid w:val="00FD6C34"/>
    <w:rsid w:val="00FD6E8F"/>
    <w:rsid w:val="00FD70DB"/>
    <w:rsid w:val="00FD7385"/>
    <w:rsid w:val="00FD7615"/>
    <w:rsid w:val="00FD7751"/>
    <w:rsid w:val="00FE0140"/>
    <w:rsid w:val="00FE0152"/>
    <w:rsid w:val="00FE023C"/>
    <w:rsid w:val="00FE0378"/>
    <w:rsid w:val="00FE0747"/>
    <w:rsid w:val="00FE0E72"/>
    <w:rsid w:val="00FE0FF0"/>
    <w:rsid w:val="00FE10CA"/>
    <w:rsid w:val="00FE13CD"/>
    <w:rsid w:val="00FE16D8"/>
    <w:rsid w:val="00FE192B"/>
    <w:rsid w:val="00FE1BCA"/>
    <w:rsid w:val="00FE1C10"/>
    <w:rsid w:val="00FE2066"/>
    <w:rsid w:val="00FE2D9F"/>
    <w:rsid w:val="00FE2FAF"/>
    <w:rsid w:val="00FE2FB9"/>
    <w:rsid w:val="00FE331F"/>
    <w:rsid w:val="00FE36A9"/>
    <w:rsid w:val="00FE3DD2"/>
    <w:rsid w:val="00FE3FD4"/>
    <w:rsid w:val="00FE44CE"/>
    <w:rsid w:val="00FE461B"/>
    <w:rsid w:val="00FE50AA"/>
    <w:rsid w:val="00FE5775"/>
    <w:rsid w:val="00FE5836"/>
    <w:rsid w:val="00FE58F1"/>
    <w:rsid w:val="00FE59B0"/>
    <w:rsid w:val="00FE5C5A"/>
    <w:rsid w:val="00FE5EF5"/>
    <w:rsid w:val="00FE6115"/>
    <w:rsid w:val="00FE61A4"/>
    <w:rsid w:val="00FE621B"/>
    <w:rsid w:val="00FE63E7"/>
    <w:rsid w:val="00FE6902"/>
    <w:rsid w:val="00FE6BAF"/>
    <w:rsid w:val="00FE7102"/>
    <w:rsid w:val="00FE74A9"/>
    <w:rsid w:val="00FE78FE"/>
    <w:rsid w:val="00FE790E"/>
    <w:rsid w:val="00FF04BD"/>
    <w:rsid w:val="00FF0C6C"/>
    <w:rsid w:val="00FF0E0B"/>
    <w:rsid w:val="00FF0E5F"/>
    <w:rsid w:val="00FF12A7"/>
    <w:rsid w:val="00FF164F"/>
    <w:rsid w:val="00FF1CEE"/>
    <w:rsid w:val="00FF260C"/>
    <w:rsid w:val="00FF272E"/>
    <w:rsid w:val="00FF3407"/>
    <w:rsid w:val="00FF3F91"/>
    <w:rsid w:val="00FF4037"/>
    <w:rsid w:val="00FF417B"/>
    <w:rsid w:val="00FF455D"/>
    <w:rsid w:val="00FF4848"/>
    <w:rsid w:val="00FF4980"/>
    <w:rsid w:val="00FF4F73"/>
    <w:rsid w:val="00FF54EF"/>
    <w:rsid w:val="00FF578D"/>
    <w:rsid w:val="00FF582D"/>
    <w:rsid w:val="00FF5982"/>
    <w:rsid w:val="00FF59C0"/>
    <w:rsid w:val="00FF6B67"/>
    <w:rsid w:val="00FF7011"/>
    <w:rsid w:val="00FF73CF"/>
    <w:rsid w:val="00FF7638"/>
    <w:rsid w:val="21D166E4"/>
    <w:rsid w:val="24E2D28E"/>
    <w:rsid w:val="2898680C"/>
    <w:rsid w:val="3092FC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5CDEF"/>
  <w15:docId w15:val="{B71CB645-EA01-4977-B5D3-9304D915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20" w:line="360" w:lineRule="auto"/>
        <w:ind w:left="357" w:hanging="357"/>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2994"/>
    <w:pPr>
      <w:ind w:left="0" w:firstLine="0"/>
    </w:pPr>
    <w:rPr>
      <w:rFonts w:cs="Arial"/>
      <w:color w:val="17365D"/>
      <w:sz w:val="24"/>
      <w:szCs w:val="22"/>
    </w:rPr>
  </w:style>
  <w:style w:type="paragraph" w:styleId="Heading1">
    <w:name w:val="heading 1"/>
    <w:basedOn w:val="Normal"/>
    <w:next w:val="Normal"/>
    <w:link w:val="Heading1Char"/>
    <w:autoRedefine/>
    <w:qFormat/>
    <w:rsid w:val="00202B8D"/>
    <w:pPr>
      <w:keepNext/>
      <w:numPr>
        <w:numId w:val="23"/>
      </w:numPr>
      <w:outlineLvl w:val="0"/>
    </w:pPr>
    <w:rPr>
      <w:b/>
      <w:bCs/>
      <w:kern w:val="32"/>
      <w:szCs w:val="32"/>
    </w:rPr>
  </w:style>
  <w:style w:type="paragraph" w:styleId="Heading2">
    <w:name w:val="heading 2"/>
    <w:basedOn w:val="Normal"/>
    <w:next w:val="Normal"/>
    <w:link w:val="Heading2Char"/>
    <w:autoRedefine/>
    <w:qFormat/>
    <w:rsid w:val="00B15770"/>
    <w:pPr>
      <w:keepNext/>
      <w:widowControl w:val="0"/>
      <w:numPr>
        <w:ilvl w:val="1"/>
        <w:numId w:val="23"/>
      </w:numPr>
      <w:autoSpaceDE w:val="0"/>
      <w:autoSpaceDN w:val="0"/>
      <w:adjustRightInd w:val="0"/>
      <w:spacing w:before="240" w:after="240"/>
      <w:ind w:right="746"/>
      <w:outlineLvl w:val="1"/>
    </w:pPr>
    <w:rPr>
      <w:b/>
      <w:bCs/>
      <w:szCs w:val="20"/>
    </w:rPr>
  </w:style>
  <w:style w:type="paragraph" w:styleId="Heading3">
    <w:name w:val="heading 3"/>
    <w:basedOn w:val="Normal"/>
    <w:next w:val="Normal"/>
    <w:link w:val="Heading3Char"/>
    <w:autoRedefine/>
    <w:qFormat/>
    <w:rsid w:val="00D7032B"/>
    <w:pPr>
      <w:keepNext/>
      <w:keepLines/>
      <w:numPr>
        <w:ilvl w:val="2"/>
        <w:numId w:val="23"/>
      </w:numPr>
      <w:outlineLvl w:val="2"/>
    </w:pPr>
    <w:rPr>
      <w:rFonts w:cs="Times New Roman"/>
      <w:b/>
      <w:bCs/>
      <w:szCs w:val="24"/>
    </w:rPr>
  </w:style>
  <w:style w:type="paragraph" w:styleId="Heading4">
    <w:name w:val="heading 4"/>
    <w:basedOn w:val="Normal"/>
    <w:next w:val="Normal"/>
    <w:link w:val="Heading4Char"/>
    <w:autoRedefine/>
    <w:qFormat/>
    <w:rsid w:val="00D475DE"/>
    <w:pPr>
      <w:keepNext/>
      <w:numPr>
        <w:ilvl w:val="3"/>
        <w:numId w:val="23"/>
      </w:numPr>
      <w:outlineLvl w:val="3"/>
    </w:pPr>
    <w:rPr>
      <w:b/>
      <w:szCs w:val="26"/>
    </w:rPr>
  </w:style>
  <w:style w:type="paragraph" w:styleId="Heading5">
    <w:name w:val="heading 5"/>
    <w:basedOn w:val="Normal"/>
    <w:next w:val="Normal"/>
    <w:link w:val="Heading5Char"/>
    <w:autoRedefine/>
    <w:qFormat/>
    <w:rsid w:val="007E1AC8"/>
    <w:pPr>
      <w:keepNext/>
      <w:widowControl w:val="0"/>
      <w:numPr>
        <w:ilvl w:val="4"/>
        <w:numId w:val="23"/>
      </w:numPr>
      <w:outlineLvl w:val="4"/>
    </w:pPr>
    <w:rPr>
      <w:b/>
      <w:szCs w:val="20"/>
    </w:rPr>
  </w:style>
  <w:style w:type="paragraph" w:styleId="Heading6">
    <w:name w:val="heading 6"/>
    <w:basedOn w:val="Normal"/>
    <w:next w:val="Normal"/>
    <w:link w:val="Heading6Char"/>
    <w:autoRedefine/>
    <w:qFormat/>
    <w:rsid w:val="003A29DA"/>
    <w:pPr>
      <w:widowControl w:val="0"/>
      <w:numPr>
        <w:ilvl w:val="5"/>
        <w:numId w:val="23"/>
      </w:numPr>
      <w:outlineLvl w:val="5"/>
    </w:pPr>
    <w:rPr>
      <w:b/>
    </w:rPr>
  </w:style>
  <w:style w:type="paragraph" w:styleId="Heading7">
    <w:name w:val="heading 7"/>
    <w:basedOn w:val="Normal"/>
    <w:next w:val="Normal"/>
    <w:link w:val="Heading7Char"/>
    <w:autoRedefine/>
    <w:qFormat/>
    <w:rsid w:val="007E1AC8"/>
    <w:pPr>
      <w:widowControl w:val="0"/>
      <w:numPr>
        <w:ilvl w:val="6"/>
        <w:numId w:val="23"/>
      </w:numPr>
      <w:kinsoku w:val="0"/>
      <w:overflowPunct w:val="0"/>
      <w:autoSpaceDE w:val="0"/>
      <w:autoSpaceDN w:val="0"/>
      <w:adjustRightInd w:val="0"/>
      <w:snapToGrid w:val="0"/>
      <w:outlineLvl w:val="6"/>
    </w:pPr>
    <w:rPr>
      <w:b/>
      <w:szCs w:val="20"/>
    </w:rPr>
  </w:style>
  <w:style w:type="paragraph" w:styleId="Heading8">
    <w:name w:val="heading 8"/>
    <w:basedOn w:val="Normal"/>
    <w:next w:val="Normal"/>
    <w:link w:val="Heading8Char"/>
    <w:autoRedefine/>
    <w:qFormat/>
    <w:rsid w:val="007E1AC8"/>
    <w:pPr>
      <w:widowControl w:val="0"/>
      <w:tabs>
        <w:tab w:val="num" w:pos="0"/>
      </w:tabs>
      <w:outlineLvl w:val="7"/>
    </w:pPr>
    <w:rPr>
      <w:b/>
      <w:szCs w:val="20"/>
    </w:rPr>
  </w:style>
  <w:style w:type="paragraph" w:styleId="Heading9">
    <w:name w:val="heading 9"/>
    <w:basedOn w:val="Normal"/>
    <w:next w:val="Normal"/>
    <w:link w:val="Heading9Char"/>
    <w:autoRedefine/>
    <w:qFormat/>
    <w:rsid w:val="007E1AC8"/>
    <w:pPr>
      <w:widowControl w:val="0"/>
      <w:tabs>
        <w:tab w:val="num" w:pos="0"/>
      </w:tabs>
      <w:outlineLvl w:val="8"/>
    </w:pPr>
    <w:rPr>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3A29DA"/>
    <w:rPr>
      <w:rFonts w:cs="Arial"/>
      <w:b/>
      <w:color w:val="17365D"/>
      <w:sz w:val="24"/>
      <w:szCs w:val="22"/>
    </w:rPr>
  </w:style>
  <w:style w:type="paragraph" w:styleId="BodyText">
    <w:name w:val="Body Text"/>
    <w:basedOn w:val="Normal"/>
    <w:link w:val="BodyTextChar"/>
    <w:semiHidden/>
    <w:rsid w:val="00997459"/>
    <w:pPr>
      <w:widowControl w:val="0"/>
      <w:autoSpaceDE w:val="0"/>
      <w:autoSpaceDN w:val="0"/>
      <w:adjustRightInd w:val="0"/>
    </w:pPr>
    <w:rPr>
      <w:sz w:val="20"/>
      <w:szCs w:val="20"/>
    </w:rPr>
  </w:style>
  <w:style w:type="paragraph" w:styleId="Header">
    <w:name w:val="header"/>
    <w:link w:val="HeaderChar"/>
    <w:uiPriority w:val="99"/>
    <w:rsid w:val="00FD1B2D"/>
    <w:pPr>
      <w:widowControl w:val="0"/>
      <w:kinsoku w:val="0"/>
      <w:overflowPunct w:val="0"/>
      <w:autoSpaceDE w:val="0"/>
      <w:autoSpaceDN w:val="0"/>
      <w:adjustRightInd w:val="0"/>
      <w:snapToGrid w:val="0"/>
      <w:spacing w:before="40" w:after="40"/>
    </w:pPr>
    <w:rPr>
      <w:rFonts w:ascii="Arial" w:hAnsi="Arial" w:cs="Arial"/>
      <w:color w:val="333399"/>
      <w:sz w:val="18"/>
      <w:szCs w:val="22"/>
    </w:rPr>
  </w:style>
  <w:style w:type="paragraph" w:styleId="TOC3">
    <w:name w:val="toc 3"/>
    <w:basedOn w:val="Normal"/>
    <w:next w:val="Normal"/>
    <w:autoRedefine/>
    <w:uiPriority w:val="39"/>
    <w:rsid w:val="00ED62DC"/>
    <w:pPr>
      <w:tabs>
        <w:tab w:val="left" w:pos="720"/>
        <w:tab w:val="right" w:leader="dot" w:pos="9639"/>
      </w:tabs>
      <w:spacing w:before="0"/>
    </w:pPr>
    <w:rPr>
      <w:b/>
      <w:noProof/>
    </w:rPr>
  </w:style>
  <w:style w:type="paragraph" w:styleId="TOC2">
    <w:name w:val="toc 2"/>
    <w:basedOn w:val="Normal"/>
    <w:next w:val="Normal"/>
    <w:autoRedefine/>
    <w:uiPriority w:val="39"/>
    <w:rsid w:val="00ED62DC"/>
    <w:pPr>
      <w:tabs>
        <w:tab w:val="left" w:pos="540"/>
        <w:tab w:val="right" w:leader="dot" w:pos="9639"/>
      </w:tabs>
      <w:spacing w:before="0"/>
      <w:jc w:val="left"/>
    </w:pPr>
    <w:rPr>
      <w:rFonts w:cs="Times New Roman"/>
      <w:b/>
      <w:noProof/>
      <w:sz w:val="26"/>
      <w:szCs w:val="20"/>
    </w:rPr>
  </w:style>
  <w:style w:type="paragraph" w:styleId="TOC4">
    <w:name w:val="toc 4"/>
    <w:basedOn w:val="Normal"/>
    <w:next w:val="Normal"/>
    <w:autoRedefine/>
    <w:uiPriority w:val="39"/>
    <w:rsid w:val="00ED62DC"/>
    <w:pPr>
      <w:tabs>
        <w:tab w:val="left" w:pos="900"/>
        <w:tab w:val="right" w:leader="dot" w:pos="9639"/>
      </w:tabs>
      <w:spacing w:before="0"/>
    </w:pPr>
    <w:rPr>
      <w:noProof/>
    </w:rPr>
  </w:style>
  <w:style w:type="character" w:styleId="PageNumber">
    <w:name w:val="page number"/>
    <w:basedOn w:val="DefaultParagraphFont"/>
    <w:semiHidden/>
    <w:rsid w:val="00997459"/>
  </w:style>
  <w:style w:type="paragraph" w:styleId="TOC5">
    <w:name w:val="toc 5"/>
    <w:basedOn w:val="Normal"/>
    <w:next w:val="Normal"/>
    <w:autoRedefine/>
    <w:uiPriority w:val="39"/>
    <w:rsid w:val="00ED62DC"/>
    <w:pPr>
      <w:tabs>
        <w:tab w:val="left" w:pos="1100"/>
        <w:tab w:val="right" w:leader="dot" w:pos="9639"/>
      </w:tabs>
      <w:spacing w:before="0"/>
      <w:ind w:left="720"/>
    </w:pPr>
    <w:rPr>
      <w:i/>
      <w:noProof/>
    </w:rPr>
  </w:style>
  <w:style w:type="character" w:styleId="Hyperlink">
    <w:name w:val="Hyperlink"/>
    <w:basedOn w:val="CommentReference"/>
    <w:uiPriority w:val="99"/>
    <w:unhideWhenUsed/>
    <w:rsid w:val="00904D5C"/>
    <w:rPr>
      <w:rFonts w:ascii="Times New Roman" w:eastAsia="GulimChe" w:hAnsi="Times New Roman"/>
      <w:b/>
      <w:i w:val="0"/>
      <w:color w:val="17365D"/>
      <w:sz w:val="24"/>
      <w:szCs w:val="16"/>
      <w:u w:val="none"/>
      <w:lang w:val="en-US" w:eastAsia="en-US" w:bidi="ar-SA"/>
    </w:rPr>
  </w:style>
  <w:style w:type="table" w:styleId="TableGrid">
    <w:name w:val="Table Grid"/>
    <w:aliases w:val="Table format,Table"/>
    <w:basedOn w:val="TableNormal"/>
    <w:uiPriority w:val="59"/>
    <w:rsid w:val="00997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997459"/>
    <w:pPr>
      <w:shd w:val="clear" w:color="auto" w:fill="000080"/>
    </w:pPr>
    <w:rPr>
      <w:rFonts w:ascii="Tahoma" w:hAnsi="Tahoma" w:cs="Tahoma"/>
      <w:sz w:val="20"/>
      <w:szCs w:val="20"/>
    </w:rPr>
  </w:style>
  <w:style w:type="paragraph" w:customStyle="1" w:styleId="StyleHeading1LinespacingMultiple13li">
    <w:name w:val="Style Heading 1 + Line spacing:  Multiple 1.3 li"/>
    <w:basedOn w:val="Heading1"/>
    <w:semiHidden/>
    <w:rsid w:val="0019283B"/>
    <w:rPr>
      <w:rFonts w:cs="Times New Roman"/>
      <w:szCs w:val="20"/>
    </w:rPr>
  </w:style>
  <w:style w:type="paragraph" w:customStyle="1" w:styleId="StyleHeading3LinespacingMultiple13li">
    <w:name w:val="Style Heading 3 + Line spacing:  Multiple 1.3 li"/>
    <w:basedOn w:val="Heading3"/>
    <w:semiHidden/>
    <w:rsid w:val="0019283B"/>
    <w:rPr>
      <w:szCs w:val="20"/>
    </w:rPr>
  </w:style>
  <w:style w:type="paragraph" w:customStyle="1" w:styleId="StyleHeading2LinespacingMultiple13li">
    <w:name w:val="Style Heading 2 + Line spacing:  Multiple 1.3 li"/>
    <w:basedOn w:val="Heading2"/>
    <w:semiHidden/>
    <w:rsid w:val="0019283B"/>
    <w:rPr>
      <w:rFonts w:cs="Times New Roman"/>
    </w:rPr>
  </w:style>
  <w:style w:type="paragraph" w:styleId="BodyTextIndent">
    <w:name w:val="Body Text Indent"/>
    <w:basedOn w:val="Normal"/>
    <w:link w:val="BodyTextIndentChar"/>
    <w:semiHidden/>
    <w:rsid w:val="004D086D"/>
    <w:pPr>
      <w:spacing w:after="120"/>
      <w:ind w:left="360"/>
    </w:pPr>
  </w:style>
  <w:style w:type="paragraph" w:customStyle="1" w:styleId="Style7">
    <w:name w:val="Style7"/>
    <w:basedOn w:val="Normal"/>
    <w:semiHidden/>
    <w:rsid w:val="00D93CAA"/>
    <w:pPr>
      <w:tabs>
        <w:tab w:val="left" w:pos="851"/>
      </w:tabs>
      <w:spacing w:after="120"/>
      <w:ind w:firstLine="567"/>
    </w:pPr>
    <w:rPr>
      <w:rFonts w:ascii=".VnArial" w:hAnsi=".VnArial"/>
      <w:szCs w:val="20"/>
    </w:rPr>
  </w:style>
  <w:style w:type="paragraph" w:customStyle="1" w:styleId="Style1">
    <w:name w:val="Style1"/>
    <w:basedOn w:val="Normal"/>
    <w:link w:val="Style1Char"/>
    <w:semiHidden/>
    <w:rsid w:val="00313559"/>
    <w:pPr>
      <w:ind w:firstLine="567"/>
    </w:pPr>
    <w:rPr>
      <w:rFonts w:ascii=".VnArial" w:hAnsi=".VnArial"/>
      <w:szCs w:val="20"/>
    </w:rPr>
  </w:style>
  <w:style w:type="character" w:customStyle="1" w:styleId="Style1Char">
    <w:name w:val="Style1 Char"/>
    <w:basedOn w:val="DefaultParagraphFont"/>
    <w:link w:val="Style1"/>
    <w:rsid w:val="00740F2F"/>
    <w:rPr>
      <w:rFonts w:ascii=".VnArial" w:hAnsi=".VnArial"/>
      <w:color w:val="333399"/>
      <w:sz w:val="22"/>
      <w:lang w:val="en-US" w:eastAsia="en-US" w:bidi="ar-SA"/>
    </w:rPr>
  </w:style>
  <w:style w:type="paragraph" w:customStyle="1" w:styleId="Style6">
    <w:name w:val="Style6"/>
    <w:basedOn w:val="Normal"/>
    <w:semiHidden/>
    <w:rsid w:val="00D93CAA"/>
    <w:pPr>
      <w:tabs>
        <w:tab w:val="num" w:pos="360"/>
      </w:tabs>
      <w:spacing w:before="240" w:after="120"/>
    </w:pPr>
    <w:rPr>
      <w:rFonts w:ascii=".VnArial" w:hAnsi=".VnArial"/>
      <w:szCs w:val="20"/>
    </w:rPr>
  </w:style>
  <w:style w:type="paragraph" w:customStyle="1" w:styleId="StyleArial10ptCenteredLinespacing15lines">
    <w:name w:val="Style Arial 10 pt Centered Line spacing:  1.5 lines"/>
    <w:basedOn w:val="Normal"/>
    <w:semiHidden/>
    <w:rsid w:val="00FB3DC7"/>
    <w:pPr>
      <w:jc w:val="center"/>
    </w:pPr>
    <w:rPr>
      <w:rFonts w:eastAsia="MS Mincho"/>
      <w:szCs w:val="20"/>
      <w:lang w:eastAsia="ja-JP"/>
    </w:rPr>
  </w:style>
  <w:style w:type="paragraph" w:customStyle="1" w:styleId="Headding6">
    <w:name w:val="Head ding 6"/>
    <w:basedOn w:val="Normal"/>
    <w:semiHidden/>
    <w:rsid w:val="00D93CAA"/>
    <w:pPr>
      <w:tabs>
        <w:tab w:val="num" w:pos="360"/>
      </w:tabs>
      <w:spacing w:line="288" w:lineRule="auto"/>
      <w:ind w:left="360" w:hanging="360"/>
      <w:outlineLvl w:val="0"/>
    </w:pPr>
  </w:style>
  <w:style w:type="paragraph" w:customStyle="1" w:styleId="Style3">
    <w:name w:val="Style3"/>
    <w:basedOn w:val="Heading3"/>
    <w:semiHidden/>
    <w:rsid w:val="00375BF8"/>
  </w:style>
  <w:style w:type="paragraph" w:customStyle="1" w:styleId="StyleHeading4TimesNewRoman1">
    <w:name w:val="Style Heading 4 + Times New Roman1"/>
    <w:basedOn w:val="Heading4"/>
    <w:semiHidden/>
    <w:rsid w:val="00375BF8"/>
    <w:rPr>
      <w:bCs/>
      <w:lang w:val="vi-VN"/>
    </w:rPr>
  </w:style>
  <w:style w:type="paragraph" w:customStyle="1" w:styleId="Style2">
    <w:name w:val="Style2"/>
    <w:basedOn w:val="Heading2"/>
    <w:semiHidden/>
    <w:rsid w:val="00375BF8"/>
  </w:style>
  <w:style w:type="paragraph" w:styleId="Footer">
    <w:name w:val="footer"/>
    <w:basedOn w:val="Normal"/>
    <w:link w:val="FooterChar"/>
    <w:uiPriority w:val="99"/>
    <w:rsid w:val="00F31317"/>
    <w:pPr>
      <w:tabs>
        <w:tab w:val="center" w:pos="4680"/>
        <w:tab w:val="right" w:pos="9360"/>
      </w:tabs>
    </w:pPr>
  </w:style>
  <w:style w:type="character" w:customStyle="1" w:styleId="FooterChar">
    <w:name w:val="Footer Char"/>
    <w:basedOn w:val="DefaultParagraphFont"/>
    <w:link w:val="Footer"/>
    <w:uiPriority w:val="99"/>
    <w:rsid w:val="00F31317"/>
    <w:rPr>
      <w:rFonts w:ascii="Arial" w:hAnsi="Arial" w:cs="Arial"/>
      <w:color w:val="17365D"/>
      <w:sz w:val="24"/>
      <w:szCs w:val="22"/>
    </w:rPr>
  </w:style>
  <w:style w:type="paragraph" w:styleId="TOC1">
    <w:name w:val="toc 1"/>
    <w:basedOn w:val="Normal"/>
    <w:next w:val="Normal"/>
    <w:autoRedefine/>
    <w:uiPriority w:val="39"/>
    <w:rsid w:val="00ED62DC"/>
    <w:pPr>
      <w:tabs>
        <w:tab w:val="left" w:pos="480"/>
        <w:tab w:val="right" w:leader="dot" w:pos="9639"/>
      </w:tabs>
      <w:spacing w:before="0"/>
      <w:ind w:right="720"/>
    </w:pPr>
    <w:rPr>
      <w:b/>
      <w:noProof/>
      <w:sz w:val="28"/>
    </w:rPr>
  </w:style>
  <w:style w:type="character" w:styleId="FollowedHyperlink">
    <w:name w:val="FollowedHyperlink"/>
    <w:basedOn w:val="DefaultParagraphFont"/>
    <w:semiHidden/>
    <w:rsid w:val="00200904"/>
    <w:rPr>
      <w:rFonts w:ascii="Arial" w:eastAsia="GulimChe" w:hAnsi="Arial"/>
      <w:b/>
      <w:i/>
      <w:color w:val="800080"/>
      <w:sz w:val="24"/>
      <w:u w:val="single"/>
      <w:lang w:val="en-US" w:eastAsia="en-US" w:bidi="ar-SA"/>
    </w:rPr>
  </w:style>
  <w:style w:type="paragraph" w:customStyle="1" w:styleId="Heading2Font">
    <w:name w:val="Heading 2 Font"/>
    <w:basedOn w:val="Heading2"/>
    <w:next w:val="BodyText"/>
    <w:semiHidden/>
    <w:rsid w:val="00375BF8"/>
    <w:pPr>
      <w:widowControl/>
      <w:numPr>
        <w:ilvl w:val="0"/>
        <w:numId w:val="0"/>
      </w:numPr>
      <w:tabs>
        <w:tab w:val="left" w:pos="720"/>
        <w:tab w:val="num" w:pos="1080"/>
      </w:tabs>
      <w:overflowPunct w:val="0"/>
      <w:ind w:left="1080" w:hanging="720"/>
      <w:textAlignment w:val="baseline"/>
      <w:outlineLvl w:val="9"/>
    </w:pPr>
    <w:rPr>
      <w:rFonts w:eastAsia="BatangChe" w:cs="Times New Roman"/>
      <w:bCs w:val="0"/>
      <w:i/>
      <w:lang w:val="en-GB" w:eastAsia="ko-KR"/>
    </w:rPr>
  </w:style>
  <w:style w:type="paragraph" w:customStyle="1" w:styleId="NormalTableText">
    <w:name w:val="Normal Table Text"/>
    <w:basedOn w:val="Normal"/>
    <w:semiHidden/>
    <w:rsid w:val="00375BF8"/>
    <w:pPr>
      <w:overflowPunct w:val="0"/>
      <w:autoSpaceDE w:val="0"/>
      <w:autoSpaceDN w:val="0"/>
      <w:adjustRightInd w:val="0"/>
      <w:textAlignment w:val="baseline"/>
    </w:pPr>
    <w:rPr>
      <w:rFonts w:eastAsia="BatangChe"/>
      <w:sz w:val="20"/>
      <w:szCs w:val="20"/>
      <w:lang w:val="en-GB" w:eastAsia="ko-KR"/>
    </w:rPr>
  </w:style>
  <w:style w:type="paragraph" w:customStyle="1" w:styleId="InfoBlue">
    <w:name w:val="InfoBlue"/>
    <w:basedOn w:val="Normal"/>
    <w:next w:val="BodyText"/>
    <w:autoRedefine/>
    <w:semiHidden/>
    <w:rsid w:val="00375BF8"/>
    <w:pPr>
      <w:widowControl w:val="0"/>
      <w:spacing w:after="120" w:line="240" w:lineRule="atLeast"/>
      <w:ind w:left="720"/>
    </w:pPr>
    <w:rPr>
      <w:i/>
      <w:color w:val="0000FF"/>
      <w:sz w:val="20"/>
      <w:szCs w:val="20"/>
    </w:rPr>
  </w:style>
  <w:style w:type="paragraph" w:customStyle="1" w:styleId="a3">
    <w:name w:val="문서제목"/>
    <w:basedOn w:val="BodyText3"/>
    <w:semiHidden/>
    <w:rsid w:val="00634840"/>
    <w:pPr>
      <w:spacing w:before="60" w:after="0"/>
      <w:jc w:val="right"/>
    </w:pPr>
    <w:rPr>
      <w:rFonts w:ascii="Arial Black" w:eastAsia="GulimChe" w:hAnsi="Arial Black"/>
      <w:b/>
      <w:color w:val="FFFFFF"/>
      <w:sz w:val="64"/>
      <w:szCs w:val="20"/>
      <w:lang w:eastAsia="ko-KR"/>
    </w:rPr>
  </w:style>
  <w:style w:type="paragraph" w:styleId="BodyText3">
    <w:name w:val="Body Text 3"/>
    <w:basedOn w:val="Normal"/>
    <w:link w:val="BodyText3Char"/>
    <w:semiHidden/>
    <w:rsid w:val="00634840"/>
    <w:pPr>
      <w:spacing w:after="120"/>
    </w:pPr>
    <w:rPr>
      <w:sz w:val="16"/>
      <w:szCs w:val="16"/>
    </w:rPr>
  </w:style>
  <w:style w:type="numbering" w:customStyle="1" w:styleId="Style9">
    <w:name w:val="Style9"/>
    <w:uiPriority w:val="99"/>
    <w:rsid w:val="00407E7C"/>
    <w:pPr>
      <w:numPr>
        <w:numId w:val="26"/>
      </w:numPr>
    </w:pPr>
  </w:style>
  <w:style w:type="character" w:customStyle="1" w:styleId="StyleBold">
    <w:name w:val="Style Bold"/>
    <w:basedOn w:val="DefaultParagraphFont"/>
    <w:semiHidden/>
    <w:rsid w:val="00AD094D"/>
    <w:rPr>
      <w:rFonts w:ascii="Arial" w:hAnsi="Arial"/>
      <w:b/>
      <w:bCs/>
      <w:i/>
      <w:color w:val="333399"/>
      <w:sz w:val="22"/>
    </w:rPr>
  </w:style>
  <w:style w:type="paragraph" w:customStyle="1" w:styleId="TP-Graphic">
    <w:name w:val="TP-Graphic"/>
    <w:basedOn w:val="Normal"/>
    <w:semiHidden/>
    <w:rsid w:val="00076446"/>
    <w:pPr>
      <w:overflowPunct w:val="0"/>
      <w:autoSpaceDE w:val="0"/>
      <w:autoSpaceDN w:val="0"/>
      <w:adjustRightInd w:val="0"/>
      <w:spacing w:before="60" w:after="60"/>
      <w:jc w:val="right"/>
    </w:pPr>
    <w:rPr>
      <w:rFonts w:eastAsia="BatangChe"/>
      <w:color w:val="auto"/>
      <w:sz w:val="40"/>
      <w:szCs w:val="20"/>
      <w:lang w:val="en-GB" w:eastAsia="ko-KR"/>
    </w:rPr>
  </w:style>
  <w:style w:type="paragraph" w:customStyle="1" w:styleId="4">
    <w:name w:val="개요 4 바탕글"/>
    <w:semiHidden/>
    <w:rsid w:val="0007644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00"/>
    </w:pPr>
    <w:rPr>
      <w:rFonts w:ascii="BatangChe" w:eastAsia="BatangChe"/>
      <w:color w:val="000000"/>
      <w:sz w:val="22"/>
      <w:lang w:eastAsia="ko-KR"/>
    </w:rPr>
  </w:style>
  <w:style w:type="paragraph" w:styleId="CommentText">
    <w:name w:val="annotation text"/>
    <w:basedOn w:val="Normal"/>
    <w:link w:val="CommentTextChar"/>
    <w:semiHidden/>
    <w:rsid w:val="00F65508"/>
    <w:rPr>
      <w:sz w:val="20"/>
      <w:szCs w:val="20"/>
    </w:rPr>
  </w:style>
  <w:style w:type="paragraph" w:customStyle="1" w:styleId="Style114ptRight">
    <w:name w:val="Style1 + 14 pt Right"/>
    <w:basedOn w:val="Style1"/>
    <w:semiHidden/>
    <w:rsid w:val="00740F2F"/>
    <w:pPr>
      <w:snapToGrid w:val="0"/>
      <w:spacing w:before="60" w:after="60" w:line="240" w:lineRule="auto"/>
      <w:ind w:firstLine="0"/>
      <w:jc w:val="right"/>
    </w:pPr>
    <w:rPr>
      <w:rFonts w:ascii="Arial" w:hAnsi="Arial"/>
      <w:b/>
      <w:bCs/>
      <w:sz w:val="28"/>
    </w:rPr>
  </w:style>
  <w:style w:type="paragraph" w:styleId="TOC6">
    <w:name w:val="toc 6"/>
    <w:basedOn w:val="Normal"/>
    <w:next w:val="Normal"/>
    <w:uiPriority w:val="39"/>
    <w:rsid w:val="00175E68"/>
    <w:pPr>
      <w:spacing w:before="0"/>
      <w:ind w:left="1100"/>
      <w:jc w:val="left"/>
    </w:pPr>
    <w:rPr>
      <w:rFonts w:cs="Times New Roman"/>
      <w:sz w:val="18"/>
      <w:szCs w:val="18"/>
    </w:rPr>
  </w:style>
  <w:style w:type="paragraph" w:styleId="TableofFigures">
    <w:name w:val="table of figures"/>
    <w:basedOn w:val="Normal"/>
    <w:next w:val="Normal"/>
    <w:semiHidden/>
    <w:rsid w:val="00C15E2A"/>
  </w:style>
  <w:style w:type="paragraph" w:customStyle="1" w:styleId="StyleHeading6">
    <w:name w:val="Style Heading 6 +"/>
    <w:basedOn w:val="Heading6"/>
    <w:link w:val="StyleHeading6Char"/>
    <w:semiHidden/>
    <w:rsid w:val="00D93CAA"/>
    <w:pPr>
      <w:widowControl/>
      <w:numPr>
        <w:ilvl w:val="0"/>
        <w:numId w:val="0"/>
      </w:numPr>
      <w:tabs>
        <w:tab w:val="num" w:pos="360"/>
      </w:tabs>
      <w:snapToGrid w:val="0"/>
      <w:spacing w:line="240" w:lineRule="auto"/>
      <w:ind w:left="360" w:hanging="360"/>
    </w:pPr>
    <w:rPr>
      <w:rFonts w:eastAsia="GulimChe"/>
      <w:b w:val="0"/>
      <w:bCs/>
      <w:i/>
      <w:lang w:eastAsia="ko-KR"/>
    </w:rPr>
  </w:style>
  <w:style w:type="character" w:customStyle="1" w:styleId="StyleHeading6Char">
    <w:name w:val="Style Heading 6 + Char"/>
    <w:basedOn w:val="Heading6Char"/>
    <w:link w:val="StyleHeading6"/>
    <w:rsid w:val="00D93CAA"/>
    <w:rPr>
      <w:rFonts w:ascii="Arial" w:eastAsia="GulimChe" w:hAnsi="Arial" w:cs="Arial"/>
      <w:b/>
      <w:bCs/>
      <w:color w:val="17365D"/>
      <w:sz w:val="26"/>
      <w:szCs w:val="22"/>
      <w:lang w:eastAsia="ko-KR"/>
    </w:rPr>
  </w:style>
  <w:style w:type="paragraph" w:styleId="TOC7">
    <w:name w:val="toc 7"/>
    <w:basedOn w:val="Normal"/>
    <w:next w:val="Normal"/>
    <w:uiPriority w:val="39"/>
    <w:rsid w:val="00200904"/>
    <w:pPr>
      <w:spacing w:before="0"/>
      <w:ind w:left="1320"/>
      <w:jc w:val="left"/>
    </w:pPr>
    <w:rPr>
      <w:rFonts w:cs="Times New Roman"/>
      <w:sz w:val="18"/>
      <w:szCs w:val="18"/>
    </w:rPr>
  </w:style>
  <w:style w:type="paragraph" w:styleId="TOC8">
    <w:name w:val="toc 8"/>
    <w:basedOn w:val="Normal"/>
    <w:next w:val="Normal"/>
    <w:uiPriority w:val="39"/>
    <w:rsid w:val="00200904"/>
    <w:pPr>
      <w:spacing w:before="0"/>
      <w:ind w:left="1540"/>
      <w:jc w:val="left"/>
    </w:pPr>
    <w:rPr>
      <w:rFonts w:cs="Times New Roman"/>
      <w:sz w:val="18"/>
      <w:szCs w:val="18"/>
    </w:rPr>
  </w:style>
  <w:style w:type="paragraph" w:styleId="TOC9">
    <w:name w:val="toc 9"/>
    <w:basedOn w:val="Normal"/>
    <w:next w:val="Normal"/>
    <w:uiPriority w:val="39"/>
    <w:rsid w:val="00200904"/>
    <w:pPr>
      <w:spacing w:before="0"/>
      <w:ind w:left="1760"/>
      <w:jc w:val="left"/>
    </w:pPr>
    <w:rPr>
      <w:rFonts w:cs="Times New Roman"/>
      <w:sz w:val="18"/>
      <w:szCs w:val="18"/>
    </w:rPr>
  </w:style>
  <w:style w:type="paragraph" w:styleId="NormalIndent">
    <w:name w:val="Normal Indent"/>
    <w:basedOn w:val="Normal"/>
    <w:semiHidden/>
    <w:rsid w:val="00200904"/>
    <w:pPr>
      <w:spacing w:before="60" w:after="60"/>
      <w:ind w:left="360"/>
    </w:pPr>
    <w:rPr>
      <w:rFonts w:eastAsia="GulimChe" w:cs="Times New Roman"/>
      <w:szCs w:val="20"/>
      <w:lang w:eastAsia="ko-KR"/>
    </w:rPr>
  </w:style>
  <w:style w:type="paragraph" w:styleId="FootnoteText">
    <w:name w:val="footnote text"/>
    <w:basedOn w:val="Normal"/>
    <w:link w:val="FootnoteTextChar"/>
    <w:semiHidden/>
    <w:rsid w:val="00200904"/>
    <w:pPr>
      <w:spacing w:after="60"/>
    </w:pPr>
    <w:rPr>
      <w:rFonts w:eastAsia="GulimChe" w:cs="Times New Roman"/>
      <w:szCs w:val="20"/>
    </w:rPr>
  </w:style>
  <w:style w:type="paragraph" w:styleId="Caption">
    <w:name w:val="caption"/>
    <w:basedOn w:val="Normal"/>
    <w:next w:val="Normal"/>
    <w:autoRedefine/>
    <w:qFormat/>
    <w:rsid w:val="00D7032B"/>
    <w:pPr>
      <w:jc w:val="left"/>
    </w:pPr>
    <w:rPr>
      <w:b/>
      <w:bCs/>
      <w:szCs w:val="20"/>
    </w:rPr>
  </w:style>
  <w:style w:type="paragraph" w:styleId="TOAHeading">
    <w:name w:val="toa heading"/>
    <w:basedOn w:val="Normal"/>
    <w:next w:val="Normal"/>
    <w:semiHidden/>
    <w:rsid w:val="00200904"/>
    <w:pPr>
      <w:spacing w:after="60"/>
    </w:pPr>
    <w:rPr>
      <w:rFonts w:eastAsia="GulimChe"/>
      <w:b/>
      <w:bCs/>
      <w:szCs w:val="24"/>
      <w:lang w:eastAsia="ko-KR"/>
    </w:rPr>
  </w:style>
  <w:style w:type="paragraph" w:styleId="BodyText2">
    <w:name w:val="Body Text 2"/>
    <w:basedOn w:val="Normal"/>
    <w:link w:val="BodyText2Char"/>
    <w:semiHidden/>
    <w:rsid w:val="00200904"/>
    <w:pPr>
      <w:spacing w:before="60" w:after="60"/>
    </w:pPr>
    <w:rPr>
      <w:rFonts w:eastAsia="GulimChe" w:cs="Times New Roman"/>
      <w:szCs w:val="20"/>
      <w:lang w:eastAsia="ko-KR"/>
    </w:rPr>
  </w:style>
  <w:style w:type="paragraph" w:styleId="BodyTextIndent2">
    <w:name w:val="Body Text Indent 2"/>
    <w:basedOn w:val="Normal"/>
    <w:link w:val="BodyTextIndent2Char"/>
    <w:semiHidden/>
    <w:rsid w:val="00200904"/>
    <w:pPr>
      <w:numPr>
        <w:ilvl w:val="12"/>
      </w:numPr>
      <w:spacing w:before="60" w:after="60"/>
      <w:ind w:left="360" w:hanging="360"/>
    </w:pPr>
    <w:rPr>
      <w:rFonts w:eastAsia="GulimChe" w:cs="Times New Roman"/>
      <w:szCs w:val="20"/>
      <w:lang w:eastAsia="ko-KR"/>
    </w:rPr>
  </w:style>
  <w:style w:type="paragraph" w:styleId="BodyTextIndent3">
    <w:name w:val="Body Text Indent 3"/>
    <w:basedOn w:val="Normal"/>
    <w:link w:val="BodyTextIndent3Char"/>
    <w:semiHidden/>
    <w:rsid w:val="00200904"/>
    <w:pPr>
      <w:spacing w:before="60" w:after="60"/>
      <w:ind w:left="720"/>
    </w:pPr>
    <w:rPr>
      <w:rFonts w:eastAsia="GulimChe" w:cs="Times New Roman"/>
      <w:szCs w:val="20"/>
      <w:lang w:eastAsia="ko-KR"/>
    </w:rPr>
  </w:style>
  <w:style w:type="paragraph" w:styleId="PlainText">
    <w:name w:val="Plain Text"/>
    <w:basedOn w:val="Normal"/>
    <w:semiHidden/>
    <w:rsid w:val="00200904"/>
    <w:pPr>
      <w:spacing w:before="60" w:after="60"/>
    </w:pPr>
    <w:rPr>
      <w:rFonts w:ascii="Courier New" w:eastAsia="GulimChe" w:hAnsi="Courier New" w:cs="Times New Roman"/>
      <w:szCs w:val="20"/>
      <w:lang w:eastAsia="ko-KR"/>
    </w:rPr>
  </w:style>
  <w:style w:type="paragraph" w:customStyle="1" w:styleId="SubItalS2">
    <w:name w:val="Sub Ital (S2)"/>
    <w:semiHidden/>
    <w:rsid w:val="00200904"/>
    <w:pPr>
      <w:tabs>
        <w:tab w:val="right" w:pos="10800"/>
      </w:tabs>
      <w:spacing w:after="200" w:line="240" w:lineRule="atLeast"/>
      <w:ind w:left="3283"/>
    </w:pPr>
    <w:rPr>
      <w:rFonts w:ascii="ITCCentury Book" w:eastAsia="BatangChe" w:hAnsi="ITCCentury Book"/>
      <w:i/>
      <w:color w:val="000000"/>
      <w:lang w:eastAsia="ko-KR"/>
    </w:rPr>
  </w:style>
  <w:style w:type="paragraph" w:customStyle="1" w:styleId="Subhead">
    <w:name w:val="Subhead"/>
    <w:semiHidden/>
    <w:rsid w:val="00200904"/>
    <w:pPr>
      <w:spacing w:before="72" w:after="72"/>
    </w:pPr>
    <w:rPr>
      <w:rFonts w:eastAsia="BatangChe"/>
      <w:b/>
      <w:color w:val="000000"/>
      <w:lang w:eastAsia="ko-KR"/>
    </w:rPr>
  </w:style>
  <w:style w:type="paragraph" w:customStyle="1" w:styleId="Outline1">
    <w:name w:val="Outline1"/>
    <w:next w:val="BodyText"/>
    <w:semiHidden/>
    <w:rsid w:val="00200904"/>
    <w:pPr>
      <w:tabs>
        <w:tab w:val="left" w:pos="553"/>
      </w:tabs>
      <w:spacing w:before="288" w:after="144" w:line="280" w:lineRule="atLeast"/>
    </w:pPr>
    <w:rPr>
      <w:rFonts w:ascii="Arial" w:eastAsia="BatangChe" w:hAnsi="Arial"/>
      <w:b/>
      <w:color w:val="000000"/>
      <w:sz w:val="28"/>
      <w:lang w:eastAsia="ko-KR"/>
    </w:rPr>
  </w:style>
  <w:style w:type="numbering" w:customStyle="1" w:styleId="Style8">
    <w:name w:val="Style8"/>
    <w:uiPriority w:val="99"/>
    <w:rsid w:val="00D7032B"/>
    <w:pPr>
      <w:numPr>
        <w:numId w:val="24"/>
      </w:numPr>
    </w:pPr>
  </w:style>
  <w:style w:type="paragraph" w:customStyle="1" w:styleId="TableText2">
    <w:name w:val="Table Text 2"/>
    <w:semiHidden/>
    <w:rsid w:val="00200904"/>
    <w:pPr>
      <w:spacing w:before="60" w:after="60"/>
    </w:pPr>
    <w:rPr>
      <w:rFonts w:ascii="BatangChe" w:eastAsia="MS Mincho" w:hAnsi="CenturySchoolbook"/>
      <w:color w:val="000000"/>
    </w:rPr>
  </w:style>
  <w:style w:type="paragraph" w:customStyle="1" w:styleId="Level2">
    <w:name w:val="Level 2"/>
    <w:semiHidden/>
    <w:rsid w:val="00200904"/>
    <w:pPr>
      <w:spacing w:after="288"/>
    </w:pPr>
    <w:rPr>
      <w:rFonts w:eastAsia="BatangChe"/>
      <w:color w:val="000000"/>
      <w:sz w:val="24"/>
      <w:lang w:eastAsia="ko-KR"/>
    </w:rPr>
  </w:style>
  <w:style w:type="paragraph" w:customStyle="1" w:styleId="BodySingle">
    <w:name w:val="Body Single"/>
    <w:basedOn w:val="BodyText"/>
    <w:semiHidden/>
    <w:rsid w:val="00200904"/>
    <w:pPr>
      <w:widowControl/>
      <w:suppressAutoHyphens/>
      <w:autoSpaceDE/>
      <w:autoSpaceDN/>
      <w:adjustRightInd/>
      <w:spacing w:line="-240" w:lineRule="auto"/>
      <w:ind w:left="3289"/>
    </w:pPr>
    <w:rPr>
      <w:rFonts w:ascii="ITCCenturyBookT" w:eastAsia="BatangChe" w:hAnsi="ITCCenturyBookT" w:cs="Times New Roman"/>
      <w:color w:val="auto"/>
      <w:lang w:eastAsia="ko-KR"/>
    </w:rPr>
  </w:style>
  <w:style w:type="paragraph" w:customStyle="1" w:styleId="Heading">
    <w:name w:val="Heading"/>
    <w:basedOn w:val="Normal"/>
    <w:semiHidden/>
    <w:rsid w:val="00200904"/>
    <w:pPr>
      <w:tabs>
        <w:tab w:val="left" w:pos="454"/>
      </w:tabs>
      <w:suppressAutoHyphens/>
      <w:spacing w:before="60" w:after="60" w:line="-240" w:lineRule="auto"/>
    </w:pPr>
    <w:rPr>
      <w:rFonts w:ascii="ITCCenturyBookT" w:eastAsia="GulimChe" w:hAnsi="ITCCenturyBookT" w:cs="Times New Roman"/>
      <w:b/>
      <w:szCs w:val="20"/>
      <w:lang w:eastAsia="ko-KR"/>
    </w:rPr>
  </w:style>
  <w:style w:type="paragraph" w:customStyle="1" w:styleId="SubheadBold">
    <w:name w:val="Subhead Bold"/>
    <w:basedOn w:val="BodyText"/>
    <w:semiHidden/>
    <w:rsid w:val="00200904"/>
    <w:pPr>
      <w:widowControl/>
      <w:suppressAutoHyphens/>
      <w:autoSpaceDE/>
      <w:autoSpaceDN/>
      <w:adjustRightInd/>
      <w:spacing w:after="200"/>
      <w:ind w:left="3289"/>
    </w:pPr>
    <w:rPr>
      <w:rFonts w:ascii="ITCCenturyBookT" w:eastAsia="BatangChe" w:hAnsi="ITCCenturyBookT" w:cs="Times New Roman"/>
      <w:b/>
      <w:color w:val="auto"/>
      <w:lang w:eastAsia="ko-KR"/>
    </w:rPr>
  </w:style>
  <w:style w:type="paragraph" w:customStyle="1" w:styleId="SubheadBoldItalic">
    <w:name w:val="Subhead BoldItalic"/>
    <w:basedOn w:val="BodyText"/>
    <w:semiHidden/>
    <w:rsid w:val="00200904"/>
    <w:pPr>
      <w:widowControl/>
      <w:suppressAutoHyphens/>
      <w:autoSpaceDE/>
      <w:autoSpaceDN/>
      <w:adjustRightInd/>
      <w:spacing w:after="200"/>
      <w:ind w:left="3289"/>
    </w:pPr>
    <w:rPr>
      <w:rFonts w:ascii="ITCCenturyBookT" w:eastAsia="BatangChe" w:hAnsi="ITCCenturyBookT" w:cs="Times New Roman"/>
      <w:b/>
      <w:i/>
      <w:color w:val="auto"/>
      <w:lang w:eastAsia="ko-KR"/>
    </w:rPr>
  </w:style>
  <w:style w:type="paragraph" w:customStyle="1" w:styleId="NumbersRN">
    <w:name w:val="Numbers (RN)"/>
    <w:semiHidden/>
    <w:rsid w:val="00200904"/>
    <w:pPr>
      <w:tabs>
        <w:tab w:val="left" w:pos="1701"/>
        <w:tab w:val="right" w:pos="3135"/>
        <w:tab w:val="left" w:pos="3288"/>
      </w:tabs>
      <w:ind w:left="3288" w:hanging="1587"/>
    </w:pPr>
    <w:rPr>
      <w:rFonts w:ascii="ITCCenturyBookT" w:eastAsia="BatangChe" w:hAnsi="ITCCenturyBookT"/>
      <w:color w:val="000000"/>
      <w:lang w:eastAsia="ko-KR"/>
    </w:rPr>
  </w:style>
  <w:style w:type="paragraph" w:customStyle="1" w:styleId="SubBoldS1">
    <w:name w:val="Sub Bold (S1)"/>
    <w:semiHidden/>
    <w:rsid w:val="0020090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pPr>
    <w:rPr>
      <w:rFonts w:ascii="ITCCenturyBookT" w:eastAsia="BatangChe" w:hAnsi="ITCCenturyBookT"/>
      <w:b/>
      <w:color w:val="000000"/>
    </w:rPr>
  </w:style>
  <w:style w:type="paragraph" w:customStyle="1" w:styleId="NumberList">
    <w:name w:val="Number List"/>
    <w:semiHidden/>
    <w:rsid w:val="00200904"/>
    <w:pPr>
      <w:tabs>
        <w:tab w:val="left" w:pos="576"/>
      </w:tabs>
    </w:pPr>
    <w:rPr>
      <w:rFonts w:eastAsia="BatangChe"/>
      <w:color w:val="000000"/>
      <w:lang w:eastAsia="ko-KR"/>
    </w:rPr>
  </w:style>
  <w:style w:type="paragraph" w:customStyle="1" w:styleId="SubBItalS3">
    <w:name w:val="Sub BItal(S3)"/>
    <w:semiHidden/>
    <w:rsid w:val="00200904"/>
    <w:pPr>
      <w:snapToGrid w:val="0"/>
      <w:spacing w:after="200" w:line="240" w:lineRule="atLeast"/>
      <w:ind w:left="3288"/>
    </w:pPr>
    <w:rPr>
      <w:rFonts w:ascii="ITCCenturyBookT" w:eastAsia="BatangChe" w:hAnsi="ITCCenturyBookT"/>
      <w:b/>
      <w:i/>
      <w:color w:val="000000"/>
    </w:rPr>
  </w:style>
  <w:style w:type="paragraph" w:customStyle="1" w:styleId="Caption2C2">
    <w:name w:val="Caption 2(C2)"/>
    <w:semiHidden/>
    <w:rsid w:val="00200904"/>
    <w:pPr>
      <w:tabs>
        <w:tab w:val="left" w:pos="3288"/>
      </w:tabs>
      <w:snapToGrid w:val="0"/>
      <w:spacing w:after="160" w:line="180" w:lineRule="atLeast"/>
      <w:ind w:left="1530"/>
    </w:pPr>
    <w:rPr>
      <w:rFonts w:ascii="ITCCenturyBookT" w:eastAsia="BatangChe" w:hAnsi="ITCCenturyBookT"/>
      <w:b/>
      <w:color w:val="000000"/>
      <w:sz w:val="16"/>
    </w:rPr>
  </w:style>
  <w:style w:type="paragraph" w:customStyle="1" w:styleId="Caption3C3">
    <w:name w:val="Caption 3(C3)"/>
    <w:semiHidden/>
    <w:rsid w:val="00200904"/>
    <w:pPr>
      <w:snapToGrid w:val="0"/>
      <w:spacing w:after="160" w:line="180" w:lineRule="atLeast"/>
      <w:ind w:left="3288"/>
    </w:pPr>
    <w:rPr>
      <w:rFonts w:ascii="ITCCenturyBookT" w:eastAsia="BatangChe" w:hAnsi="ITCCenturyBookT"/>
      <w:b/>
      <w:color w:val="000000"/>
      <w:sz w:val="16"/>
    </w:rPr>
  </w:style>
  <w:style w:type="paragraph" w:customStyle="1" w:styleId="CaptionHalfline">
    <w:name w:val="Caption Halfline"/>
    <w:basedOn w:val="Normal"/>
    <w:next w:val="BodyText"/>
    <w:semiHidden/>
    <w:rsid w:val="0040648E"/>
    <w:pPr>
      <w:spacing w:after="120" w:line="200" w:lineRule="exact"/>
      <w:ind w:left="1531"/>
    </w:pPr>
    <w:rPr>
      <w:rFonts w:ascii="ITCCenturyBookT" w:eastAsia="GulimChe" w:hAnsi="ITCCenturyBookT" w:cs="Times New Roman"/>
      <w:b/>
      <w:sz w:val="16"/>
      <w:szCs w:val="20"/>
      <w:lang w:eastAsia="ko-KR"/>
    </w:rPr>
  </w:style>
  <w:style w:type="paragraph" w:customStyle="1" w:styleId="Level1">
    <w:name w:val="Level 1"/>
    <w:basedOn w:val="Normal"/>
    <w:semiHidden/>
    <w:rsid w:val="00200904"/>
    <w:pPr>
      <w:spacing w:before="60" w:after="288"/>
    </w:pPr>
    <w:rPr>
      <w:rFonts w:eastAsia="GulimChe" w:cs="Times New Roman"/>
      <w:b/>
      <w:szCs w:val="20"/>
      <w:lang w:eastAsia="ko-KR"/>
    </w:rPr>
  </w:style>
  <w:style w:type="paragraph" w:customStyle="1" w:styleId="Level3">
    <w:name w:val="Level 3"/>
    <w:basedOn w:val="Normal"/>
    <w:next w:val="Level1"/>
    <w:semiHidden/>
    <w:rsid w:val="00200904"/>
    <w:pPr>
      <w:spacing w:before="60" w:after="288"/>
    </w:pPr>
    <w:rPr>
      <w:rFonts w:eastAsia="GulimChe" w:cs="Times New Roman"/>
      <w:szCs w:val="20"/>
      <w:lang w:eastAsia="ko-KR"/>
    </w:rPr>
  </w:style>
  <w:style w:type="paragraph" w:customStyle="1" w:styleId="DefaultText">
    <w:name w:val="Default Text"/>
    <w:basedOn w:val="Normal"/>
    <w:semiHidden/>
    <w:rsid w:val="00200904"/>
    <w:pPr>
      <w:spacing w:before="60" w:after="60"/>
    </w:pPr>
    <w:rPr>
      <w:rFonts w:eastAsia="GulimChe" w:cs="Times New Roman"/>
      <w:szCs w:val="20"/>
      <w:lang w:eastAsia="ko-KR"/>
    </w:rPr>
  </w:style>
  <w:style w:type="paragraph" w:customStyle="1" w:styleId="Bulletlevel2">
    <w:name w:val="Bullet level 2"/>
    <w:basedOn w:val="Normal"/>
    <w:link w:val="Bulletlevel2Char"/>
    <w:autoRedefine/>
    <w:qFormat/>
    <w:rsid w:val="002E5B54"/>
    <w:pPr>
      <w:numPr>
        <w:ilvl w:val="1"/>
        <w:numId w:val="25"/>
      </w:numPr>
      <w:kinsoku w:val="0"/>
      <w:overflowPunct w:val="0"/>
      <w:autoSpaceDE w:val="0"/>
      <w:autoSpaceDN w:val="0"/>
      <w:spacing w:before="240"/>
      <w:contextualSpacing/>
    </w:pPr>
  </w:style>
  <w:style w:type="paragraph" w:customStyle="1" w:styleId="Endash">
    <w:name w:val="Endash"/>
    <w:semiHidden/>
    <w:rsid w:val="00200904"/>
    <w:pPr>
      <w:tabs>
        <w:tab w:val="left" w:pos="216"/>
        <w:tab w:val="num" w:pos="360"/>
      </w:tabs>
      <w:ind w:left="456" w:hanging="216"/>
    </w:pPr>
    <w:rPr>
      <w:rFonts w:ascii="ITCCenturyBookT" w:eastAsia="BatangChe" w:hAnsi="ITCCenturyBookT"/>
      <w:noProof/>
      <w:lang w:eastAsia="ko-KR"/>
    </w:rPr>
  </w:style>
  <w:style w:type="paragraph" w:customStyle="1" w:styleId="Bulletlevel3">
    <w:name w:val="Bullet level 3"/>
    <w:basedOn w:val="Bulletlevel2"/>
    <w:link w:val="Bulletlevel3Char"/>
    <w:autoRedefine/>
    <w:qFormat/>
    <w:rsid w:val="00F8126C"/>
    <w:pPr>
      <w:numPr>
        <w:ilvl w:val="2"/>
      </w:numPr>
    </w:pPr>
  </w:style>
  <w:style w:type="paragraph" w:customStyle="1" w:styleId="Bulletlevel4">
    <w:name w:val="Bullet level 4"/>
    <w:basedOn w:val="Bulletlevel3"/>
    <w:link w:val="Bulletlevel4Char"/>
    <w:autoRedefine/>
    <w:qFormat/>
    <w:rsid w:val="00F8126C"/>
    <w:pPr>
      <w:numPr>
        <w:ilvl w:val="3"/>
      </w:numPr>
    </w:pPr>
  </w:style>
  <w:style w:type="character" w:customStyle="1" w:styleId="Bulletlevel2Char">
    <w:name w:val="Bullet level 2 Char"/>
    <w:basedOn w:val="DefaultParagraphFont"/>
    <w:link w:val="Bulletlevel2"/>
    <w:rsid w:val="002E5B54"/>
    <w:rPr>
      <w:rFonts w:cs="Arial"/>
      <w:color w:val="17365D"/>
      <w:sz w:val="24"/>
      <w:szCs w:val="22"/>
    </w:rPr>
  </w:style>
  <w:style w:type="paragraph" w:customStyle="1" w:styleId="TableHalfline">
    <w:name w:val="Table Halfline"/>
    <w:basedOn w:val="CaptionHalfline"/>
    <w:next w:val="BodyText"/>
    <w:semiHidden/>
    <w:rsid w:val="00200904"/>
  </w:style>
  <w:style w:type="paragraph" w:customStyle="1" w:styleId="CaptionBodyText">
    <w:name w:val="Caption Body Text"/>
    <w:basedOn w:val="Normal"/>
    <w:next w:val="BodyText"/>
    <w:semiHidden/>
    <w:rsid w:val="0040648E"/>
    <w:pPr>
      <w:spacing w:after="120" w:line="200" w:lineRule="exact"/>
      <w:ind w:left="3289"/>
    </w:pPr>
    <w:rPr>
      <w:rFonts w:ascii="ITCCenturyBookT" w:eastAsia="GulimChe" w:hAnsi="ITCCenturyBookT" w:cs="Times New Roman"/>
      <w:b/>
      <w:sz w:val="16"/>
      <w:szCs w:val="20"/>
      <w:lang w:eastAsia="ko-KR"/>
    </w:rPr>
  </w:style>
  <w:style w:type="paragraph" w:customStyle="1" w:styleId="TopLine">
    <w:name w:val="Top Line"/>
    <w:semiHidden/>
    <w:rsid w:val="00200904"/>
    <w:pPr>
      <w:snapToGrid w:val="0"/>
      <w:spacing w:after="200" w:line="240" w:lineRule="atLeast"/>
      <w:ind w:left="3288"/>
    </w:pPr>
    <w:rPr>
      <w:rFonts w:ascii="ITCCenturyBookT" w:eastAsia="BatangChe" w:hAnsi="ITCCenturyBookT"/>
      <w:color w:val="000000"/>
    </w:rPr>
  </w:style>
  <w:style w:type="paragraph" w:customStyle="1" w:styleId="a4">
    <w:name w:val="본문순서"/>
    <w:basedOn w:val="BodyText"/>
    <w:semiHidden/>
    <w:rsid w:val="00200904"/>
    <w:pPr>
      <w:widowControl/>
      <w:tabs>
        <w:tab w:val="left" w:pos="1843"/>
      </w:tabs>
      <w:autoSpaceDE/>
      <w:autoSpaceDN/>
      <w:adjustRightInd/>
    </w:pPr>
    <w:rPr>
      <w:rFonts w:eastAsia="BatangChe" w:cs="Times New Roman"/>
      <w:color w:val="000000"/>
      <w:lang w:eastAsia="ko-KR"/>
    </w:rPr>
  </w:style>
  <w:style w:type="paragraph" w:customStyle="1" w:styleId="a5">
    <w:name w:val="본문강조"/>
    <w:basedOn w:val="BodyText"/>
    <w:autoRedefine/>
    <w:semiHidden/>
    <w:rsid w:val="00200904"/>
    <w:pPr>
      <w:widowControl/>
      <w:autoSpaceDE/>
      <w:autoSpaceDN/>
      <w:adjustRightInd/>
      <w:spacing w:line="312" w:lineRule="auto"/>
    </w:pPr>
    <w:rPr>
      <w:rFonts w:ascii="Tahoma" w:eastAsia="BatangChe" w:hAnsi="Tahoma" w:cs="Times New Roman"/>
      <w:color w:val="000000"/>
      <w:lang w:eastAsia="ko-KR"/>
    </w:rPr>
  </w:style>
  <w:style w:type="paragraph" w:customStyle="1" w:styleId="a">
    <w:name w:val="본문설명"/>
    <w:basedOn w:val="BodyText"/>
    <w:semiHidden/>
    <w:rsid w:val="00200904"/>
    <w:pPr>
      <w:widowControl/>
      <w:numPr>
        <w:ilvl w:val="4"/>
        <w:numId w:val="6"/>
      </w:numPr>
      <w:autoSpaceDE/>
      <w:autoSpaceDN/>
      <w:adjustRightInd/>
    </w:pPr>
    <w:rPr>
      <w:rFonts w:eastAsia="BatangChe" w:cs="Times New Roman"/>
      <w:i/>
      <w:color w:val="000000"/>
      <w:lang w:eastAsia="ko-KR"/>
    </w:rPr>
  </w:style>
  <w:style w:type="paragraph" w:customStyle="1" w:styleId="2">
    <w:name w:val="몬문강조2"/>
    <w:basedOn w:val="a5"/>
    <w:semiHidden/>
    <w:rsid w:val="00200904"/>
    <w:pPr>
      <w:numPr>
        <w:numId w:val="7"/>
      </w:numPr>
      <w:ind w:left="1616"/>
    </w:pPr>
  </w:style>
  <w:style w:type="paragraph" w:customStyle="1" w:styleId="a2">
    <w:name w:val="본문요약"/>
    <w:basedOn w:val="BodyText"/>
    <w:semiHidden/>
    <w:rsid w:val="00200904"/>
    <w:pPr>
      <w:widowControl/>
      <w:numPr>
        <w:numId w:val="8"/>
      </w:numPr>
      <w:autoSpaceDE/>
      <w:autoSpaceDN/>
      <w:adjustRightInd/>
      <w:ind w:left="1894"/>
    </w:pPr>
    <w:rPr>
      <w:rFonts w:eastAsia="BatangChe" w:cs="Times New Roman"/>
      <w:color w:val="000000"/>
      <w:lang w:eastAsia="ko-KR"/>
    </w:rPr>
  </w:style>
  <w:style w:type="paragraph" w:customStyle="1" w:styleId="a1">
    <w:name w:val="본문순서a"/>
    <w:basedOn w:val="BodyText"/>
    <w:semiHidden/>
    <w:rsid w:val="00200904"/>
    <w:pPr>
      <w:widowControl/>
      <w:numPr>
        <w:numId w:val="9"/>
      </w:numPr>
      <w:tabs>
        <w:tab w:val="left" w:pos="2126"/>
      </w:tabs>
      <w:autoSpaceDE/>
      <w:autoSpaceDN/>
      <w:adjustRightInd/>
    </w:pPr>
    <w:rPr>
      <w:rFonts w:eastAsia="BatangChe" w:cs="Times New Roman"/>
      <w:color w:val="000000"/>
      <w:lang w:eastAsia="ko-KR"/>
    </w:rPr>
  </w:style>
  <w:style w:type="paragraph" w:customStyle="1" w:styleId="abc">
    <w:name w:val="본문순서abc"/>
    <w:basedOn w:val="a4"/>
    <w:next w:val="BodyText"/>
    <w:semiHidden/>
    <w:rsid w:val="00200904"/>
  </w:style>
  <w:style w:type="paragraph" w:customStyle="1" w:styleId="1">
    <w:name w:val="유형1"/>
    <w:basedOn w:val="Normal"/>
    <w:autoRedefine/>
    <w:semiHidden/>
    <w:rsid w:val="00200904"/>
    <w:pPr>
      <w:widowControl w:val="0"/>
      <w:wordWrap w:val="0"/>
      <w:overflowPunct w:val="0"/>
      <w:autoSpaceDE w:val="0"/>
      <w:autoSpaceDN w:val="0"/>
      <w:adjustRightInd w:val="0"/>
      <w:spacing w:after="120"/>
      <w:jc w:val="center"/>
    </w:pPr>
    <w:rPr>
      <w:rFonts w:ascii="BatangChe" w:cs="Times New Roman"/>
      <w:b/>
      <w:color w:val="auto"/>
      <w:szCs w:val="20"/>
      <w:lang w:eastAsia="ko-KR"/>
    </w:rPr>
  </w:style>
  <w:style w:type="paragraph" w:customStyle="1" w:styleId="a0">
    <w:name w:val="본문순서글머리"/>
    <w:basedOn w:val="a4"/>
    <w:semiHidden/>
    <w:rsid w:val="00200904"/>
    <w:pPr>
      <w:numPr>
        <w:numId w:val="10"/>
      </w:numPr>
    </w:pPr>
  </w:style>
  <w:style w:type="paragraph" w:customStyle="1" w:styleId="TableHeading">
    <w:name w:val="Table Heading"/>
    <w:basedOn w:val="Normal"/>
    <w:autoRedefine/>
    <w:semiHidden/>
    <w:rsid w:val="00200904"/>
    <w:pPr>
      <w:overflowPunct w:val="0"/>
      <w:autoSpaceDE w:val="0"/>
      <w:autoSpaceDN w:val="0"/>
      <w:adjustRightInd w:val="0"/>
      <w:snapToGrid w:val="0"/>
      <w:spacing w:before="60" w:after="60"/>
      <w:jc w:val="center"/>
    </w:pPr>
    <w:rPr>
      <w:rFonts w:eastAsia="BatangChe" w:cs="Times New Roman"/>
      <w:b/>
      <w:color w:val="000080"/>
      <w:lang w:eastAsia="ko-KR"/>
    </w:rPr>
  </w:style>
  <w:style w:type="paragraph" w:customStyle="1" w:styleId="TP-Title">
    <w:name w:val="TP-Title"/>
    <w:basedOn w:val="Normal"/>
    <w:semiHidden/>
    <w:rsid w:val="00200904"/>
    <w:pPr>
      <w:tabs>
        <w:tab w:val="left" w:pos="14490"/>
      </w:tabs>
      <w:overflowPunct w:val="0"/>
      <w:autoSpaceDE w:val="0"/>
      <w:autoSpaceDN w:val="0"/>
      <w:adjustRightInd w:val="0"/>
      <w:spacing w:before="60" w:after="60"/>
      <w:jc w:val="right"/>
    </w:pPr>
    <w:rPr>
      <w:rFonts w:eastAsia="BatangChe" w:cs="Times New Roman"/>
      <w:b/>
      <w:color w:val="auto"/>
      <w:sz w:val="40"/>
      <w:szCs w:val="20"/>
      <w:lang w:val="en-GB" w:eastAsia="ko-KR"/>
    </w:rPr>
  </w:style>
  <w:style w:type="paragraph" w:customStyle="1" w:styleId="TP-DocumentID">
    <w:name w:val="TP-Document ID"/>
    <w:basedOn w:val="Normal"/>
    <w:semiHidden/>
    <w:rsid w:val="00200904"/>
    <w:pPr>
      <w:overflowPunct w:val="0"/>
      <w:autoSpaceDE w:val="0"/>
      <w:autoSpaceDN w:val="0"/>
      <w:adjustRightInd w:val="0"/>
      <w:spacing w:before="60" w:after="60"/>
      <w:jc w:val="right"/>
    </w:pPr>
    <w:rPr>
      <w:rFonts w:eastAsia="BatangChe" w:cs="Times New Roman"/>
      <w:b/>
      <w:color w:val="auto"/>
      <w:sz w:val="32"/>
      <w:szCs w:val="20"/>
      <w:lang w:val="en-GB" w:eastAsia="ko-KR"/>
    </w:rPr>
  </w:style>
  <w:style w:type="paragraph" w:customStyle="1" w:styleId="a6">
    <w:name w:val="부록"/>
    <w:basedOn w:val="Normal"/>
    <w:semiHidden/>
    <w:rsid w:val="00200904"/>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val="0"/>
      <w:autoSpaceDE w:val="0"/>
      <w:autoSpaceDN w:val="0"/>
      <w:adjustRightInd w:val="0"/>
      <w:spacing w:before="60" w:after="240" w:line="240" w:lineRule="atLeast"/>
    </w:pPr>
    <w:rPr>
      <w:rFonts w:ascii="BatangChe" w:eastAsia="GulimChe" w:cs="Times New Roman"/>
      <w:sz w:val="28"/>
      <w:szCs w:val="20"/>
      <w:lang w:eastAsia="ko-KR"/>
    </w:rPr>
  </w:style>
  <w:style w:type="paragraph" w:customStyle="1" w:styleId="10">
    <w:name w:val="제목10"/>
    <w:basedOn w:val="Normal"/>
    <w:semiHidden/>
    <w:rsid w:val="00200904"/>
    <w:pPr>
      <w:widowControl w:val="0"/>
      <w:adjustRightInd w:val="0"/>
      <w:spacing w:before="60" w:after="60" w:line="360" w:lineRule="atLeast"/>
    </w:pPr>
    <w:rPr>
      <w:rFonts w:ascii="Book Antiqua" w:eastAsia="BatangChe" w:hAnsi="Book Antiqua" w:cs="Times New Roman"/>
      <w:szCs w:val="20"/>
      <w:lang w:eastAsia="ko-KR"/>
    </w:rPr>
  </w:style>
  <w:style w:type="paragraph" w:customStyle="1" w:styleId="a7">
    <w:name w:val="바탕글"/>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2" w:lineRule="auto"/>
    </w:pPr>
    <w:rPr>
      <w:rFonts w:ascii="BatangChe" w:eastAsia="MS Mincho"/>
      <w:color w:val="000000"/>
      <w:lang w:eastAsia="ko-KR"/>
    </w:rPr>
  </w:style>
  <w:style w:type="character" w:customStyle="1" w:styleId="Bulletlevel3Char">
    <w:name w:val="Bullet level 3 Char"/>
    <w:basedOn w:val="Bulletlevel2Char"/>
    <w:link w:val="Bulletlevel3"/>
    <w:rsid w:val="00F8126C"/>
    <w:rPr>
      <w:rFonts w:cs="Arial"/>
      <w:color w:val="17365D"/>
      <w:sz w:val="24"/>
      <w:szCs w:val="22"/>
    </w:rPr>
  </w:style>
  <w:style w:type="paragraph" w:customStyle="1" w:styleId="a8">
    <w:name w:val="표내부본문"/>
    <w:basedOn w:val="Normal"/>
    <w:semiHidden/>
    <w:rsid w:val="00200904"/>
    <w:pPr>
      <w:widowControl w:val="0"/>
      <w:wordWrap w:val="0"/>
      <w:overflowPunct w:val="0"/>
      <w:autoSpaceDE w:val="0"/>
      <w:autoSpaceDN w:val="0"/>
      <w:adjustRightInd w:val="0"/>
      <w:spacing w:after="120"/>
      <w:ind w:left="669"/>
      <w:textAlignment w:val="bottom"/>
    </w:pPr>
    <w:rPr>
      <w:rFonts w:eastAsia="DotumChe" w:cs="Times New Roman"/>
      <w:color w:val="auto"/>
      <w:szCs w:val="20"/>
      <w:lang w:eastAsia="ko-KR"/>
    </w:rPr>
  </w:style>
  <w:style w:type="paragraph" w:customStyle="1" w:styleId="BodyText21">
    <w:name w:val="Body Text 21"/>
    <w:basedOn w:val="Normal"/>
    <w:semiHidden/>
    <w:rsid w:val="00200904"/>
    <w:pPr>
      <w:spacing w:before="60" w:after="60"/>
    </w:pPr>
    <w:rPr>
      <w:rFonts w:eastAsia="GulimChe" w:cs="Times New Roman"/>
      <w:szCs w:val="20"/>
      <w:lang w:eastAsia="ko-KR"/>
    </w:rPr>
  </w:style>
  <w:style w:type="paragraph" w:customStyle="1" w:styleId="BodyTextVnTime">
    <w:name w:val="Body Text + .VnTime"/>
    <w:aliases w:val="Before:  3 pt,After:  3 pt,Line spacing:  Multiple 1.3..."/>
    <w:basedOn w:val="BodyText"/>
    <w:semiHidden/>
    <w:rsid w:val="00200904"/>
    <w:pPr>
      <w:widowControl/>
      <w:tabs>
        <w:tab w:val="num" w:pos="978"/>
      </w:tabs>
      <w:autoSpaceDE/>
      <w:autoSpaceDN/>
      <w:adjustRightInd/>
      <w:spacing w:before="60" w:after="60" w:line="312" w:lineRule="auto"/>
      <w:ind w:left="978" w:hanging="360"/>
    </w:pPr>
    <w:rPr>
      <w:rFonts w:ascii=".VnTime" w:eastAsia="BatangChe" w:hAnsi=".VnTime" w:cs="Times New Roman"/>
      <w:color w:val="000000"/>
      <w:lang w:eastAsia="ko-KR"/>
    </w:rPr>
  </w:style>
  <w:style w:type="paragraph" w:customStyle="1" w:styleId="Bulletlevel5">
    <w:name w:val="Bullet level 5"/>
    <w:basedOn w:val="Bulletlevel4"/>
    <w:link w:val="Bulletlevel5Char"/>
    <w:autoRedefine/>
    <w:qFormat/>
    <w:rsid w:val="00F8126C"/>
    <w:pPr>
      <w:numPr>
        <w:ilvl w:val="4"/>
      </w:numPr>
    </w:pPr>
  </w:style>
  <w:style w:type="paragraph" w:styleId="ListNumber">
    <w:name w:val="List Number"/>
    <w:basedOn w:val="Normal"/>
    <w:semiHidden/>
    <w:rsid w:val="00200904"/>
    <w:pPr>
      <w:numPr>
        <w:numId w:val="11"/>
      </w:numPr>
    </w:pPr>
    <w:rPr>
      <w:rFonts w:eastAsia="GulimChe" w:cs="Times New Roman"/>
      <w:b/>
      <w:szCs w:val="20"/>
      <w:lang w:eastAsia="ko-KR"/>
    </w:rPr>
  </w:style>
  <w:style w:type="character" w:customStyle="1" w:styleId="Bulletlevel4Char">
    <w:name w:val="Bullet level 4 Char"/>
    <w:basedOn w:val="Bulletlevel3Char"/>
    <w:link w:val="Bulletlevel4"/>
    <w:rsid w:val="00F8126C"/>
    <w:rPr>
      <w:rFonts w:cs="Arial"/>
      <w:color w:val="17365D"/>
      <w:sz w:val="24"/>
      <w:szCs w:val="22"/>
    </w:rPr>
  </w:style>
  <w:style w:type="character" w:customStyle="1" w:styleId="Bulletlevel5Char">
    <w:name w:val="Bullet level 5 Char"/>
    <w:basedOn w:val="Bulletlevel4Char"/>
    <w:link w:val="Bulletlevel5"/>
    <w:rsid w:val="00F8126C"/>
    <w:rPr>
      <w:rFonts w:cs="Arial"/>
      <w:color w:val="17365D"/>
      <w:sz w:val="24"/>
      <w:szCs w:val="22"/>
    </w:rPr>
  </w:style>
  <w:style w:type="paragraph" w:customStyle="1" w:styleId="UsrBodyText">
    <w:name w:val="UsrBodyText"/>
    <w:basedOn w:val="Normal"/>
    <w:semiHidden/>
    <w:rsid w:val="00200904"/>
    <w:pPr>
      <w:ind w:left="245" w:firstLine="475"/>
    </w:pPr>
    <w:rPr>
      <w:rFonts w:cs="Times New Roman"/>
      <w:color w:val="auto"/>
      <w:szCs w:val="20"/>
      <w:lang w:val="de-DE"/>
    </w:rPr>
  </w:style>
  <w:style w:type="paragraph" w:styleId="BalloonText">
    <w:name w:val="Balloon Text"/>
    <w:basedOn w:val="Normal"/>
    <w:semiHidden/>
    <w:rsid w:val="00200904"/>
    <w:rPr>
      <w:rFonts w:ascii="Tahoma" w:eastAsia="GulimChe" w:hAnsi="Tahoma" w:cs="Tahoma"/>
      <w:color w:val="000000"/>
      <w:sz w:val="16"/>
      <w:szCs w:val="16"/>
      <w:lang w:eastAsia="ko-KR"/>
    </w:rPr>
  </w:style>
  <w:style w:type="paragraph" w:customStyle="1" w:styleId="Paragraph">
    <w:name w:val="Paragraph"/>
    <w:basedOn w:val="Normal"/>
    <w:link w:val="ParagraphChar"/>
    <w:semiHidden/>
    <w:rsid w:val="00200904"/>
    <w:pPr>
      <w:spacing w:after="60" w:line="312" w:lineRule="auto"/>
    </w:pPr>
    <w:rPr>
      <w:rFonts w:cs="Times New Roman"/>
      <w:color w:val="auto"/>
      <w:szCs w:val="24"/>
    </w:rPr>
  </w:style>
  <w:style w:type="character" w:customStyle="1" w:styleId="ParagraphChar">
    <w:name w:val="Paragraph Char"/>
    <w:basedOn w:val="DefaultParagraphFont"/>
    <w:link w:val="Paragraph"/>
    <w:rsid w:val="00200904"/>
    <w:rPr>
      <w:rFonts w:ascii="Arial" w:hAnsi="Arial"/>
      <w:sz w:val="24"/>
      <w:szCs w:val="24"/>
      <w:lang w:val="en-US" w:eastAsia="en-US" w:bidi="ar-SA"/>
    </w:rPr>
  </w:style>
  <w:style w:type="paragraph" w:styleId="Index2">
    <w:name w:val="index 2"/>
    <w:basedOn w:val="Normal"/>
    <w:next w:val="Normal"/>
    <w:autoRedefine/>
    <w:semiHidden/>
    <w:rsid w:val="00200904"/>
    <w:pPr>
      <w:spacing w:before="60" w:after="60"/>
      <w:ind w:left="440" w:hanging="220"/>
    </w:pPr>
    <w:rPr>
      <w:rFonts w:eastAsia="GulimChe" w:cs="Times New Roman"/>
      <w:szCs w:val="20"/>
      <w:lang w:eastAsia="ko-KR"/>
    </w:rPr>
  </w:style>
  <w:style w:type="paragraph" w:styleId="ListNumber2">
    <w:name w:val="List Number 2"/>
    <w:basedOn w:val="Normal"/>
    <w:semiHidden/>
    <w:rsid w:val="00200904"/>
    <w:pPr>
      <w:numPr>
        <w:numId w:val="12"/>
      </w:numPr>
    </w:pPr>
    <w:rPr>
      <w:rFonts w:eastAsia="GulimChe" w:cs="Times New Roman"/>
      <w:szCs w:val="20"/>
      <w:lang w:eastAsia="ko-KR"/>
    </w:rPr>
  </w:style>
  <w:style w:type="character" w:styleId="CommentReference">
    <w:name w:val="annotation reference"/>
    <w:basedOn w:val="DefaultParagraphFont"/>
    <w:semiHidden/>
    <w:rsid w:val="00200904"/>
    <w:rPr>
      <w:rFonts w:ascii="Arial" w:eastAsia="GulimChe" w:hAnsi="Arial"/>
      <w:b/>
      <w:i/>
      <w:color w:val="333399"/>
      <w:sz w:val="16"/>
      <w:szCs w:val="16"/>
      <w:lang w:val="en-US" w:eastAsia="en-US" w:bidi="ar-SA"/>
    </w:rPr>
  </w:style>
  <w:style w:type="paragraph" w:customStyle="1" w:styleId="5">
    <w:name w:val="개요5 바탕글"/>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00"/>
    </w:pPr>
    <w:rPr>
      <w:rFonts w:ascii="BatangChe" w:eastAsia="BatangChe"/>
      <w:color w:val="000000"/>
      <w:sz w:val="22"/>
      <w:lang w:eastAsia="ko-KR"/>
    </w:rPr>
  </w:style>
  <w:style w:type="paragraph" w:customStyle="1" w:styleId="Style4">
    <w:name w:val="Style4"/>
    <w:basedOn w:val="Heading6"/>
    <w:semiHidden/>
    <w:rsid w:val="00D93CAA"/>
    <w:pPr>
      <w:widowControl/>
      <w:numPr>
        <w:ilvl w:val="0"/>
        <w:numId w:val="0"/>
      </w:numPr>
      <w:tabs>
        <w:tab w:val="num" w:pos="360"/>
        <w:tab w:val="num" w:pos="4320"/>
      </w:tabs>
      <w:snapToGrid w:val="0"/>
      <w:spacing w:line="240" w:lineRule="auto"/>
      <w:ind w:left="2880" w:hanging="180"/>
    </w:pPr>
    <w:rPr>
      <w:rFonts w:eastAsia="MS Mincho" w:cs="Times New Roman"/>
      <w:bCs/>
      <w:i/>
      <w:color w:val="auto"/>
      <w:lang w:eastAsia="ja-JP"/>
    </w:rPr>
  </w:style>
  <w:style w:type="paragraph" w:customStyle="1" w:styleId="Style5">
    <w:name w:val="Style5"/>
    <w:basedOn w:val="Heading7"/>
    <w:semiHidden/>
    <w:rsid w:val="00D93CAA"/>
    <w:pPr>
      <w:widowControl/>
      <w:numPr>
        <w:ilvl w:val="0"/>
        <w:numId w:val="0"/>
      </w:numPr>
      <w:tabs>
        <w:tab w:val="num" w:pos="360"/>
        <w:tab w:val="num" w:pos="5040"/>
      </w:tabs>
      <w:spacing w:line="240" w:lineRule="auto"/>
      <w:ind w:left="2880" w:hanging="360"/>
    </w:pPr>
    <w:rPr>
      <w:rFonts w:eastAsia="MS Mincho" w:cs="Times New Roman"/>
      <w:b w:val="0"/>
      <w:color w:val="auto"/>
      <w:szCs w:val="24"/>
      <w:lang w:eastAsia="ja-JP"/>
    </w:rPr>
  </w:style>
  <w:style w:type="paragraph" w:customStyle="1" w:styleId="a9">
    <w:name w:val="표제목"/>
    <w:basedOn w:val="Normal"/>
    <w:semiHidden/>
    <w:rsid w:val="00200904"/>
    <w:pPr>
      <w:widowControl w:val="0"/>
      <w:wordWrap w:val="0"/>
      <w:overflowPunct w:val="0"/>
      <w:autoSpaceDE w:val="0"/>
      <w:autoSpaceDN w:val="0"/>
      <w:adjustRightInd w:val="0"/>
      <w:spacing w:after="120"/>
      <w:ind w:left="669"/>
      <w:jc w:val="center"/>
      <w:textAlignment w:val="bottom"/>
    </w:pPr>
    <w:rPr>
      <w:rFonts w:eastAsia="DotumChe" w:cs="Times New Roman"/>
      <w:b/>
      <w:color w:val="auto"/>
      <w:szCs w:val="20"/>
      <w:lang w:eastAsia="ko-KR"/>
    </w:rPr>
  </w:style>
  <w:style w:type="paragraph" w:customStyle="1" w:styleId="11">
    <w:name w:val="표 1"/>
    <w:basedOn w:val="Normal"/>
    <w:semiHidden/>
    <w:rsid w:val="00200904"/>
    <w:pPr>
      <w:adjustRightInd w:val="0"/>
      <w:spacing w:before="60" w:after="60"/>
      <w:ind w:left="113" w:right="113"/>
      <w:textAlignment w:val="baseline"/>
    </w:pPr>
    <w:rPr>
      <w:rFonts w:eastAsia="GulimChe" w:cs="Times New Roman"/>
      <w:color w:val="000000"/>
      <w:szCs w:val="20"/>
      <w:lang w:eastAsia="ko-KR"/>
    </w:rPr>
  </w:style>
  <w:style w:type="paragraph" w:customStyle="1" w:styleId="ABLOCKPARA">
    <w:name w:val="A BLOCK PARA"/>
    <w:basedOn w:val="Normal"/>
    <w:semiHidden/>
    <w:rsid w:val="00200904"/>
    <w:pPr>
      <w:overflowPunct w:val="0"/>
      <w:autoSpaceDE w:val="0"/>
      <w:autoSpaceDN w:val="0"/>
      <w:adjustRightInd w:val="0"/>
      <w:textAlignment w:val="baseline"/>
    </w:pPr>
    <w:rPr>
      <w:rFonts w:ascii="Book Antiqua" w:eastAsia="BatangChe" w:hAnsi="Book Antiqua" w:cs="Times New Roman"/>
      <w:color w:val="auto"/>
      <w:szCs w:val="20"/>
      <w:lang w:eastAsia="ko-KR"/>
    </w:rPr>
  </w:style>
  <w:style w:type="paragraph" w:customStyle="1" w:styleId="40">
    <w:name w:val="개요 4 제목"/>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13" w:line="296" w:lineRule="auto"/>
      <w:ind w:left="1100" w:hanging="300"/>
    </w:pPr>
    <w:rPr>
      <w:rFonts w:ascii="BatangChe" w:eastAsia="BatangChe"/>
      <w:color w:val="000000"/>
      <w:sz w:val="22"/>
      <w:lang w:eastAsia="ko-KR"/>
    </w:rPr>
  </w:style>
  <w:style w:type="paragraph" w:customStyle="1" w:styleId="20">
    <w:name w:val="개요2 바탕글"/>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70" w:line="296" w:lineRule="auto"/>
      <w:ind w:left="600"/>
    </w:pPr>
    <w:rPr>
      <w:rFonts w:ascii="BatangChe" w:eastAsia="BatangChe"/>
      <w:color w:val="000000"/>
      <w:sz w:val="22"/>
      <w:lang w:eastAsia="ko-KR"/>
    </w:rPr>
  </w:style>
  <w:style w:type="paragraph" w:customStyle="1" w:styleId="12">
    <w:name w:val="개요1 제목"/>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before="567" w:line="370" w:lineRule="auto"/>
    </w:pPr>
    <w:rPr>
      <w:rFonts w:ascii="Batang" w:eastAsia="Batang"/>
      <w:b/>
      <w:bCs/>
      <w:color w:val="000000"/>
      <w:sz w:val="40"/>
      <w:szCs w:val="40"/>
      <w:lang w:eastAsia="ko-KR"/>
    </w:rPr>
  </w:style>
  <w:style w:type="paragraph" w:customStyle="1" w:styleId="21">
    <w:name w:val="개요2 제목"/>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453" w:line="370" w:lineRule="auto"/>
      <w:ind w:left="200"/>
    </w:pPr>
    <w:rPr>
      <w:rFonts w:ascii="Batang" w:eastAsia="Batang"/>
      <w:b/>
      <w:bCs/>
      <w:color w:val="000000"/>
      <w:sz w:val="30"/>
      <w:szCs w:val="30"/>
      <w:lang w:eastAsia="ko-KR"/>
    </w:rPr>
  </w:style>
  <w:style w:type="paragraph" w:customStyle="1" w:styleId="3">
    <w:name w:val="개요 3 바탕글"/>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13" w:line="296" w:lineRule="auto"/>
      <w:ind w:left="800"/>
    </w:pPr>
    <w:rPr>
      <w:rFonts w:ascii="Batang" w:eastAsia="Batang"/>
      <w:color w:val="000000"/>
      <w:sz w:val="22"/>
      <w:szCs w:val="22"/>
      <w:lang w:eastAsia="ko-KR"/>
    </w:rPr>
  </w:style>
  <w:style w:type="paragraph" w:customStyle="1" w:styleId="30">
    <w:name w:val="개요 3 제목"/>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283" w:line="296" w:lineRule="auto"/>
      <w:ind w:left="800" w:hanging="400"/>
    </w:pPr>
    <w:rPr>
      <w:rFonts w:ascii="Batang" w:eastAsia="Batang"/>
      <w:color w:val="000000"/>
      <w:sz w:val="26"/>
      <w:szCs w:val="26"/>
      <w:lang w:eastAsia="ko-KR"/>
    </w:rPr>
  </w:style>
  <w:style w:type="paragraph" w:customStyle="1" w:styleId="22">
    <w:name w:val="개요 2"/>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pPr>
    <w:rPr>
      <w:rFonts w:ascii="BatangChe" w:eastAsia="BatangChe"/>
      <w:color w:val="000000"/>
      <w:lang w:eastAsia="ko-KR"/>
    </w:rPr>
  </w:style>
  <w:style w:type="paragraph" w:customStyle="1" w:styleId="50">
    <w:name w:val="개요 5 제목"/>
    <w:semiHidden/>
    <w:rsid w:val="0020090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00" w:hanging="300"/>
    </w:pPr>
    <w:rPr>
      <w:rFonts w:ascii="BatangChe" w:eastAsia="BatangChe"/>
      <w:color w:val="000000"/>
      <w:sz w:val="22"/>
      <w:lang w:eastAsia="ko-KR"/>
    </w:rPr>
  </w:style>
  <w:style w:type="paragraph" w:styleId="CommentSubject">
    <w:name w:val="annotation subject"/>
    <w:basedOn w:val="CommentText"/>
    <w:next w:val="CommentText"/>
    <w:semiHidden/>
    <w:rsid w:val="00200904"/>
    <w:rPr>
      <w:rFonts w:eastAsia="MS Mincho" w:cs="Times New Roman"/>
      <w:b/>
      <w:bCs/>
      <w:color w:val="auto"/>
      <w:lang w:eastAsia="ja-JP"/>
    </w:rPr>
  </w:style>
  <w:style w:type="paragraph" w:customStyle="1" w:styleId="Stylefigureindex-ibps1AsianMSMincho">
    <w:name w:val="Style figureindex-ibps1 + (Asian) MS Mincho"/>
    <w:basedOn w:val="Normal"/>
    <w:link w:val="Stylefigureindex-ibps1AsianMSMinchoChar"/>
    <w:semiHidden/>
    <w:rsid w:val="0040648E"/>
    <w:pPr>
      <w:numPr>
        <w:numId w:val="13"/>
      </w:numPr>
      <w:kinsoku w:val="0"/>
      <w:overflowPunct w:val="0"/>
      <w:autoSpaceDE w:val="0"/>
      <w:autoSpaceDN w:val="0"/>
      <w:snapToGrid w:val="0"/>
      <w:jc w:val="center"/>
    </w:pPr>
    <w:rPr>
      <w:rFonts w:eastAsia="MS Mincho" w:cs="Times New Roman"/>
      <w:b/>
      <w:bCs/>
      <w:i/>
      <w:iCs/>
      <w:szCs w:val="24"/>
    </w:rPr>
  </w:style>
  <w:style w:type="character" w:customStyle="1" w:styleId="Stylefigureindex-ibps1AsianMSMinchoChar">
    <w:name w:val="Style figureindex-ibps1 + (Asian) MS Mincho Char"/>
    <w:basedOn w:val="DefaultParagraphFont"/>
    <w:link w:val="Stylefigureindex-ibps1AsianMSMincho"/>
    <w:semiHidden/>
    <w:rsid w:val="0040648E"/>
    <w:rPr>
      <w:rFonts w:eastAsia="MS Mincho"/>
      <w:b/>
      <w:bCs/>
      <w:i/>
      <w:iCs/>
      <w:color w:val="17365D"/>
      <w:sz w:val="24"/>
      <w:szCs w:val="24"/>
    </w:rPr>
  </w:style>
  <w:style w:type="numbering" w:customStyle="1" w:styleId="CurrentList1">
    <w:name w:val="Current List1"/>
    <w:semiHidden/>
    <w:rsid w:val="00200904"/>
    <w:pPr>
      <w:numPr>
        <w:numId w:val="14"/>
      </w:numPr>
    </w:pPr>
  </w:style>
  <w:style w:type="character" w:styleId="LineNumber">
    <w:name w:val="line number"/>
    <w:basedOn w:val="DefaultParagraphFont"/>
    <w:semiHidden/>
    <w:rsid w:val="00200904"/>
    <w:rPr>
      <w:rFonts w:ascii="Arial" w:eastAsia="GulimChe" w:hAnsi="Arial"/>
      <w:b/>
      <w:i/>
      <w:color w:val="333399"/>
      <w:sz w:val="24"/>
      <w:lang w:val="en-US" w:eastAsia="en-US" w:bidi="ar-SA"/>
    </w:rPr>
  </w:style>
  <w:style w:type="paragraph" w:customStyle="1" w:styleId="DocsName">
    <w:name w:val="DocsName"/>
    <w:basedOn w:val="a3"/>
    <w:semiHidden/>
    <w:rsid w:val="00200904"/>
    <w:pPr>
      <w:spacing w:before="240"/>
      <w:jc w:val="center"/>
    </w:pPr>
    <w:rPr>
      <w:rFonts w:ascii="Arial" w:hAnsi="Arial" w:cs="Times New Roman"/>
      <w:bCs/>
      <w:color w:val="333399"/>
      <w:sz w:val="40"/>
      <w14:shadow w14:blurRad="50800" w14:dist="38100" w14:dir="2700000" w14:sx="100000" w14:sy="100000" w14:kx="0" w14:ky="0" w14:algn="tl">
        <w14:srgbClr w14:val="000000">
          <w14:alpha w14:val="60000"/>
        </w14:srgbClr>
      </w14:shadow>
    </w:rPr>
  </w:style>
  <w:style w:type="paragraph" w:customStyle="1" w:styleId="Key">
    <w:name w:val="Key"/>
    <w:basedOn w:val="Normal"/>
    <w:semiHidden/>
    <w:rsid w:val="00200904"/>
    <w:pPr>
      <w:spacing w:before="60" w:after="60"/>
      <w:ind w:left="-16"/>
    </w:pPr>
    <w:rPr>
      <w:rFonts w:eastAsia="GulimChe" w:cs="Times New Roman"/>
      <w:b/>
      <w:bCs/>
      <w:color w:val="FF0000"/>
      <w:szCs w:val="20"/>
      <w:lang w:eastAsia="ko-KR"/>
    </w:rPr>
  </w:style>
  <w:style w:type="paragraph" w:customStyle="1" w:styleId="Red">
    <w:name w:val="Red"/>
    <w:basedOn w:val="Normal"/>
    <w:semiHidden/>
    <w:rsid w:val="00200904"/>
    <w:pPr>
      <w:spacing w:before="60" w:after="60"/>
      <w:ind w:left="-16"/>
    </w:pPr>
    <w:rPr>
      <w:rFonts w:eastAsia="GulimChe" w:cs="Times New Roman"/>
      <w:color w:val="FF0000"/>
      <w:szCs w:val="20"/>
      <w:lang w:eastAsia="ko-KR"/>
    </w:rPr>
  </w:style>
  <w:style w:type="paragraph" w:customStyle="1" w:styleId="Style001">
    <w:name w:val="Style001"/>
    <w:basedOn w:val="Normal"/>
    <w:semiHidden/>
    <w:rsid w:val="00200904"/>
    <w:pPr>
      <w:spacing w:before="60" w:after="60"/>
      <w:jc w:val="right"/>
    </w:pPr>
    <w:rPr>
      <w:rFonts w:eastAsia="GulimChe" w:cs="Times New Roman"/>
      <w:b/>
      <w:bCs/>
      <w:color w:val="800000"/>
      <w:sz w:val="32"/>
      <w:szCs w:val="20"/>
      <w:lang w:eastAsia="ko-KR"/>
      <w14:shadow w14:blurRad="50800" w14:dist="38100" w14:dir="2700000" w14:sx="100000" w14:sy="100000" w14:kx="0" w14:ky="0" w14:algn="tl">
        <w14:srgbClr w14:val="000000">
          <w14:alpha w14:val="60000"/>
        </w14:srgbClr>
      </w14:shadow>
    </w:rPr>
  </w:style>
  <w:style w:type="paragraph" w:customStyle="1" w:styleId="DocsName0">
    <w:name w:val="DocsName0"/>
    <w:basedOn w:val="a3"/>
    <w:semiHidden/>
    <w:rsid w:val="00200904"/>
    <w:pPr>
      <w:spacing w:before="240"/>
      <w:jc w:val="center"/>
    </w:pPr>
    <w:rPr>
      <w:rFonts w:ascii="Arial" w:hAnsi="Arial" w:cs="Times New Roman"/>
      <w:bCs/>
      <w:color w:val="333399"/>
      <w:sz w:val="68"/>
      <w:u w:val="single"/>
      <w14:shadow w14:blurRad="50800" w14:dist="38100" w14:dir="2700000" w14:sx="100000" w14:sy="100000" w14:kx="0" w14:ky="0" w14:algn="tl">
        <w14:srgbClr w14:val="000000">
          <w14:alpha w14:val="60000"/>
        </w14:srgbClr>
      </w14:shadow>
    </w:rPr>
  </w:style>
  <w:style w:type="table" w:customStyle="1" w:styleId="TableGrid1">
    <w:name w:val="Table Grid1"/>
    <w:basedOn w:val="TableNormal"/>
    <w:next w:val="TableGrid"/>
    <w:semiHidden/>
    <w:rsid w:val="00200904"/>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
    <w:name w:val="Headin"/>
    <w:basedOn w:val="Normal"/>
    <w:next w:val="Heading4"/>
    <w:semiHidden/>
    <w:rsid w:val="00B67612"/>
    <w:pPr>
      <w:numPr>
        <w:numId w:val="16"/>
      </w:numPr>
      <w:spacing w:before="100" w:beforeAutospacing="1" w:after="100" w:afterAutospacing="1"/>
    </w:pPr>
    <w:rPr>
      <w:rFonts w:eastAsia="GulimChe" w:cs="Times New Roman"/>
      <w:b/>
      <w:i/>
      <w:szCs w:val="24"/>
    </w:rPr>
  </w:style>
  <w:style w:type="paragraph" w:customStyle="1" w:styleId="Char">
    <w:name w:val="Char"/>
    <w:basedOn w:val="Normal"/>
    <w:semiHidden/>
    <w:rsid w:val="00200904"/>
    <w:pPr>
      <w:tabs>
        <w:tab w:val="num" w:pos="720"/>
      </w:tabs>
      <w:spacing w:before="100" w:beforeAutospacing="1" w:after="100" w:afterAutospacing="1"/>
      <w:ind w:left="1077"/>
    </w:pPr>
    <w:rPr>
      <w:rFonts w:eastAsia="GulimChe" w:cs="Times New Roman"/>
      <w:b/>
      <w:i/>
      <w:szCs w:val="20"/>
    </w:rPr>
  </w:style>
  <w:style w:type="paragraph" w:customStyle="1" w:styleId="StyleTimesNewRomanJustifiedLinespacing15lines1">
    <w:name w:val="Style Times New Roman Justified Line spacing:  1.5 lines1"/>
    <w:basedOn w:val="Normal"/>
    <w:semiHidden/>
    <w:rsid w:val="00F80DB4"/>
    <w:pPr>
      <w:spacing w:before="0"/>
    </w:pPr>
    <w:rPr>
      <w:rFonts w:cs="Times New Roman"/>
      <w:szCs w:val="20"/>
    </w:rPr>
  </w:style>
  <w:style w:type="paragraph" w:customStyle="1" w:styleId="CharCharCharChar">
    <w:name w:val="Char Char Char Char"/>
    <w:basedOn w:val="Normal"/>
    <w:semiHidden/>
    <w:rsid w:val="008072B0"/>
    <w:pPr>
      <w:tabs>
        <w:tab w:val="num" w:pos="720"/>
      </w:tabs>
      <w:spacing w:before="100" w:beforeAutospacing="1" w:after="100" w:afterAutospacing="1"/>
      <w:ind w:left="697"/>
    </w:pPr>
    <w:rPr>
      <w:rFonts w:eastAsia="GulimChe" w:cs="Times New Roman"/>
      <w:b/>
      <w:i/>
      <w:szCs w:val="20"/>
    </w:rPr>
  </w:style>
  <w:style w:type="table" w:styleId="TableTheme">
    <w:name w:val="Table Theme"/>
    <w:basedOn w:val="TableNormal"/>
    <w:semiHidden/>
    <w:rsid w:val="00D62736"/>
    <w:pPr>
      <w:kinsoku w:val="0"/>
      <w:overflowPunct w:val="0"/>
      <w:autoSpaceDE w:val="0"/>
      <w:autoSpaceDN w:val="0"/>
      <w:spacing w:before="60" w:after="60"/>
      <w:jc w:val="center"/>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styleId="TableGrid10">
    <w:name w:val="Table Grid 1"/>
    <w:basedOn w:val="TableNormal"/>
    <w:rsid w:val="00895532"/>
    <w:pPr>
      <w:kinsoku w:val="0"/>
      <w:overflowPunct w:val="0"/>
      <w:autoSpaceDE w:val="0"/>
      <w:autoSpaceDN w:val="0"/>
    </w:pPr>
    <w:rPr>
      <w:rFonts w:eastAsia="Batang"/>
      <w:color w:val="17365D"/>
      <w:sz w:val="22"/>
      <w:szCs w:val="22"/>
    </w:rPr>
    <w:tblPr>
      <w:tblStyleRowBandSize w:val="1"/>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cPr>
      <w:shd w:val="clear" w:color="auto" w:fill="auto"/>
    </w:tcPr>
    <w:tblStylePr w:type="firstRow">
      <w:pPr>
        <w:wordWrap/>
        <w:jc w:val="center"/>
      </w:pPr>
      <w:rPr>
        <w:rFonts w:ascii="Times New Roman" w:hAnsi="Times New Roman"/>
        <w:b/>
        <w:sz w:val="22"/>
        <w:u w:val="none"/>
      </w:rPr>
      <w:tblPr/>
      <w:tcPr>
        <w:shd w:val="clear" w:color="auto" w:fill="EEECE1"/>
        <w:vAlign w:val="center"/>
      </w:tcPr>
    </w:tblStylePr>
    <w:tblStylePr w:type="lastRow">
      <w:rPr>
        <w:rFonts w:ascii="Times New Roman" w:hAnsi="Times New Roman"/>
        <w:i w:val="0"/>
        <w:iCs/>
        <w:sz w:val="22"/>
      </w:rPr>
      <w:tblPr/>
      <w:tcPr>
        <w:tcBorders>
          <w:tl2br w:val="none" w:sz="0" w:space="0" w:color="auto"/>
          <w:tr2bl w:val="none" w:sz="0" w:space="0" w:color="auto"/>
        </w:tcBorders>
      </w:tcPr>
    </w:tblStylePr>
    <w:tblStylePr w:type="firstCol">
      <w:rPr>
        <w:rFonts w:ascii="Times New Roman" w:hAnsi="Times New Roman"/>
        <w:sz w:val="22"/>
      </w:rPr>
    </w:tblStylePr>
    <w:tblStylePr w:type="lastCol">
      <w:rPr>
        <w:rFonts w:ascii="Times New Roman" w:hAnsi="Times New Roman"/>
        <w:i w:val="0"/>
        <w:iCs/>
        <w:sz w:val="22"/>
      </w:rPr>
      <w:tblPr/>
      <w:tcPr>
        <w:tcBorders>
          <w:tl2br w:val="none" w:sz="0" w:space="0" w:color="auto"/>
          <w:tr2bl w:val="none" w:sz="0" w:space="0" w:color="auto"/>
        </w:tcBorders>
      </w:tcPr>
    </w:tblStylePr>
  </w:style>
  <w:style w:type="character" w:customStyle="1" w:styleId="Heading7Char">
    <w:name w:val="Heading 7 Char"/>
    <w:basedOn w:val="DefaultParagraphFont"/>
    <w:link w:val="Heading7"/>
    <w:rsid w:val="007E1AC8"/>
    <w:rPr>
      <w:rFonts w:cs="Arial"/>
      <w:b/>
      <w:color w:val="17365D"/>
      <w:sz w:val="24"/>
    </w:rPr>
  </w:style>
  <w:style w:type="character" w:customStyle="1" w:styleId="Heading3Char">
    <w:name w:val="Heading 3 Char"/>
    <w:basedOn w:val="DefaultParagraphFont"/>
    <w:link w:val="Heading3"/>
    <w:rsid w:val="00D7032B"/>
    <w:rPr>
      <w:b/>
      <w:bCs/>
      <w:color w:val="17365D"/>
      <w:sz w:val="24"/>
      <w:szCs w:val="24"/>
    </w:rPr>
  </w:style>
  <w:style w:type="numbering" w:customStyle="1" w:styleId="CurrentList2">
    <w:name w:val="Current List2"/>
    <w:semiHidden/>
    <w:rsid w:val="00D93CAA"/>
    <w:pPr>
      <w:numPr>
        <w:numId w:val="15"/>
      </w:numPr>
    </w:pPr>
  </w:style>
  <w:style w:type="character" w:customStyle="1" w:styleId="Heading1Char">
    <w:name w:val="Heading 1 Char"/>
    <w:basedOn w:val="DefaultParagraphFont"/>
    <w:link w:val="Heading1"/>
    <w:rsid w:val="00202B8D"/>
    <w:rPr>
      <w:rFonts w:cs="Arial"/>
      <w:b/>
      <w:bCs/>
      <w:color w:val="17365D"/>
      <w:kern w:val="32"/>
      <w:sz w:val="24"/>
      <w:szCs w:val="32"/>
    </w:rPr>
  </w:style>
  <w:style w:type="paragraph" w:customStyle="1" w:styleId="13">
    <w:name w:val="표준1"/>
    <w:basedOn w:val="Normal"/>
    <w:semiHidden/>
    <w:rsid w:val="00480972"/>
    <w:pPr>
      <w:widowControl w:val="0"/>
      <w:wordWrap w:val="0"/>
      <w:adjustRightInd w:val="0"/>
      <w:spacing w:before="0" w:line="240" w:lineRule="atLeast"/>
      <w:ind w:left="720"/>
      <w:textAlignment w:val="baseline"/>
    </w:pPr>
    <w:rPr>
      <w:rFonts w:eastAsia="BatangChe" w:cs="Times New Roman"/>
      <w:noProof/>
      <w:color w:val="auto"/>
      <w:szCs w:val="20"/>
      <w:lang w:eastAsia="ko-KR"/>
    </w:rPr>
  </w:style>
  <w:style w:type="numbering" w:styleId="111111">
    <w:name w:val="Outline List 2"/>
    <w:basedOn w:val="NoList"/>
    <w:semiHidden/>
    <w:rsid w:val="008E330F"/>
    <w:pPr>
      <w:numPr>
        <w:numId w:val="20"/>
      </w:numPr>
    </w:pPr>
  </w:style>
  <w:style w:type="numbering" w:styleId="1ai">
    <w:name w:val="Outline List 1"/>
    <w:basedOn w:val="NoList"/>
    <w:semiHidden/>
    <w:rsid w:val="008E330F"/>
    <w:pPr>
      <w:numPr>
        <w:numId w:val="21"/>
      </w:numPr>
    </w:pPr>
  </w:style>
  <w:style w:type="paragraph" w:styleId="BlockText">
    <w:name w:val="Block Text"/>
    <w:basedOn w:val="Normal"/>
    <w:semiHidden/>
    <w:rsid w:val="008E330F"/>
    <w:pPr>
      <w:spacing w:after="120"/>
      <w:ind w:left="1440" w:right="1440"/>
    </w:pPr>
  </w:style>
  <w:style w:type="paragraph" w:styleId="BodyTextFirstIndent">
    <w:name w:val="Body Text First Indent"/>
    <w:basedOn w:val="BodyText"/>
    <w:semiHidden/>
    <w:rsid w:val="008E330F"/>
    <w:pPr>
      <w:widowControl/>
      <w:autoSpaceDE/>
      <w:autoSpaceDN/>
      <w:adjustRightInd/>
      <w:spacing w:after="120"/>
      <w:ind w:firstLine="210"/>
    </w:pPr>
    <w:rPr>
      <w:sz w:val="22"/>
      <w:szCs w:val="22"/>
    </w:rPr>
  </w:style>
  <w:style w:type="paragraph" w:styleId="BodyTextFirstIndent2">
    <w:name w:val="Body Text First Indent 2"/>
    <w:basedOn w:val="BodyTextIndent"/>
    <w:semiHidden/>
    <w:rsid w:val="008E330F"/>
    <w:pPr>
      <w:ind w:firstLine="210"/>
    </w:pPr>
  </w:style>
  <w:style w:type="paragraph" w:styleId="Closing">
    <w:name w:val="Closing"/>
    <w:basedOn w:val="Normal"/>
    <w:semiHidden/>
    <w:rsid w:val="008E330F"/>
    <w:pPr>
      <w:ind w:left="4320"/>
    </w:pPr>
  </w:style>
  <w:style w:type="paragraph" w:styleId="Date">
    <w:name w:val="Date"/>
    <w:basedOn w:val="Normal"/>
    <w:next w:val="Normal"/>
    <w:semiHidden/>
    <w:rsid w:val="008E330F"/>
  </w:style>
  <w:style w:type="paragraph" w:styleId="E-mailSignature">
    <w:name w:val="E-mail Signature"/>
    <w:basedOn w:val="Normal"/>
    <w:semiHidden/>
    <w:rsid w:val="008E330F"/>
  </w:style>
  <w:style w:type="paragraph" w:styleId="EnvelopeAddress">
    <w:name w:val="envelope address"/>
    <w:basedOn w:val="Normal"/>
    <w:semiHidden/>
    <w:rsid w:val="008E330F"/>
    <w:pPr>
      <w:framePr w:w="7920" w:h="1980" w:hRule="exact" w:hSpace="180" w:wrap="auto" w:hAnchor="page" w:xAlign="center" w:yAlign="bottom"/>
      <w:ind w:left="2880"/>
    </w:pPr>
    <w:rPr>
      <w:szCs w:val="24"/>
    </w:rPr>
  </w:style>
  <w:style w:type="paragraph" w:styleId="EnvelopeReturn">
    <w:name w:val="envelope return"/>
    <w:basedOn w:val="Normal"/>
    <w:semiHidden/>
    <w:rsid w:val="008E330F"/>
    <w:rPr>
      <w:sz w:val="20"/>
      <w:szCs w:val="20"/>
    </w:rPr>
  </w:style>
  <w:style w:type="character" w:styleId="HTMLAcronym">
    <w:name w:val="HTML Acronym"/>
    <w:basedOn w:val="DefaultParagraphFont"/>
    <w:semiHidden/>
    <w:rsid w:val="008E330F"/>
  </w:style>
  <w:style w:type="paragraph" w:styleId="HTMLAddress">
    <w:name w:val="HTML Address"/>
    <w:basedOn w:val="Normal"/>
    <w:semiHidden/>
    <w:rsid w:val="008E330F"/>
    <w:rPr>
      <w:i/>
      <w:iCs/>
    </w:rPr>
  </w:style>
  <w:style w:type="character" w:styleId="HTMLCite">
    <w:name w:val="HTML Cite"/>
    <w:basedOn w:val="DefaultParagraphFont"/>
    <w:semiHidden/>
    <w:rsid w:val="008E330F"/>
    <w:rPr>
      <w:i/>
      <w:iCs/>
    </w:rPr>
  </w:style>
  <w:style w:type="character" w:styleId="HTMLCode">
    <w:name w:val="HTML Code"/>
    <w:basedOn w:val="DefaultParagraphFont"/>
    <w:semiHidden/>
    <w:rsid w:val="008E330F"/>
    <w:rPr>
      <w:rFonts w:ascii="Courier New" w:hAnsi="Courier New" w:cs="Courier New"/>
      <w:sz w:val="20"/>
      <w:szCs w:val="20"/>
    </w:rPr>
  </w:style>
  <w:style w:type="character" w:styleId="HTMLDefinition">
    <w:name w:val="HTML Definition"/>
    <w:basedOn w:val="DefaultParagraphFont"/>
    <w:semiHidden/>
    <w:rsid w:val="008E330F"/>
    <w:rPr>
      <w:i/>
      <w:iCs/>
    </w:rPr>
  </w:style>
  <w:style w:type="character" w:styleId="HTMLKeyboard">
    <w:name w:val="HTML Keyboard"/>
    <w:basedOn w:val="DefaultParagraphFont"/>
    <w:semiHidden/>
    <w:rsid w:val="008E330F"/>
    <w:rPr>
      <w:rFonts w:ascii="Courier New" w:hAnsi="Courier New" w:cs="Courier New"/>
      <w:sz w:val="20"/>
      <w:szCs w:val="20"/>
    </w:rPr>
  </w:style>
  <w:style w:type="paragraph" w:styleId="HTMLPreformatted">
    <w:name w:val="HTML Preformatted"/>
    <w:basedOn w:val="Normal"/>
    <w:semiHidden/>
    <w:rsid w:val="008E330F"/>
    <w:rPr>
      <w:rFonts w:ascii="Courier New" w:hAnsi="Courier New" w:cs="Courier New"/>
      <w:sz w:val="20"/>
      <w:szCs w:val="20"/>
    </w:rPr>
  </w:style>
  <w:style w:type="character" w:styleId="HTMLSample">
    <w:name w:val="HTML Sample"/>
    <w:basedOn w:val="DefaultParagraphFont"/>
    <w:semiHidden/>
    <w:rsid w:val="008E330F"/>
    <w:rPr>
      <w:rFonts w:ascii="Courier New" w:hAnsi="Courier New" w:cs="Courier New"/>
    </w:rPr>
  </w:style>
  <w:style w:type="character" w:styleId="HTMLTypewriter">
    <w:name w:val="HTML Typewriter"/>
    <w:basedOn w:val="DefaultParagraphFont"/>
    <w:semiHidden/>
    <w:rsid w:val="008E330F"/>
    <w:rPr>
      <w:rFonts w:ascii="Courier New" w:hAnsi="Courier New" w:cs="Courier New"/>
      <w:sz w:val="20"/>
      <w:szCs w:val="20"/>
    </w:rPr>
  </w:style>
  <w:style w:type="character" w:styleId="HTMLVariable">
    <w:name w:val="HTML Variable"/>
    <w:basedOn w:val="DefaultParagraphFont"/>
    <w:semiHidden/>
    <w:rsid w:val="008E330F"/>
    <w:rPr>
      <w:i/>
      <w:iCs/>
    </w:rPr>
  </w:style>
  <w:style w:type="paragraph" w:styleId="List">
    <w:name w:val="List"/>
    <w:basedOn w:val="Normal"/>
    <w:semiHidden/>
    <w:rsid w:val="008E330F"/>
    <w:pPr>
      <w:ind w:left="360" w:hanging="360"/>
    </w:pPr>
  </w:style>
  <w:style w:type="paragraph" w:styleId="List2">
    <w:name w:val="List 2"/>
    <w:basedOn w:val="Normal"/>
    <w:semiHidden/>
    <w:rsid w:val="008E330F"/>
    <w:pPr>
      <w:ind w:left="720" w:hanging="360"/>
    </w:pPr>
  </w:style>
  <w:style w:type="paragraph" w:styleId="List3">
    <w:name w:val="List 3"/>
    <w:basedOn w:val="Normal"/>
    <w:semiHidden/>
    <w:rsid w:val="008E330F"/>
    <w:pPr>
      <w:ind w:left="1080" w:hanging="360"/>
    </w:pPr>
  </w:style>
  <w:style w:type="paragraph" w:styleId="List4">
    <w:name w:val="List 4"/>
    <w:basedOn w:val="Normal"/>
    <w:semiHidden/>
    <w:rsid w:val="008E330F"/>
    <w:pPr>
      <w:ind w:left="1440" w:hanging="360"/>
    </w:pPr>
  </w:style>
  <w:style w:type="paragraph" w:styleId="List5">
    <w:name w:val="List 5"/>
    <w:basedOn w:val="Normal"/>
    <w:semiHidden/>
    <w:rsid w:val="008E330F"/>
    <w:pPr>
      <w:ind w:left="1800" w:hanging="360"/>
    </w:pPr>
  </w:style>
  <w:style w:type="paragraph" w:styleId="ListContinue">
    <w:name w:val="List Continue"/>
    <w:basedOn w:val="Normal"/>
    <w:semiHidden/>
    <w:rsid w:val="008E330F"/>
    <w:pPr>
      <w:spacing w:after="120"/>
      <w:ind w:left="360"/>
    </w:pPr>
  </w:style>
  <w:style w:type="paragraph" w:styleId="ListContinue2">
    <w:name w:val="List Continue 2"/>
    <w:basedOn w:val="Normal"/>
    <w:semiHidden/>
    <w:rsid w:val="008E330F"/>
    <w:pPr>
      <w:spacing w:after="120"/>
      <w:ind w:left="720"/>
    </w:pPr>
  </w:style>
  <w:style w:type="paragraph" w:styleId="ListContinue3">
    <w:name w:val="List Continue 3"/>
    <w:basedOn w:val="Normal"/>
    <w:semiHidden/>
    <w:rsid w:val="008E330F"/>
    <w:pPr>
      <w:spacing w:after="120"/>
      <w:ind w:left="1080"/>
    </w:pPr>
  </w:style>
  <w:style w:type="paragraph" w:styleId="ListContinue4">
    <w:name w:val="List Continue 4"/>
    <w:basedOn w:val="Normal"/>
    <w:semiHidden/>
    <w:rsid w:val="008E330F"/>
    <w:pPr>
      <w:spacing w:after="120"/>
      <w:ind w:left="1440"/>
    </w:pPr>
  </w:style>
  <w:style w:type="paragraph" w:styleId="ListContinue5">
    <w:name w:val="List Continue 5"/>
    <w:basedOn w:val="Normal"/>
    <w:semiHidden/>
    <w:rsid w:val="008E330F"/>
    <w:pPr>
      <w:spacing w:after="120"/>
      <w:ind w:left="1800"/>
    </w:pPr>
  </w:style>
  <w:style w:type="paragraph" w:styleId="ListNumber3">
    <w:name w:val="List Number 3"/>
    <w:basedOn w:val="Normal"/>
    <w:semiHidden/>
    <w:rsid w:val="008E330F"/>
    <w:pPr>
      <w:numPr>
        <w:numId w:val="17"/>
      </w:numPr>
    </w:pPr>
  </w:style>
  <w:style w:type="paragraph" w:styleId="ListNumber4">
    <w:name w:val="List Number 4"/>
    <w:basedOn w:val="Normal"/>
    <w:semiHidden/>
    <w:rsid w:val="008E330F"/>
    <w:pPr>
      <w:numPr>
        <w:numId w:val="18"/>
      </w:numPr>
    </w:pPr>
  </w:style>
  <w:style w:type="paragraph" w:styleId="ListNumber5">
    <w:name w:val="List Number 5"/>
    <w:basedOn w:val="Normal"/>
    <w:semiHidden/>
    <w:rsid w:val="008E330F"/>
    <w:pPr>
      <w:numPr>
        <w:numId w:val="19"/>
      </w:numPr>
    </w:pPr>
  </w:style>
  <w:style w:type="paragraph" w:styleId="MessageHeader">
    <w:name w:val="Message Header"/>
    <w:basedOn w:val="Normal"/>
    <w:semiHidden/>
    <w:rsid w:val="008E330F"/>
    <w:pPr>
      <w:pBdr>
        <w:top w:val="single" w:sz="6" w:space="1" w:color="auto"/>
        <w:left w:val="single" w:sz="6" w:space="1" w:color="auto"/>
        <w:bottom w:val="single" w:sz="6" w:space="1" w:color="auto"/>
        <w:right w:val="single" w:sz="6" w:space="1" w:color="auto"/>
      </w:pBdr>
      <w:shd w:val="pct20" w:color="auto" w:fill="auto"/>
      <w:ind w:left="1080" w:hanging="1080"/>
    </w:pPr>
    <w:rPr>
      <w:szCs w:val="24"/>
    </w:rPr>
  </w:style>
  <w:style w:type="paragraph" w:styleId="NormalWeb">
    <w:name w:val="Normal (Web)"/>
    <w:basedOn w:val="Normal"/>
    <w:uiPriority w:val="99"/>
    <w:rsid w:val="008E330F"/>
    <w:rPr>
      <w:rFonts w:cs="Times New Roman"/>
      <w:szCs w:val="24"/>
    </w:rPr>
  </w:style>
  <w:style w:type="paragraph" w:styleId="NoteHeading">
    <w:name w:val="Note Heading"/>
    <w:basedOn w:val="Normal"/>
    <w:next w:val="Normal"/>
    <w:semiHidden/>
    <w:rsid w:val="008E330F"/>
  </w:style>
  <w:style w:type="paragraph" w:styleId="Salutation">
    <w:name w:val="Salutation"/>
    <w:basedOn w:val="Normal"/>
    <w:next w:val="Normal"/>
    <w:semiHidden/>
    <w:rsid w:val="008E330F"/>
  </w:style>
  <w:style w:type="paragraph" w:styleId="Signature">
    <w:name w:val="Signature"/>
    <w:basedOn w:val="Normal"/>
    <w:semiHidden/>
    <w:rsid w:val="008E330F"/>
    <w:pPr>
      <w:ind w:left="4320"/>
    </w:pPr>
  </w:style>
  <w:style w:type="table" w:styleId="Table3Deffects1">
    <w:name w:val="Table 3D effects 1"/>
    <w:basedOn w:val="TableNormal"/>
    <w:semiHidden/>
    <w:rsid w:val="008E330F"/>
    <w:pPr>
      <w:spacing w:before="60" w:after="60" w:line="312"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E330F"/>
    <w:pPr>
      <w:spacing w:before="60" w:after="60" w:line="312"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E330F"/>
    <w:pPr>
      <w:spacing w:before="60" w:after="60" w:line="312"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E330F"/>
    <w:pPr>
      <w:spacing w:before="60" w:after="60" w:line="312"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E330F"/>
    <w:pPr>
      <w:spacing w:before="60" w:after="60" w:line="312"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E330F"/>
    <w:pPr>
      <w:spacing w:before="60" w:after="60" w:line="312"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E330F"/>
    <w:pPr>
      <w:spacing w:before="60" w:after="60" w:line="312"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E330F"/>
    <w:pPr>
      <w:spacing w:before="60" w:after="60" w:line="312"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E330F"/>
    <w:pPr>
      <w:spacing w:before="60" w:after="60" w:line="312"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E330F"/>
    <w:pPr>
      <w:spacing w:before="60" w:after="60" w:line="312"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E330F"/>
    <w:pPr>
      <w:spacing w:before="60" w:after="60" w:line="312"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330F"/>
    <w:pPr>
      <w:spacing w:before="60" w:after="60" w:line="312"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E330F"/>
    <w:pPr>
      <w:spacing w:before="60" w:after="60" w:line="312"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E330F"/>
    <w:pPr>
      <w:spacing w:before="60" w:after="60" w:line="312"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E330F"/>
    <w:pPr>
      <w:spacing w:before="60" w:after="60" w:line="312"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E330F"/>
    <w:pPr>
      <w:spacing w:before="60" w:after="60" w:line="312"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E330F"/>
    <w:pPr>
      <w:spacing w:before="60" w:after="60" w:line="312"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rsid w:val="00CD53F6"/>
    <w:pPr>
      <w:spacing w:before="60" w:after="60"/>
    </w:pPr>
    <w:rPr>
      <w:rFonts w:ascii="Arial" w:hAnsi="Arial"/>
      <w:color w:val="333399"/>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shd w:val="clear" w:color="auto" w:fill="99CCFF"/>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E330F"/>
    <w:pPr>
      <w:spacing w:before="60" w:after="60" w:line="312"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E330F"/>
    <w:pPr>
      <w:spacing w:before="60" w:after="60" w:line="312"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E330F"/>
    <w:pPr>
      <w:spacing w:before="60" w:after="60" w:line="312"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E330F"/>
    <w:pPr>
      <w:spacing w:before="60" w:after="60" w:line="312"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E330F"/>
    <w:pPr>
      <w:spacing w:before="60" w:after="60" w:line="312"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E330F"/>
    <w:pPr>
      <w:spacing w:before="60" w:after="60" w:line="312"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6">
    <w:name w:val="Table List 6"/>
    <w:basedOn w:val="TableNormal"/>
    <w:semiHidden/>
    <w:rsid w:val="008E330F"/>
    <w:pPr>
      <w:spacing w:before="60" w:after="60" w:line="312"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E330F"/>
    <w:pPr>
      <w:spacing w:before="60" w:after="60" w:line="312"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E330F"/>
    <w:pPr>
      <w:spacing w:before="60" w:after="60" w:line="312"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E330F"/>
    <w:pPr>
      <w:spacing w:before="60" w:after="60" w:line="312"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E330F"/>
    <w:pPr>
      <w:spacing w:before="60" w:after="60" w:line="312"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E330F"/>
    <w:pPr>
      <w:spacing w:before="60" w:after="60" w:line="312"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E330F"/>
    <w:pPr>
      <w:spacing w:before="60" w:after="60" w:line="312"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E330F"/>
    <w:pPr>
      <w:spacing w:before="60" w:after="60" w:line="312"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E330F"/>
    <w:pPr>
      <w:spacing w:before="60" w:after="60" w:line="312"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8E330F"/>
    <w:pPr>
      <w:spacing w:before="60" w:after="60" w:line="312"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E330F"/>
    <w:pPr>
      <w:spacing w:before="60" w:after="60" w:line="312"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E330F"/>
    <w:pPr>
      <w:spacing w:before="60" w:after="60" w:line="312"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1">
    <w:name w:val="Table List 1"/>
    <w:basedOn w:val="TableNormal"/>
    <w:semiHidden/>
    <w:rsid w:val="00B6531A"/>
    <w:pPr>
      <w:spacing w:before="60" w:after="60" w:line="312"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6531A"/>
    <w:pPr>
      <w:spacing w:before="60" w:after="60" w:line="312"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6531A"/>
    <w:pPr>
      <w:spacing w:before="60" w:after="60" w:line="312"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6531A"/>
    <w:pPr>
      <w:spacing w:before="60" w:after="60" w:line="312"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6531A"/>
    <w:pPr>
      <w:spacing w:before="60" w:after="60" w:line="312"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numbering" w:customStyle="1" w:styleId="CurrentList24">
    <w:name w:val="Current List24"/>
    <w:rsid w:val="008C6ED7"/>
    <w:pPr>
      <w:numPr>
        <w:numId w:val="22"/>
      </w:numPr>
    </w:pPr>
  </w:style>
  <w:style w:type="character" w:customStyle="1" w:styleId="Heading5Char">
    <w:name w:val="Heading 5 Char"/>
    <w:basedOn w:val="DefaultParagraphFont"/>
    <w:link w:val="Heading5"/>
    <w:rsid w:val="007E1AC8"/>
    <w:rPr>
      <w:rFonts w:cs="Arial"/>
      <w:b/>
      <w:color w:val="17365D"/>
      <w:sz w:val="24"/>
    </w:rPr>
  </w:style>
  <w:style w:type="character" w:customStyle="1" w:styleId="Heading9Char">
    <w:name w:val="Heading 9 Char"/>
    <w:basedOn w:val="DefaultParagraphFont"/>
    <w:link w:val="Heading9"/>
    <w:rsid w:val="007E1AC8"/>
    <w:rPr>
      <w:rFonts w:ascii="Arial" w:hAnsi="Arial" w:cs="Arial"/>
      <w:b/>
      <w:i/>
      <w:color w:val="17365D"/>
      <w:sz w:val="22"/>
    </w:rPr>
  </w:style>
  <w:style w:type="character" w:customStyle="1" w:styleId="Heading2Char">
    <w:name w:val="Heading 2 Char"/>
    <w:basedOn w:val="DefaultParagraphFont"/>
    <w:link w:val="Heading2"/>
    <w:locked/>
    <w:rsid w:val="00B15770"/>
    <w:rPr>
      <w:rFonts w:cs="Arial"/>
      <w:b/>
      <w:bCs/>
      <w:color w:val="17365D"/>
      <w:sz w:val="24"/>
    </w:rPr>
  </w:style>
  <w:style w:type="character" w:customStyle="1" w:styleId="Heading4Char">
    <w:name w:val="Heading 4 Char"/>
    <w:basedOn w:val="DefaultParagraphFont"/>
    <w:link w:val="Heading4"/>
    <w:locked/>
    <w:rsid w:val="00D475DE"/>
    <w:rPr>
      <w:rFonts w:cs="Arial"/>
      <w:b/>
      <w:color w:val="17365D"/>
      <w:sz w:val="24"/>
      <w:szCs w:val="26"/>
    </w:rPr>
  </w:style>
  <w:style w:type="character" w:customStyle="1" w:styleId="Heading8Char">
    <w:name w:val="Heading 8 Char"/>
    <w:basedOn w:val="DefaultParagraphFont"/>
    <w:link w:val="Heading8"/>
    <w:locked/>
    <w:rsid w:val="007E1AC8"/>
    <w:rPr>
      <w:rFonts w:ascii="Arial" w:hAnsi="Arial" w:cs="Arial"/>
      <w:b/>
      <w:color w:val="17365D"/>
      <w:sz w:val="22"/>
    </w:rPr>
  </w:style>
  <w:style w:type="character" w:customStyle="1" w:styleId="HeaderChar">
    <w:name w:val="Header Char"/>
    <w:basedOn w:val="DefaultParagraphFont"/>
    <w:link w:val="Header"/>
    <w:uiPriority w:val="99"/>
    <w:locked/>
    <w:rsid w:val="000D5A69"/>
    <w:rPr>
      <w:rFonts w:ascii="Arial" w:hAnsi="Arial" w:cs="Arial"/>
      <w:color w:val="333399"/>
      <w:sz w:val="18"/>
      <w:szCs w:val="22"/>
      <w:lang w:val="en-US" w:eastAsia="en-US" w:bidi="ar-SA"/>
    </w:rPr>
  </w:style>
  <w:style w:type="character" w:customStyle="1" w:styleId="BodyText3Char">
    <w:name w:val="Body Text 3 Char"/>
    <w:basedOn w:val="DefaultParagraphFont"/>
    <w:link w:val="BodyText3"/>
    <w:locked/>
    <w:rsid w:val="000D5A69"/>
    <w:rPr>
      <w:rFonts w:ascii="Arial" w:hAnsi="Arial" w:cs="Arial"/>
      <w:color w:val="333399"/>
      <w:sz w:val="16"/>
      <w:szCs w:val="16"/>
      <w:lang w:val="en-US" w:eastAsia="en-US" w:bidi="ar-SA"/>
    </w:rPr>
  </w:style>
  <w:style w:type="character" w:customStyle="1" w:styleId="BodyTextIndentChar">
    <w:name w:val="Body Text Indent Char"/>
    <w:basedOn w:val="DefaultParagraphFont"/>
    <w:link w:val="BodyTextIndent"/>
    <w:locked/>
    <w:rsid w:val="000D5A69"/>
    <w:rPr>
      <w:rFonts w:ascii="Arial" w:hAnsi="Arial" w:cs="Arial"/>
      <w:color w:val="333399"/>
      <w:sz w:val="22"/>
      <w:szCs w:val="22"/>
      <w:lang w:val="en-US" w:eastAsia="en-US" w:bidi="ar-SA"/>
    </w:rPr>
  </w:style>
  <w:style w:type="character" w:customStyle="1" w:styleId="BodyText2Char">
    <w:name w:val="Body Text 2 Char"/>
    <w:basedOn w:val="DefaultParagraphFont"/>
    <w:link w:val="BodyText2"/>
    <w:locked/>
    <w:rsid w:val="000D5A69"/>
    <w:rPr>
      <w:rFonts w:ascii="Arial" w:eastAsia="GulimChe" w:hAnsi="Arial"/>
      <w:color w:val="333399"/>
      <w:sz w:val="22"/>
      <w:lang w:val="en-US" w:eastAsia="ko-KR" w:bidi="ar-SA"/>
    </w:rPr>
  </w:style>
  <w:style w:type="character" w:customStyle="1" w:styleId="BodyTextChar">
    <w:name w:val="Body Text Char"/>
    <w:basedOn w:val="DefaultParagraphFont"/>
    <w:link w:val="BodyText"/>
    <w:locked/>
    <w:rsid w:val="000D5A69"/>
    <w:rPr>
      <w:rFonts w:ascii="Arial" w:hAnsi="Arial" w:cs="Arial"/>
      <w:color w:val="333399"/>
      <w:lang w:val="en-US" w:eastAsia="en-US" w:bidi="ar-SA"/>
    </w:rPr>
  </w:style>
  <w:style w:type="character" w:customStyle="1" w:styleId="BodyTextIndent2Char">
    <w:name w:val="Body Text Indent 2 Char"/>
    <w:basedOn w:val="DefaultParagraphFont"/>
    <w:link w:val="BodyTextIndent2"/>
    <w:locked/>
    <w:rsid w:val="000D5A69"/>
    <w:rPr>
      <w:rFonts w:ascii="Arial" w:eastAsia="GulimChe" w:hAnsi="Arial"/>
      <w:color w:val="333399"/>
      <w:sz w:val="22"/>
      <w:lang w:val="en-US" w:eastAsia="ko-KR" w:bidi="ar-SA"/>
    </w:rPr>
  </w:style>
  <w:style w:type="character" w:customStyle="1" w:styleId="BodyTextIndent3Char">
    <w:name w:val="Body Text Indent 3 Char"/>
    <w:basedOn w:val="DefaultParagraphFont"/>
    <w:link w:val="BodyTextIndent3"/>
    <w:locked/>
    <w:rsid w:val="000D5A69"/>
    <w:rPr>
      <w:rFonts w:ascii="Arial" w:eastAsia="GulimChe" w:hAnsi="Arial"/>
      <w:color w:val="333399"/>
      <w:sz w:val="22"/>
      <w:lang w:val="en-US" w:eastAsia="ko-KR" w:bidi="ar-SA"/>
    </w:rPr>
  </w:style>
  <w:style w:type="character" w:customStyle="1" w:styleId="DocumentMapChar">
    <w:name w:val="Document Map Char"/>
    <w:basedOn w:val="DefaultParagraphFont"/>
    <w:link w:val="DocumentMap"/>
    <w:rsid w:val="000D5A69"/>
    <w:rPr>
      <w:rFonts w:ascii="Tahoma" w:hAnsi="Tahoma" w:cs="Tahoma"/>
      <w:color w:val="333399"/>
      <w:lang w:val="en-US" w:eastAsia="en-US" w:bidi="ar-SA"/>
    </w:rPr>
  </w:style>
  <w:style w:type="paragraph" w:styleId="TOCHeading">
    <w:name w:val="TOC Heading"/>
    <w:basedOn w:val="Heading1"/>
    <w:next w:val="Normal"/>
    <w:uiPriority w:val="39"/>
    <w:unhideWhenUsed/>
    <w:rsid w:val="00016F26"/>
    <w:pPr>
      <w:keepLines/>
      <w:numPr>
        <w:numId w:val="0"/>
      </w:numPr>
      <w:spacing w:before="480" w:line="276" w:lineRule="auto"/>
      <w:jc w:val="left"/>
      <w:outlineLvl w:val="9"/>
    </w:pPr>
    <w:rPr>
      <w:rFonts w:eastAsiaTheme="majorEastAsia" w:cstheme="majorBidi"/>
      <w:color w:val="17365D" w:themeColor="text2" w:themeShade="BF"/>
      <w:kern w:val="0"/>
      <w:sz w:val="28"/>
      <w:szCs w:val="28"/>
      <w:lang w:eastAsia="ja-JP"/>
    </w:rPr>
  </w:style>
  <w:style w:type="character" w:customStyle="1" w:styleId="CommentTextChar">
    <w:name w:val="Comment Text Char"/>
    <w:basedOn w:val="DefaultParagraphFont"/>
    <w:link w:val="CommentText"/>
    <w:semiHidden/>
    <w:rsid w:val="00AF74CA"/>
    <w:rPr>
      <w:rFonts w:ascii="Arial" w:hAnsi="Arial" w:cs="Arial"/>
      <w:color w:val="17365D"/>
    </w:rPr>
  </w:style>
  <w:style w:type="paragraph" w:customStyle="1" w:styleId="Bulletlevel1">
    <w:name w:val="Bullet level 1"/>
    <w:basedOn w:val="Normal"/>
    <w:link w:val="Bulletlevel1Char"/>
    <w:autoRedefine/>
    <w:qFormat/>
    <w:rsid w:val="00BE0088"/>
    <w:pPr>
      <w:numPr>
        <w:numId w:val="27"/>
      </w:numPr>
      <w:kinsoku w:val="0"/>
      <w:overflowPunct w:val="0"/>
      <w:autoSpaceDE w:val="0"/>
      <w:autoSpaceDN w:val="0"/>
      <w:ind w:left="360"/>
      <w:contextualSpacing/>
      <w:jc w:val="left"/>
    </w:pPr>
    <w:rPr>
      <w:rFonts w:eastAsia="Batang" w:cs="Times New Roman"/>
      <w:bCs/>
      <w:color w:val="002060"/>
      <w:szCs w:val="20"/>
    </w:rPr>
  </w:style>
  <w:style w:type="character" w:customStyle="1" w:styleId="Bulletlevel1Char">
    <w:name w:val="Bullet level 1 Char"/>
    <w:basedOn w:val="DefaultParagraphFont"/>
    <w:link w:val="Bulletlevel1"/>
    <w:rsid w:val="00BE0088"/>
    <w:rPr>
      <w:rFonts w:eastAsia="Batang"/>
      <w:bCs/>
      <w:color w:val="002060"/>
      <w:sz w:val="24"/>
    </w:rPr>
  </w:style>
  <w:style w:type="character" w:customStyle="1" w:styleId="FootnoteTextChar">
    <w:name w:val="Footnote Text Char"/>
    <w:basedOn w:val="DefaultParagraphFont"/>
    <w:link w:val="FootnoteText"/>
    <w:semiHidden/>
    <w:rsid w:val="005338EF"/>
    <w:rPr>
      <w:rFonts w:ascii="Arial" w:eastAsia="GulimChe" w:hAnsi="Arial"/>
      <w:color w:val="17365D"/>
      <w:sz w:val="22"/>
    </w:rPr>
  </w:style>
  <w:style w:type="table" w:styleId="LightList-Accent1">
    <w:name w:val="Light List Accent 1"/>
    <w:basedOn w:val="TableNormal"/>
    <w:uiPriority w:val="61"/>
    <w:rsid w:val="00074FF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aliases w:val="Ý thứ 1,List Paragraph1,List Paragraph 1,bullet,bullet 1,List Paragraph11"/>
    <w:basedOn w:val="Normal"/>
    <w:link w:val="ListParagraphChar"/>
    <w:uiPriority w:val="34"/>
    <w:qFormat/>
    <w:rsid w:val="00482FCF"/>
    <w:pPr>
      <w:ind w:left="720"/>
      <w:contextualSpacing/>
    </w:pPr>
  </w:style>
  <w:style w:type="character" w:styleId="Strong">
    <w:name w:val="Strong"/>
    <w:basedOn w:val="DefaultParagraphFont"/>
    <w:qFormat/>
    <w:rsid w:val="0026539E"/>
    <w:rPr>
      <w:b/>
      <w:bCs/>
    </w:rPr>
  </w:style>
  <w:style w:type="character" w:customStyle="1" w:styleId="ListParagraphChar">
    <w:name w:val="List Paragraph Char"/>
    <w:aliases w:val="Ý thứ 1 Char,List Paragraph1 Char,List Paragraph 1 Char,bullet Char,bullet 1 Char,List Paragraph11 Char"/>
    <w:basedOn w:val="DefaultParagraphFont"/>
    <w:link w:val="ListParagraph"/>
    <w:uiPriority w:val="34"/>
    <w:rsid w:val="00F35993"/>
    <w:rPr>
      <w:rFonts w:cs="Arial"/>
      <w:color w:val="17365D"/>
      <w:sz w:val="24"/>
      <w:szCs w:val="22"/>
    </w:rPr>
  </w:style>
  <w:style w:type="character" w:customStyle="1" w:styleId="UnresolvedMention1">
    <w:name w:val="Unresolved Mention1"/>
    <w:basedOn w:val="DefaultParagraphFont"/>
    <w:uiPriority w:val="99"/>
    <w:semiHidden/>
    <w:unhideWhenUsed/>
    <w:rsid w:val="003A15BA"/>
    <w:rPr>
      <w:color w:val="808080"/>
      <w:shd w:val="clear" w:color="auto" w:fill="E6E6E6"/>
    </w:rPr>
  </w:style>
  <w:style w:type="paragraph" w:styleId="Subtitle">
    <w:name w:val="Subtitle"/>
    <w:basedOn w:val="Normal"/>
    <w:next w:val="Normal"/>
    <w:link w:val="SubtitleChar"/>
    <w:qFormat/>
    <w:rsid w:val="00591E4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rsid w:val="00591E4B"/>
    <w:rPr>
      <w:rFonts w:asciiTheme="minorHAnsi" w:eastAsiaTheme="minorEastAsia" w:hAnsiTheme="minorHAnsi" w:cstheme="minorBidi"/>
      <w:color w:val="5A5A5A" w:themeColor="text1" w:themeTint="A5"/>
      <w:spacing w:val="15"/>
      <w:sz w:val="22"/>
      <w:szCs w:val="22"/>
    </w:rPr>
  </w:style>
  <w:style w:type="character" w:styleId="UnresolvedMention">
    <w:name w:val="Unresolved Mention"/>
    <w:basedOn w:val="DefaultParagraphFont"/>
    <w:uiPriority w:val="99"/>
    <w:semiHidden/>
    <w:unhideWhenUsed/>
    <w:rsid w:val="00A72854"/>
    <w:rPr>
      <w:color w:val="605E5C"/>
      <w:shd w:val="clear" w:color="auto" w:fill="E1DFDD"/>
    </w:rPr>
  </w:style>
  <w:style w:type="paragraph" w:customStyle="1" w:styleId="BRDH1">
    <w:name w:val="BRD H1"/>
    <w:pPr>
      <w:keepNext/>
      <w:spacing w:before="200" w:after="100"/>
      <w:ind w:left="0"/>
      <w:outlineLvl w:val="0"/>
    </w:pPr>
    <w:rPr>
      <w:b/>
      <w:color w:val="17365D"/>
      <w:sz w:val="32"/>
    </w:rPr>
  </w:style>
  <w:style w:type="paragraph" w:customStyle="1" w:styleId="BRDH2">
    <w:name w:val="BRD H2"/>
    <w:pPr>
      <w:keepNext/>
      <w:spacing w:before="160" w:after="80"/>
      <w:ind w:left="0"/>
      <w:outlineLvl w:val="1"/>
    </w:pPr>
    <w:rPr>
      <w:b/>
      <w:color w:val="17365D"/>
      <w:sz w:val="26"/>
    </w:rPr>
  </w:style>
  <w:style w:type="paragraph" w:customStyle="1" w:styleId="BRDH3">
    <w:name w:val="BRD H3"/>
    <w:pPr>
      <w:keepNext/>
      <w:spacing w:before="140" w:after="60"/>
      <w:ind w:left="0"/>
      <w:outlineLvl w:val="2"/>
    </w:pPr>
    <w:rPr>
      <w:b/>
      <w:color w:val="17365D"/>
      <w:sz w:val="24"/>
    </w:rPr>
  </w:style>
  <w:style w:type="paragraph" w:customStyle="1" w:styleId="BRDH4">
    <w:name w:val="BRD H4"/>
    <w:pPr>
      <w:keepNext/>
      <w:spacing w:after="60"/>
      <w:ind w:left="0"/>
      <w:outlineLvl w:val="3"/>
    </w:pPr>
    <w:rPr>
      <w:b/>
      <w:color w:val="17365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4543">
      <w:bodyDiv w:val="1"/>
      <w:marLeft w:val="0"/>
      <w:marRight w:val="0"/>
      <w:marTop w:val="0"/>
      <w:marBottom w:val="0"/>
      <w:divBdr>
        <w:top w:val="none" w:sz="0" w:space="0" w:color="auto"/>
        <w:left w:val="none" w:sz="0" w:space="0" w:color="auto"/>
        <w:bottom w:val="none" w:sz="0" w:space="0" w:color="auto"/>
        <w:right w:val="none" w:sz="0" w:space="0" w:color="auto"/>
      </w:divBdr>
    </w:div>
    <w:div w:id="44837486">
      <w:bodyDiv w:val="1"/>
      <w:marLeft w:val="0"/>
      <w:marRight w:val="0"/>
      <w:marTop w:val="0"/>
      <w:marBottom w:val="0"/>
      <w:divBdr>
        <w:top w:val="none" w:sz="0" w:space="0" w:color="auto"/>
        <w:left w:val="none" w:sz="0" w:space="0" w:color="auto"/>
        <w:bottom w:val="none" w:sz="0" w:space="0" w:color="auto"/>
        <w:right w:val="none" w:sz="0" w:space="0" w:color="auto"/>
      </w:divBdr>
    </w:div>
    <w:div w:id="143015663">
      <w:bodyDiv w:val="1"/>
      <w:marLeft w:val="0"/>
      <w:marRight w:val="0"/>
      <w:marTop w:val="0"/>
      <w:marBottom w:val="0"/>
      <w:divBdr>
        <w:top w:val="none" w:sz="0" w:space="0" w:color="auto"/>
        <w:left w:val="none" w:sz="0" w:space="0" w:color="auto"/>
        <w:bottom w:val="none" w:sz="0" w:space="0" w:color="auto"/>
        <w:right w:val="none" w:sz="0" w:space="0" w:color="auto"/>
      </w:divBdr>
    </w:div>
    <w:div w:id="146020096">
      <w:bodyDiv w:val="1"/>
      <w:marLeft w:val="0"/>
      <w:marRight w:val="0"/>
      <w:marTop w:val="0"/>
      <w:marBottom w:val="0"/>
      <w:divBdr>
        <w:top w:val="none" w:sz="0" w:space="0" w:color="auto"/>
        <w:left w:val="none" w:sz="0" w:space="0" w:color="auto"/>
        <w:bottom w:val="none" w:sz="0" w:space="0" w:color="auto"/>
        <w:right w:val="none" w:sz="0" w:space="0" w:color="auto"/>
      </w:divBdr>
    </w:div>
    <w:div w:id="208494899">
      <w:bodyDiv w:val="1"/>
      <w:marLeft w:val="0"/>
      <w:marRight w:val="0"/>
      <w:marTop w:val="0"/>
      <w:marBottom w:val="0"/>
      <w:divBdr>
        <w:top w:val="none" w:sz="0" w:space="0" w:color="auto"/>
        <w:left w:val="none" w:sz="0" w:space="0" w:color="auto"/>
        <w:bottom w:val="none" w:sz="0" w:space="0" w:color="auto"/>
        <w:right w:val="none" w:sz="0" w:space="0" w:color="auto"/>
      </w:divBdr>
    </w:div>
    <w:div w:id="216935626">
      <w:bodyDiv w:val="1"/>
      <w:marLeft w:val="0"/>
      <w:marRight w:val="0"/>
      <w:marTop w:val="0"/>
      <w:marBottom w:val="0"/>
      <w:divBdr>
        <w:top w:val="none" w:sz="0" w:space="0" w:color="auto"/>
        <w:left w:val="none" w:sz="0" w:space="0" w:color="auto"/>
        <w:bottom w:val="none" w:sz="0" w:space="0" w:color="auto"/>
        <w:right w:val="none" w:sz="0" w:space="0" w:color="auto"/>
      </w:divBdr>
    </w:div>
    <w:div w:id="320885712">
      <w:bodyDiv w:val="1"/>
      <w:marLeft w:val="0"/>
      <w:marRight w:val="0"/>
      <w:marTop w:val="0"/>
      <w:marBottom w:val="0"/>
      <w:divBdr>
        <w:top w:val="none" w:sz="0" w:space="0" w:color="auto"/>
        <w:left w:val="none" w:sz="0" w:space="0" w:color="auto"/>
        <w:bottom w:val="none" w:sz="0" w:space="0" w:color="auto"/>
        <w:right w:val="none" w:sz="0" w:space="0" w:color="auto"/>
      </w:divBdr>
    </w:div>
    <w:div w:id="336806043">
      <w:bodyDiv w:val="1"/>
      <w:marLeft w:val="0"/>
      <w:marRight w:val="0"/>
      <w:marTop w:val="0"/>
      <w:marBottom w:val="0"/>
      <w:divBdr>
        <w:top w:val="none" w:sz="0" w:space="0" w:color="auto"/>
        <w:left w:val="none" w:sz="0" w:space="0" w:color="auto"/>
        <w:bottom w:val="none" w:sz="0" w:space="0" w:color="auto"/>
        <w:right w:val="none" w:sz="0" w:space="0" w:color="auto"/>
      </w:divBdr>
    </w:div>
    <w:div w:id="361437405">
      <w:bodyDiv w:val="1"/>
      <w:marLeft w:val="0"/>
      <w:marRight w:val="0"/>
      <w:marTop w:val="0"/>
      <w:marBottom w:val="0"/>
      <w:divBdr>
        <w:top w:val="none" w:sz="0" w:space="0" w:color="auto"/>
        <w:left w:val="none" w:sz="0" w:space="0" w:color="auto"/>
        <w:bottom w:val="none" w:sz="0" w:space="0" w:color="auto"/>
        <w:right w:val="none" w:sz="0" w:space="0" w:color="auto"/>
      </w:divBdr>
    </w:div>
    <w:div w:id="394160800">
      <w:bodyDiv w:val="1"/>
      <w:marLeft w:val="0"/>
      <w:marRight w:val="0"/>
      <w:marTop w:val="0"/>
      <w:marBottom w:val="0"/>
      <w:divBdr>
        <w:top w:val="none" w:sz="0" w:space="0" w:color="auto"/>
        <w:left w:val="none" w:sz="0" w:space="0" w:color="auto"/>
        <w:bottom w:val="none" w:sz="0" w:space="0" w:color="auto"/>
        <w:right w:val="none" w:sz="0" w:space="0" w:color="auto"/>
      </w:divBdr>
    </w:div>
    <w:div w:id="394164924">
      <w:bodyDiv w:val="1"/>
      <w:marLeft w:val="0"/>
      <w:marRight w:val="0"/>
      <w:marTop w:val="0"/>
      <w:marBottom w:val="0"/>
      <w:divBdr>
        <w:top w:val="none" w:sz="0" w:space="0" w:color="auto"/>
        <w:left w:val="none" w:sz="0" w:space="0" w:color="auto"/>
        <w:bottom w:val="none" w:sz="0" w:space="0" w:color="auto"/>
        <w:right w:val="none" w:sz="0" w:space="0" w:color="auto"/>
      </w:divBdr>
      <w:divsChild>
        <w:div w:id="260374839">
          <w:marLeft w:val="0"/>
          <w:marRight w:val="0"/>
          <w:marTop w:val="0"/>
          <w:marBottom w:val="0"/>
          <w:divBdr>
            <w:top w:val="none" w:sz="0" w:space="0" w:color="auto"/>
            <w:left w:val="none" w:sz="0" w:space="0" w:color="auto"/>
            <w:bottom w:val="none" w:sz="0" w:space="0" w:color="auto"/>
            <w:right w:val="none" w:sz="0" w:space="0" w:color="auto"/>
          </w:divBdr>
          <w:divsChild>
            <w:div w:id="1301152865">
              <w:marLeft w:val="0"/>
              <w:marRight w:val="0"/>
              <w:marTop w:val="0"/>
              <w:marBottom w:val="0"/>
              <w:divBdr>
                <w:top w:val="none" w:sz="0" w:space="0" w:color="auto"/>
                <w:left w:val="none" w:sz="0" w:space="0" w:color="auto"/>
                <w:bottom w:val="none" w:sz="0" w:space="0" w:color="auto"/>
                <w:right w:val="none" w:sz="0" w:space="0" w:color="auto"/>
              </w:divBdr>
              <w:divsChild>
                <w:div w:id="702369015">
                  <w:marLeft w:val="0"/>
                  <w:marRight w:val="0"/>
                  <w:marTop w:val="0"/>
                  <w:marBottom w:val="0"/>
                  <w:divBdr>
                    <w:top w:val="none" w:sz="0" w:space="0" w:color="auto"/>
                    <w:left w:val="none" w:sz="0" w:space="0" w:color="auto"/>
                    <w:bottom w:val="none" w:sz="0" w:space="0" w:color="auto"/>
                    <w:right w:val="none" w:sz="0" w:space="0" w:color="auto"/>
                  </w:divBdr>
                  <w:divsChild>
                    <w:div w:id="991638412">
                      <w:marLeft w:val="0"/>
                      <w:marRight w:val="-90"/>
                      <w:marTop w:val="0"/>
                      <w:marBottom w:val="0"/>
                      <w:divBdr>
                        <w:top w:val="none" w:sz="0" w:space="0" w:color="auto"/>
                        <w:left w:val="none" w:sz="0" w:space="0" w:color="auto"/>
                        <w:bottom w:val="none" w:sz="0" w:space="0" w:color="auto"/>
                        <w:right w:val="none" w:sz="0" w:space="0" w:color="auto"/>
                      </w:divBdr>
                      <w:divsChild>
                        <w:div w:id="927428033">
                          <w:marLeft w:val="0"/>
                          <w:marRight w:val="0"/>
                          <w:marTop w:val="0"/>
                          <w:marBottom w:val="0"/>
                          <w:divBdr>
                            <w:top w:val="none" w:sz="0" w:space="0" w:color="auto"/>
                            <w:left w:val="none" w:sz="0" w:space="0" w:color="auto"/>
                            <w:bottom w:val="none" w:sz="0" w:space="0" w:color="auto"/>
                            <w:right w:val="none" w:sz="0" w:space="0" w:color="auto"/>
                          </w:divBdr>
                          <w:divsChild>
                            <w:div w:id="201284319">
                              <w:marLeft w:val="0"/>
                              <w:marRight w:val="0"/>
                              <w:marTop w:val="0"/>
                              <w:marBottom w:val="0"/>
                              <w:divBdr>
                                <w:top w:val="none" w:sz="0" w:space="0" w:color="auto"/>
                                <w:left w:val="none" w:sz="0" w:space="0" w:color="auto"/>
                                <w:bottom w:val="none" w:sz="0" w:space="0" w:color="auto"/>
                                <w:right w:val="none" w:sz="0" w:space="0" w:color="auto"/>
                              </w:divBdr>
                              <w:divsChild>
                                <w:div w:id="1153570120">
                                  <w:marLeft w:val="0"/>
                                  <w:marRight w:val="0"/>
                                  <w:marTop w:val="0"/>
                                  <w:marBottom w:val="0"/>
                                  <w:divBdr>
                                    <w:top w:val="none" w:sz="0" w:space="0" w:color="auto"/>
                                    <w:left w:val="none" w:sz="0" w:space="0" w:color="auto"/>
                                    <w:bottom w:val="none" w:sz="0" w:space="0" w:color="auto"/>
                                    <w:right w:val="none" w:sz="0" w:space="0" w:color="auto"/>
                                  </w:divBdr>
                                  <w:divsChild>
                                    <w:div w:id="2029332968">
                                      <w:marLeft w:val="750"/>
                                      <w:marRight w:val="0"/>
                                      <w:marTop w:val="0"/>
                                      <w:marBottom w:val="0"/>
                                      <w:divBdr>
                                        <w:top w:val="none" w:sz="0" w:space="0" w:color="auto"/>
                                        <w:left w:val="none" w:sz="0" w:space="0" w:color="auto"/>
                                        <w:bottom w:val="none" w:sz="0" w:space="0" w:color="auto"/>
                                        <w:right w:val="none" w:sz="0" w:space="0" w:color="auto"/>
                                      </w:divBdr>
                                      <w:divsChild>
                                        <w:div w:id="206338414">
                                          <w:marLeft w:val="0"/>
                                          <w:marRight w:val="0"/>
                                          <w:marTop w:val="0"/>
                                          <w:marBottom w:val="0"/>
                                          <w:divBdr>
                                            <w:top w:val="none" w:sz="0" w:space="0" w:color="auto"/>
                                            <w:left w:val="none" w:sz="0" w:space="0" w:color="auto"/>
                                            <w:bottom w:val="none" w:sz="0" w:space="0" w:color="auto"/>
                                            <w:right w:val="none" w:sz="0" w:space="0" w:color="auto"/>
                                          </w:divBdr>
                                          <w:divsChild>
                                            <w:div w:id="1821338135">
                                              <w:marLeft w:val="0"/>
                                              <w:marRight w:val="0"/>
                                              <w:marTop w:val="0"/>
                                              <w:marBottom w:val="0"/>
                                              <w:divBdr>
                                                <w:top w:val="none" w:sz="0" w:space="0" w:color="auto"/>
                                                <w:left w:val="none" w:sz="0" w:space="0" w:color="auto"/>
                                                <w:bottom w:val="none" w:sz="0" w:space="0" w:color="auto"/>
                                                <w:right w:val="none" w:sz="0" w:space="0" w:color="auto"/>
                                              </w:divBdr>
                                              <w:divsChild>
                                                <w:div w:id="1152138958">
                                                  <w:marLeft w:val="0"/>
                                                  <w:marRight w:val="0"/>
                                                  <w:marTop w:val="0"/>
                                                  <w:marBottom w:val="0"/>
                                                  <w:divBdr>
                                                    <w:top w:val="none" w:sz="0" w:space="0" w:color="auto"/>
                                                    <w:left w:val="none" w:sz="0" w:space="0" w:color="auto"/>
                                                    <w:bottom w:val="none" w:sz="0" w:space="0" w:color="auto"/>
                                                    <w:right w:val="none" w:sz="0" w:space="0" w:color="auto"/>
                                                  </w:divBdr>
                                                  <w:divsChild>
                                                    <w:div w:id="1820069374">
                                                      <w:marLeft w:val="0"/>
                                                      <w:marRight w:val="0"/>
                                                      <w:marTop w:val="0"/>
                                                      <w:marBottom w:val="0"/>
                                                      <w:divBdr>
                                                        <w:top w:val="none" w:sz="0" w:space="0" w:color="auto"/>
                                                        <w:left w:val="none" w:sz="0" w:space="0" w:color="auto"/>
                                                        <w:bottom w:val="none" w:sz="0" w:space="0" w:color="auto"/>
                                                        <w:right w:val="none" w:sz="0" w:space="0" w:color="auto"/>
                                                      </w:divBdr>
                                                      <w:divsChild>
                                                        <w:div w:id="421025340">
                                                          <w:marLeft w:val="0"/>
                                                          <w:marRight w:val="0"/>
                                                          <w:marTop w:val="0"/>
                                                          <w:marBottom w:val="0"/>
                                                          <w:divBdr>
                                                            <w:top w:val="none" w:sz="0" w:space="0" w:color="auto"/>
                                                            <w:left w:val="none" w:sz="0" w:space="0" w:color="auto"/>
                                                            <w:bottom w:val="none" w:sz="0" w:space="0" w:color="auto"/>
                                                            <w:right w:val="none" w:sz="0" w:space="0" w:color="auto"/>
                                                          </w:divBdr>
                                                          <w:divsChild>
                                                            <w:div w:id="439572423">
                                                              <w:marLeft w:val="0"/>
                                                              <w:marRight w:val="0"/>
                                                              <w:marTop w:val="0"/>
                                                              <w:marBottom w:val="0"/>
                                                              <w:divBdr>
                                                                <w:top w:val="none" w:sz="0" w:space="0" w:color="auto"/>
                                                                <w:left w:val="none" w:sz="0" w:space="0" w:color="auto"/>
                                                                <w:bottom w:val="none" w:sz="0" w:space="0" w:color="auto"/>
                                                                <w:right w:val="none" w:sz="0" w:space="0" w:color="auto"/>
                                                              </w:divBdr>
                                                              <w:divsChild>
                                                                <w:div w:id="612127317">
                                                                  <w:marLeft w:val="0"/>
                                                                  <w:marRight w:val="0"/>
                                                                  <w:marTop w:val="0"/>
                                                                  <w:marBottom w:val="0"/>
                                                                  <w:divBdr>
                                                                    <w:top w:val="none" w:sz="0" w:space="0" w:color="auto"/>
                                                                    <w:left w:val="none" w:sz="0" w:space="0" w:color="auto"/>
                                                                    <w:bottom w:val="none" w:sz="0" w:space="0" w:color="auto"/>
                                                                    <w:right w:val="none" w:sz="0" w:space="0" w:color="auto"/>
                                                                  </w:divBdr>
                                                                  <w:divsChild>
                                                                    <w:div w:id="1579051924">
                                                                      <w:marLeft w:val="0"/>
                                                                      <w:marRight w:val="0"/>
                                                                      <w:marTop w:val="0"/>
                                                                      <w:marBottom w:val="0"/>
                                                                      <w:divBdr>
                                                                        <w:top w:val="none" w:sz="0" w:space="0" w:color="auto"/>
                                                                        <w:left w:val="none" w:sz="0" w:space="0" w:color="auto"/>
                                                                        <w:bottom w:val="none" w:sz="0" w:space="0" w:color="auto"/>
                                                                        <w:right w:val="none" w:sz="0" w:space="0" w:color="auto"/>
                                                                      </w:divBdr>
                                                                      <w:divsChild>
                                                                        <w:div w:id="160658075">
                                                                          <w:marLeft w:val="0"/>
                                                                          <w:marRight w:val="0"/>
                                                                          <w:marTop w:val="0"/>
                                                                          <w:marBottom w:val="0"/>
                                                                          <w:divBdr>
                                                                            <w:top w:val="none" w:sz="0" w:space="0" w:color="auto"/>
                                                                            <w:left w:val="none" w:sz="0" w:space="0" w:color="auto"/>
                                                                            <w:bottom w:val="none" w:sz="0" w:space="0" w:color="auto"/>
                                                                            <w:right w:val="none" w:sz="0" w:space="0" w:color="auto"/>
                                                                          </w:divBdr>
                                                                          <w:divsChild>
                                                                            <w:div w:id="208163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365930">
                                                                  <w:marLeft w:val="0"/>
                                                                  <w:marRight w:val="0"/>
                                                                  <w:marTop w:val="60"/>
                                                                  <w:marBottom w:val="0"/>
                                                                  <w:divBdr>
                                                                    <w:top w:val="none" w:sz="0" w:space="0" w:color="auto"/>
                                                                    <w:left w:val="none" w:sz="0" w:space="0" w:color="auto"/>
                                                                    <w:bottom w:val="none" w:sz="0" w:space="0" w:color="auto"/>
                                                                    <w:right w:val="none" w:sz="0" w:space="0" w:color="auto"/>
                                                                  </w:divBdr>
                                                                </w:div>
                                                                <w:div w:id="1540125051">
                                                                  <w:marLeft w:val="0"/>
                                                                  <w:marRight w:val="0"/>
                                                                  <w:marTop w:val="0"/>
                                                                  <w:marBottom w:val="0"/>
                                                                  <w:divBdr>
                                                                    <w:top w:val="none" w:sz="0" w:space="0" w:color="auto"/>
                                                                    <w:left w:val="none" w:sz="0" w:space="0" w:color="auto"/>
                                                                    <w:bottom w:val="none" w:sz="0" w:space="0" w:color="auto"/>
                                                                    <w:right w:val="none" w:sz="0" w:space="0" w:color="auto"/>
                                                                  </w:divBdr>
                                                                  <w:divsChild>
                                                                    <w:div w:id="288898491">
                                                                      <w:marLeft w:val="0"/>
                                                                      <w:marRight w:val="60"/>
                                                                      <w:marTop w:val="0"/>
                                                                      <w:marBottom w:val="0"/>
                                                                      <w:divBdr>
                                                                        <w:top w:val="none" w:sz="0" w:space="0" w:color="auto"/>
                                                                        <w:left w:val="none" w:sz="0" w:space="0" w:color="auto"/>
                                                                        <w:bottom w:val="none" w:sz="0" w:space="0" w:color="auto"/>
                                                                        <w:right w:val="none" w:sz="0" w:space="0" w:color="auto"/>
                                                                      </w:divBdr>
                                                                      <w:divsChild>
                                                                        <w:div w:id="1854568064">
                                                                          <w:marLeft w:val="0"/>
                                                                          <w:marRight w:val="0"/>
                                                                          <w:marTop w:val="100"/>
                                                                          <w:marBottom w:val="100"/>
                                                                          <w:divBdr>
                                                                            <w:top w:val="none" w:sz="0" w:space="0" w:color="auto"/>
                                                                            <w:left w:val="none" w:sz="0" w:space="0" w:color="auto"/>
                                                                            <w:bottom w:val="none" w:sz="0" w:space="0" w:color="auto"/>
                                                                            <w:right w:val="none" w:sz="0" w:space="0" w:color="auto"/>
                                                                          </w:divBdr>
                                                                          <w:divsChild>
                                                                            <w:div w:id="502401291">
                                                                              <w:marLeft w:val="0"/>
                                                                              <w:marRight w:val="0"/>
                                                                              <w:marTop w:val="0"/>
                                                                              <w:marBottom w:val="0"/>
                                                                              <w:divBdr>
                                                                                <w:top w:val="none" w:sz="0" w:space="0" w:color="auto"/>
                                                                                <w:left w:val="none" w:sz="0" w:space="0" w:color="auto"/>
                                                                                <w:bottom w:val="none" w:sz="0" w:space="0" w:color="auto"/>
                                                                                <w:right w:val="none" w:sz="0" w:space="0" w:color="auto"/>
                                                                              </w:divBdr>
                                                                            </w:div>
                                                                          </w:divsChild>
                                                                        </w:div>
                                                                        <w:div w:id="849486030">
                                                                          <w:marLeft w:val="60"/>
                                                                          <w:marRight w:val="0"/>
                                                                          <w:marTop w:val="0"/>
                                                                          <w:marBottom w:val="30"/>
                                                                          <w:divBdr>
                                                                            <w:top w:val="none" w:sz="0" w:space="0" w:color="auto"/>
                                                                            <w:left w:val="none" w:sz="0" w:space="0" w:color="auto"/>
                                                                            <w:bottom w:val="none" w:sz="0" w:space="0" w:color="auto"/>
                                                                            <w:right w:val="none" w:sz="0" w:space="0" w:color="auto"/>
                                                                          </w:divBdr>
                                                                        </w:div>
                                                                      </w:divsChild>
                                                                    </w:div>
                                                                    <w:div w:id="1681666194">
                                                                      <w:marLeft w:val="0"/>
                                                                      <w:marRight w:val="0"/>
                                                                      <w:marTop w:val="0"/>
                                                                      <w:marBottom w:val="0"/>
                                                                      <w:divBdr>
                                                                        <w:top w:val="none" w:sz="0" w:space="0" w:color="auto"/>
                                                                        <w:left w:val="none" w:sz="0" w:space="0" w:color="auto"/>
                                                                        <w:bottom w:val="none" w:sz="0" w:space="0" w:color="auto"/>
                                                                        <w:right w:val="none" w:sz="0" w:space="0" w:color="auto"/>
                                                                      </w:divBdr>
                                                                      <w:divsChild>
                                                                        <w:div w:id="1178883507">
                                                                          <w:marLeft w:val="0"/>
                                                                          <w:marRight w:val="0"/>
                                                                          <w:marTop w:val="0"/>
                                                                          <w:marBottom w:val="0"/>
                                                                          <w:divBdr>
                                                                            <w:top w:val="none" w:sz="0" w:space="0" w:color="auto"/>
                                                                            <w:left w:val="none" w:sz="0" w:space="0" w:color="auto"/>
                                                                            <w:bottom w:val="none" w:sz="0" w:space="0" w:color="auto"/>
                                                                            <w:right w:val="none" w:sz="0" w:space="0" w:color="auto"/>
                                                                          </w:divBdr>
                                                                          <w:divsChild>
                                                                            <w:div w:id="697124901">
                                                                              <w:marLeft w:val="0"/>
                                                                              <w:marRight w:val="0"/>
                                                                              <w:marTop w:val="0"/>
                                                                              <w:marBottom w:val="0"/>
                                                                              <w:divBdr>
                                                                                <w:top w:val="none" w:sz="0" w:space="0" w:color="auto"/>
                                                                                <w:left w:val="none" w:sz="0" w:space="0" w:color="auto"/>
                                                                                <w:bottom w:val="none" w:sz="0" w:space="0" w:color="auto"/>
                                                                                <w:right w:val="none" w:sz="0" w:space="0" w:color="auto"/>
                                                                              </w:divBdr>
                                                                              <w:divsChild>
                                                                                <w:div w:id="1042677772">
                                                                                  <w:marLeft w:val="105"/>
                                                                                  <w:marRight w:val="105"/>
                                                                                  <w:marTop w:val="90"/>
                                                                                  <w:marBottom w:val="150"/>
                                                                                  <w:divBdr>
                                                                                    <w:top w:val="none" w:sz="0" w:space="0" w:color="auto"/>
                                                                                    <w:left w:val="none" w:sz="0" w:space="0" w:color="auto"/>
                                                                                    <w:bottom w:val="none" w:sz="0" w:space="0" w:color="auto"/>
                                                                                    <w:right w:val="none" w:sz="0" w:space="0" w:color="auto"/>
                                                                                  </w:divBdr>
                                                                                </w:div>
                                                                                <w:div w:id="1715886897">
                                                                                  <w:marLeft w:val="105"/>
                                                                                  <w:marRight w:val="105"/>
                                                                                  <w:marTop w:val="90"/>
                                                                                  <w:marBottom w:val="150"/>
                                                                                  <w:divBdr>
                                                                                    <w:top w:val="none" w:sz="0" w:space="0" w:color="auto"/>
                                                                                    <w:left w:val="none" w:sz="0" w:space="0" w:color="auto"/>
                                                                                    <w:bottom w:val="none" w:sz="0" w:space="0" w:color="auto"/>
                                                                                    <w:right w:val="none" w:sz="0" w:space="0" w:color="auto"/>
                                                                                  </w:divBdr>
                                                                                </w:div>
                                                                                <w:div w:id="2101875432">
                                                                                  <w:marLeft w:val="105"/>
                                                                                  <w:marRight w:val="105"/>
                                                                                  <w:marTop w:val="90"/>
                                                                                  <w:marBottom w:val="150"/>
                                                                                  <w:divBdr>
                                                                                    <w:top w:val="none" w:sz="0" w:space="0" w:color="auto"/>
                                                                                    <w:left w:val="none" w:sz="0" w:space="0" w:color="auto"/>
                                                                                    <w:bottom w:val="none" w:sz="0" w:space="0" w:color="auto"/>
                                                                                    <w:right w:val="none" w:sz="0" w:space="0" w:color="auto"/>
                                                                                  </w:divBdr>
                                                                                </w:div>
                                                                                <w:div w:id="1324121509">
                                                                                  <w:marLeft w:val="105"/>
                                                                                  <w:marRight w:val="105"/>
                                                                                  <w:marTop w:val="90"/>
                                                                                  <w:marBottom w:val="150"/>
                                                                                  <w:divBdr>
                                                                                    <w:top w:val="none" w:sz="0" w:space="0" w:color="auto"/>
                                                                                    <w:left w:val="none" w:sz="0" w:space="0" w:color="auto"/>
                                                                                    <w:bottom w:val="none" w:sz="0" w:space="0" w:color="auto"/>
                                                                                    <w:right w:val="none" w:sz="0" w:space="0" w:color="auto"/>
                                                                                  </w:divBdr>
                                                                                </w:div>
                                                                                <w:div w:id="1657107921">
                                                                                  <w:marLeft w:val="105"/>
                                                                                  <w:marRight w:val="105"/>
                                                                                  <w:marTop w:val="90"/>
                                                                                  <w:marBottom w:val="150"/>
                                                                                  <w:divBdr>
                                                                                    <w:top w:val="none" w:sz="0" w:space="0" w:color="auto"/>
                                                                                    <w:left w:val="none" w:sz="0" w:space="0" w:color="auto"/>
                                                                                    <w:bottom w:val="none" w:sz="0" w:space="0" w:color="auto"/>
                                                                                    <w:right w:val="none" w:sz="0" w:space="0" w:color="auto"/>
                                                                                  </w:divBdr>
                                                                                </w:div>
                                                                                <w:div w:id="213706482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4381034">
                                          <w:marLeft w:val="0"/>
                                          <w:marRight w:val="0"/>
                                          <w:marTop w:val="60"/>
                                          <w:marBottom w:val="0"/>
                                          <w:divBdr>
                                            <w:top w:val="none" w:sz="0" w:space="0" w:color="auto"/>
                                            <w:left w:val="none" w:sz="0" w:space="0" w:color="auto"/>
                                            <w:bottom w:val="none" w:sz="0" w:space="0" w:color="auto"/>
                                            <w:right w:val="none" w:sz="0" w:space="0" w:color="auto"/>
                                          </w:divBdr>
                                          <w:divsChild>
                                            <w:div w:id="1693452145">
                                              <w:marLeft w:val="0"/>
                                              <w:marRight w:val="-30"/>
                                              <w:marTop w:val="0"/>
                                              <w:marBottom w:val="0"/>
                                              <w:divBdr>
                                                <w:top w:val="none" w:sz="0" w:space="0" w:color="auto"/>
                                                <w:left w:val="none" w:sz="0" w:space="0" w:color="auto"/>
                                                <w:bottom w:val="none" w:sz="0" w:space="0" w:color="auto"/>
                                                <w:right w:val="none" w:sz="0" w:space="0" w:color="auto"/>
                                              </w:divBdr>
                                              <w:divsChild>
                                                <w:div w:id="600993986">
                                                  <w:marLeft w:val="0"/>
                                                  <w:marRight w:val="0"/>
                                                  <w:marTop w:val="0"/>
                                                  <w:marBottom w:val="0"/>
                                                  <w:divBdr>
                                                    <w:top w:val="none" w:sz="0" w:space="0" w:color="auto"/>
                                                    <w:left w:val="none" w:sz="0" w:space="0" w:color="auto"/>
                                                    <w:bottom w:val="none" w:sz="0" w:space="0" w:color="auto"/>
                                                    <w:right w:val="none" w:sz="0" w:space="0" w:color="auto"/>
                                                  </w:divBdr>
                                                </w:div>
                                              </w:divsChild>
                                            </w:div>
                                            <w:div w:id="893010189">
                                              <w:marLeft w:val="0"/>
                                              <w:marRight w:val="-30"/>
                                              <w:marTop w:val="0"/>
                                              <w:marBottom w:val="0"/>
                                              <w:divBdr>
                                                <w:top w:val="none" w:sz="0" w:space="0" w:color="auto"/>
                                                <w:left w:val="none" w:sz="0" w:space="0" w:color="auto"/>
                                                <w:bottom w:val="none" w:sz="0" w:space="0" w:color="auto"/>
                                                <w:right w:val="none" w:sz="0" w:space="0" w:color="auto"/>
                                              </w:divBdr>
                                              <w:divsChild>
                                                <w:div w:id="20386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1214790">
          <w:marLeft w:val="0"/>
          <w:marRight w:val="0"/>
          <w:marTop w:val="0"/>
          <w:marBottom w:val="0"/>
          <w:divBdr>
            <w:top w:val="none" w:sz="0" w:space="0" w:color="auto"/>
            <w:left w:val="none" w:sz="0" w:space="0" w:color="auto"/>
            <w:bottom w:val="none" w:sz="0" w:space="0" w:color="auto"/>
            <w:right w:val="none" w:sz="0" w:space="0" w:color="auto"/>
          </w:divBdr>
          <w:divsChild>
            <w:div w:id="1257710438">
              <w:marLeft w:val="0"/>
              <w:marRight w:val="0"/>
              <w:marTop w:val="0"/>
              <w:marBottom w:val="0"/>
              <w:divBdr>
                <w:top w:val="none" w:sz="0" w:space="0" w:color="auto"/>
                <w:left w:val="none" w:sz="0" w:space="0" w:color="auto"/>
                <w:bottom w:val="none" w:sz="0" w:space="0" w:color="auto"/>
                <w:right w:val="none" w:sz="0" w:space="0" w:color="auto"/>
              </w:divBdr>
              <w:divsChild>
                <w:div w:id="10940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271115">
      <w:bodyDiv w:val="1"/>
      <w:marLeft w:val="0"/>
      <w:marRight w:val="0"/>
      <w:marTop w:val="0"/>
      <w:marBottom w:val="0"/>
      <w:divBdr>
        <w:top w:val="none" w:sz="0" w:space="0" w:color="auto"/>
        <w:left w:val="none" w:sz="0" w:space="0" w:color="auto"/>
        <w:bottom w:val="none" w:sz="0" w:space="0" w:color="auto"/>
        <w:right w:val="none" w:sz="0" w:space="0" w:color="auto"/>
      </w:divBdr>
    </w:div>
    <w:div w:id="554124752">
      <w:bodyDiv w:val="1"/>
      <w:marLeft w:val="0"/>
      <w:marRight w:val="0"/>
      <w:marTop w:val="0"/>
      <w:marBottom w:val="0"/>
      <w:divBdr>
        <w:top w:val="none" w:sz="0" w:space="0" w:color="auto"/>
        <w:left w:val="none" w:sz="0" w:space="0" w:color="auto"/>
        <w:bottom w:val="none" w:sz="0" w:space="0" w:color="auto"/>
        <w:right w:val="none" w:sz="0" w:space="0" w:color="auto"/>
      </w:divBdr>
    </w:div>
    <w:div w:id="601187925">
      <w:bodyDiv w:val="1"/>
      <w:marLeft w:val="0"/>
      <w:marRight w:val="0"/>
      <w:marTop w:val="0"/>
      <w:marBottom w:val="0"/>
      <w:divBdr>
        <w:top w:val="none" w:sz="0" w:space="0" w:color="auto"/>
        <w:left w:val="none" w:sz="0" w:space="0" w:color="auto"/>
        <w:bottom w:val="none" w:sz="0" w:space="0" w:color="auto"/>
        <w:right w:val="none" w:sz="0" w:space="0" w:color="auto"/>
      </w:divBdr>
    </w:div>
    <w:div w:id="619460640">
      <w:bodyDiv w:val="1"/>
      <w:marLeft w:val="0"/>
      <w:marRight w:val="0"/>
      <w:marTop w:val="0"/>
      <w:marBottom w:val="0"/>
      <w:divBdr>
        <w:top w:val="none" w:sz="0" w:space="0" w:color="auto"/>
        <w:left w:val="none" w:sz="0" w:space="0" w:color="auto"/>
        <w:bottom w:val="none" w:sz="0" w:space="0" w:color="auto"/>
        <w:right w:val="none" w:sz="0" w:space="0" w:color="auto"/>
      </w:divBdr>
      <w:divsChild>
        <w:div w:id="602611450">
          <w:marLeft w:val="0"/>
          <w:marRight w:val="0"/>
          <w:marTop w:val="0"/>
          <w:marBottom w:val="0"/>
          <w:divBdr>
            <w:top w:val="none" w:sz="0" w:space="0" w:color="auto"/>
            <w:left w:val="none" w:sz="0" w:space="0" w:color="auto"/>
            <w:bottom w:val="none" w:sz="0" w:space="0" w:color="auto"/>
            <w:right w:val="none" w:sz="0" w:space="0" w:color="auto"/>
          </w:divBdr>
          <w:divsChild>
            <w:div w:id="1866674947">
              <w:marLeft w:val="0"/>
              <w:marRight w:val="0"/>
              <w:marTop w:val="0"/>
              <w:marBottom w:val="0"/>
              <w:divBdr>
                <w:top w:val="none" w:sz="0" w:space="0" w:color="auto"/>
                <w:left w:val="none" w:sz="0" w:space="0" w:color="auto"/>
                <w:bottom w:val="none" w:sz="0" w:space="0" w:color="auto"/>
                <w:right w:val="none" w:sz="0" w:space="0" w:color="auto"/>
              </w:divBdr>
              <w:divsChild>
                <w:div w:id="895045877">
                  <w:marLeft w:val="0"/>
                  <w:marRight w:val="0"/>
                  <w:marTop w:val="0"/>
                  <w:marBottom w:val="0"/>
                  <w:divBdr>
                    <w:top w:val="none" w:sz="0" w:space="0" w:color="auto"/>
                    <w:left w:val="none" w:sz="0" w:space="0" w:color="auto"/>
                    <w:bottom w:val="none" w:sz="0" w:space="0" w:color="auto"/>
                    <w:right w:val="none" w:sz="0" w:space="0" w:color="auto"/>
                  </w:divBdr>
                  <w:divsChild>
                    <w:div w:id="280183897">
                      <w:marLeft w:val="0"/>
                      <w:marRight w:val="-90"/>
                      <w:marTop w:val="0"/>
                      <w:marBottom w:val="0"/>
                      <w:divBdr>
                        <w:top w:val="none" w:sz="0" w:space="0" w:color="auto"/>
                        <w:left w:val="none" w:sz="0" w:space="0" w:color="auto"/>
                        <w:bottom w:val="none" w:sz="0" w:space="0" w:color="auto"/>
                        <w:right w:val="none" w:sz="0" w:space="0" w:color="auto"/>
                      </w:divBdr>
                      <w:divsChild>
                        <w:div w:id="2080204257">
                          <w:marLeft w:val="0"/>
                          <w:marRight w:val="0"/>
                          <w:marTop w:val="0"/>
                          <w:marBottom w:val="0"/>
                          <w:divBdr>
                            <w:top w:val="none" w:sz="0" w:space="0" w:color="auto"/>
                            <w:left w:val="none" w:sz="0" w:space="0" w:color="auto"/>
                            <w:bottom w:val="none" w:sz="0" w:space="0" w:color="auto"/>
                            <w:right w:val="none" w:sz="0" w:space="0" w:color="auto"/>
                          </w:divBdr>
                          <w:divsChild>
                            <w:div w:id="2135826821">
                              <w:marLeft w:val="0"/>
                              <w:marRight w:val="0"/>
                              <w:marTop w:val="0"/>
                              <w:marBottom w:val="0"/>
                              <w:divBdr>
                                <w:top w:val="none" w:sz="0" w:space="0" w:color="auto"/>
                                <w:left w:val="none" w:sz="0" w:space="0" w:color="auto"/>
                                <w:bottom w:val="none" w:sz="0" w:space="0" w:color="auto"/>
                                <w:right w:val="none" w:sz="0" w:space="0" w:color="auto"/>
                              </w:divBdr>
                              <w:divsChild>
                                <w:div w:id="668411062">
                                  <w:marLeft w:val="0"/>
                                  <w:marRight w:val="0"/>
                                  <w:marTop w:val="0"/>
                                  <w:marBottom w:val="0"/>
                                  <w:divBdr>
                                    <w:top w:val="none" w:sz="0" w:space="0" w:color="auto"/>
                                    <w:left w:val="none" w:sz="0" w:space="0" w:color="auto"/>
                                    <w:bottom w:val="none" w:sz="0" w:space="0" w:color="auto"/>
                                    <w:right w:val="none" w:sz="0" w:space="0" w:color="auto"/>
                                  </w:divBdr>
                                  <w:divsChild>
                                    <w:div w:id="736241014">
                                      <w:marLeft w:val="750"/>
                                      <w:marRight w:val="0"/>
                                      <w:marTop w:val="0"/>
                                      <w:marBottom w:val="0"/>
                                      <w:divBdr>
                                        <w:top w:val="none" w:sz="0" w:space="0" w:color="auto"/>
                                        <w:left w:val="none" w:sz="0" w:space="0" w:color="auto"/>
                                        <w:bottom w:val="none" w:sz="0" w:space="0" w:color="auto"/>
                                        <w:right w:val="none" w:sz="0" w:space="0" w:color="auto"/>
                                      </w:divBdr>
                                      <w:divsChild>
                                        <w:div w:id="1077170285">
                                          <w:marLeft w:val="0"/>
                                          <w:marRight w:val="0"/>
                                          <w:marTop w:val="0"/>
                                          <w:marBottom w:val="0"/>
                                          <w:divBdr>
                                            <w:top w:val="none" w:sz="0" w:space="0" w:color="auto"/>
                                            <w:left w:val="none" w:sz="0" w:space="0" w:color="auto"/>
                                            <w:bottom w:val="none" w:sz="0" w:space="0" w:color="auto"/>
                                            <w:right w:val="none" w:sz="0" w:space="0" w:color="auto"/>
                                          </w:divBdr>
                                          <w:divsChild>
                                            <w:div w:id="885994264">
                                              <w:marLeft w:val="0"/>
                                              <w:marRight w:val="0"/>
                                              <w:marTop w:val="0"/>
                                              <w:marBottom w:val="0"/>
                                              <w:divBdr>
                                                <w:top w:val="none" w:sz="0" w:space="0" w:color="auto"/>
                                                <w:left w:val="none" w:sz="0" w:space="0" w:color="auto"/>
                                                <w:bottom w:val="none" w:sz="0" w:space="0" w:color="auto"/>
                                                <w:right w:val="none" w:sz="0" w:space="0" w:color="auto"/>
                                              </w:divBdr>
                                              <w:divsChild>
                                                <w:div w:id="479880651">
                                                  <w:marLeft w:val="0"/>
                                                  <w:marRight w:val="0"/>
                                                  <w:marTop w:val="0"/>
                                                  <w:marBottom w:val="0"/>
                                                  <w:divBdr>
                                                    <w:top w:val="none" w:sz="0" w:space="0" w:color="auto"/>
                                                    <w:left w:val="none" w:sz="0" w:space="0" w:color="auto"/>
                                                    <w:bottom w:val="none" w:sz="0" w:space="0" w:color="auto"/>
                                                    <w:right w:val="none" w:sz="0" w:space="0" w:color="auto"/>
                                                  </w:divBdr>
                                                  <w:divsChild>
                                                    <w:div w:id="1939171149">
                                                      <w:marLeft w:val="0"/>
                                                      <w:marRight w:val="0"/>
                                                      <w:marTop w:val="0"/>
                                                      <w:marBottom w:val="0"/>
                                                      <w:divBdr>
                                                        <w:top w:val="none" w:sz="0" w:space="0" w:color="auto"/>
                                                        <w:left w:val="none" w:sz="0" w:space="0" w:color="auto"/>
                                                        <w:bottom w:val="none" w:sz="0" w:space="0" w:color="auto"/>
                                                        <w:right w:val="none" w:sz="0" w:space="0" w:color="auto"/>
                                                      </w:divBdr>
                                                      <w:divsChild>
                                                        <w:div w:id="1926566923">
                                                          <w:marLeft w:val="0"/>
                                                          <w:marRight w:val="0"/>
                                                          <w:marTop w:val="0"/>
                                                          <w:marBottom w:val="0"/>
                                                          <w:divBdr>
                                                            <w:top w:val="none" w:sz="0" w:space="0" w:color="auto"/>
                                                            <w:left w:val="none" w:sz="0" w:space="0" w:color="auto"/>
                                                            <w:bottom w:val="none" w:sz="0" w:space="0" w:color="auto"/>
                                                            <w:right w:val="none" w:sz="0" w:space="0" w:color="auto"/>
                                                          </w:divBdr>
                                                          <w:divsChild>
                                                            <w:div w:id="107547832">
                                                              <w:marLeft w:val="0"/>
                                                              <w:marRight w:val="0"/>
                                                              <w:marTop w:val="0"/>
                                                              <w:marBottom w:val="0"/>
                                                              <w:divBdr>
                                                                <w:top w:val="none" w:sz="0" w:space="0" w:color="auto"/>
                                                                <w:left w:val="none" w:sz="0" w:space="0" w:color="auto"/>
                                                                <w:bottom w:val="none" w:sz="0" w:space="0" w:color="auto"/>
                                                                <w:right w:val="none" w:sz="0" w:space="0" w:color="auto"/>
                                                              </w:divBdr>
                                                              <w:divsChild>
                                                                <w:div w:id="149059360">
                                                                  <w:marLeft w:val="0"/>
                                                                  <w:marRight w:val="0"/>
                                                                  <w:marTop w:val="0"/>
                                                                  <w:marBottom w:val="0"/>
                                                                  <w:divBdr>
                                                                    <w:top w:val="none" w:sz="0" w:space="0" w:color="auto"/>
                                                                    <w:left w:val="none" w:sz="0" w:space="0" w:color="auto"/>
                                                                    <w:bottom w:val="none" w:sz="0" w:space="0" w:color="auto"/>
                                                                    <w:right w:val="none" w:sz="0" w:space="0" w:color="auto"/>
                                                                  </w:divBdr>
                                                                  <w:divsChild>
                                                                    <w:div w:id="1039166115">
                                                                      <w:marLeft w:val="0"/>
                                                                      <w:marRight w:val="0"/>
                                                                      <w:marTop w:val="0"/>
                                                                      <w:marBottom w:val="0"/>
                                                                      <w:divBdr>
                                                                        <w:top w:val="none" w:sz="0" w:space="0" w:color="auto"/>
                                                                        <w:left w:val="none" w:sz="0" w:space="0" w:color="auto"/>
                                                                        <w:bottom w:val="none" w:sz="0" w:space="0" w:color="auto"/>
                                                                        <w:right w:val="none" w:sz="0" w:space="0" w:color="auto"/>
                                                                      </w:divBdr>
                                                                      <w:divsChild>
                                                                        <w:div w:id="2007976566">
                                                                          <w:marLeft w:val="0"/>
                                                                          <w:marRight w:val="0"/>
                                                                          <w:marTop w:val="0"/>
                                                                          <w:marBottom w:val="0"/>
                                                                          <w:divBdr>
                                                                            <w:top w:val="none" w:sz="0" w:space="0" w:color="auto"/>
                                                                            <w:left w:val="none" w:sz="0" w:space="0" w:color="auto"/>
                                                                            <w:bottom w:val="none" w:sz="0" w:space="0" w:color="auto"/>
                                                                            <w:right w:val="none" w:sz="0" w:space="0" w:color="auto"/>
                                                                          </w:divBdr>
                                                                          <w:divsChild>
                                                                            <w:div w:id="3335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55659">
                                                                  <w:marLeft w:val="0"/>
                                                                  <w:marRight w:val="0"/>
                                                                  <w:marTop w:val="60"/>
                                                                  <w:marBottom w:val="0"/>
                                                                  <w:divBdr>
                                                                    <w:top w:val="none" w:sz="0" w:space="0" w:color="auto"/>
                                                                    <w:left w:val="none" w:sz="0" w:space="0" w:color="auto"/>
                                                                    <w:bottom w:val="none" w:sz="0" w:space="0" w:color="auto"/>
                                                                    <w:right w:val="none" w:sz="0" w:space="0" w:color="auto"/>
                                                                  </w:divBdr>
                                                                </w:div>
                                                                <w:div w:id="793641100">
                                                                  <w:marLeft w:val="0"/>
                                                                  <w:marRight w:val="0"/>
                                                                  <w:marTop w:val="0"/>
                                                                  <w:marBottom w:val="0"/>
                                                                  <w:divBdr>
                                                                    <w:top w:val="none" w:sz="0" w:space="0" w:color="auto"/>
                                                                    <w:left w:val="none" w:sz="0" w:space="0" w:color="auto"/>
                                                                    <w:bottom w:val="none" w:sz="0" w:space="0" w:color="auto"/>
                                                                    <w:right w:val="none" w:sz="0" w:space="0" w:color="auto"/>
                                                                  </w:divBdr>
                                                                  <w:divsChild>
                                                                    <w:div w:id="766119734">
                                                                      <w:marLeft w:val="0"/>
                                                                      <w:marRight w:val="60"/>
                                                                      <w:marTop w:val="0"/>
                                                                      <w:marBottom w:val="0"/>
                                                                      <w:divBdr>
                                                                        <w:top w:val="none" w:sz="0" w:space="0" w:color="auto"/>
                                                                        <w:left w:val="none" w:sz="0" w:space="0" w:color="auto"/>
                                                                        <w:bottom w:val="none" w:sz="0" w:space="0" w:color="auto"/>
                                                                        <w:right w:val="none" w:sz="0" w:space="0" w:color="auto"/>
                                                                      </w:divBdr>
                                                                      <w:divsChild>
                                                                        <w:div w:id="247929037">
                                                                          <w:marLeft w:val="0"/>
                                                                          <w:marRight w:val="0"/>
                                                                          <w:marTop w:val="100"/>
                                                                          <w:marBottom w:val="100"/>
                                                                          <w:divBdr>
                                                                            <w:top w:val="none" w:sz="0" w:space="0" w:color="auto"/>
                                                                            <w:left w:val="none" w:sz="0" w:space="0" w:color="auto"/>
                                                                            <w:bottom w:val="none" w:sz="0" w:space="0" w:color="auto"/>
                                                                            <w:right w:val="none" w:sz="0" w:space="0" w:color="auto"/>
                                                                          </w:divBdr>
                                                                          <w:divsChild>
                                                                            <w:div w:id="82923843">
                                                                              <w:marLeft w:val="0"/>
                                                                              <w:marRight w:val="0"/>
                                                                              <w:marTop w:val="0"/>
                                                                              <w:marBottom w:val="0"/>
                                                                              <w:divBdr>
                                                                                <w:top w:val="none" w:sz="0" w:space="0" w:color="auto"/>
                                                                                <w:left w:val="none" w:sz="0" w:space="0" w:color="auto"/>
                                                                                <w:bottom w:val="none" w:sz="0" w:space="0" w:color="auto"/>
                                                                                <w:right w:val="none" w:sz="0" w:space="0" w:color="auto"/>
                                                                              </w:divBdr>
                                                                            </w:div>
                                                                          </w:divsChild>
                                                                        </w:div>
                                                                        <w:div w:id="237176550">
                                                                          <w:marLeft w:val="60"/>
                                                                          <w:marRight w:val="0"/>
                                                                          <w:marTop w:val="0"/>
                                                                          <w:marBottom w:val="30"/>
                                                                          <w:divBdr>
                                                                            <w:top w:val="none" w:sz="0" w:space="0" w:color="auto"/>
                                                                            <w:left w:val="none" w:sz="0" w:space="0" w:color="auto"/>
                                                                            <w:bottom w:val="none" w:sz="0" w:space="0" w:color="auto"/>
                                                                            <w:right w:val="none" w:sz="0" w:space="0" w:color="auto"/>
                                                                          </w:divBdr>
                                                                        </w:div>
                                                                      </w:divsChild>
                                                                    </w:div>
                                                                    <w:div w:id="151454431">
                                                                      <w:marLeft w:val="0"/>
                                                                      <w:marRight w:val="0"/>
                                                                      <w:marTop w:val="0"/>
                                                                      <w:marBottom w:val="0"/>
                                                                      <w:divBdr>
                                                                        <w:top w:val="none" w:sz="0" w:space="0" w:color="auto"/>
                                                                        <w:left w:val="none" w:sz="0" w:space="0" w:color="auto"/>
                                                                        <w:bottom w:val="none" w:sz="0" w:space="0" w:color="auto"/>
                                                                        <w:right w:val="none" w:sz="0" w:space="0" w:color="auto"/>
                                                                      </w:divBdr>
                                                                      <w:divsChild>
                                                                        <w:div w:id="744690816">
                                                                          <w:marLeft w:val="0"/>
                                                                          <w:marRight w:val="0"/>
                                                                          <w:marTop w:val="0"/>
                                                                          <w:marBottom w:val="0"/>
                                                                          <w:divBdr>
                                                                            <w:top w:val="none" w:sz="0" w:space="0" w:color="auto"/>
                                                                            <w:left w:val="none" w:sz="0" w:space="0" w:color="auto"/>
                                                                            <w:bottom w:val="none" w:sz="0" w:space="0" w:color="auto"/>
                                                                            <w:right w:val="none" w:sz="0" w:space="0" w:color="auto"/>
                                                                          </w:divBdr>
                                                                          <w:divsChild>
                                                                            <w:div w:id="371349791">
                                                                              <w:marLeft w:val="0"/>
                                                                              <w:marRight w:val="0"/>
                                                                              <w:marTop w:val="0"/>
                                                                              <w:marBottom w:val="0"/>
                                                                              <w:divBdr>
                                                                                <w:top w:val="none" w:sz="0" w:space="0" w:color="auto"/>
                                                                                <w:left w:val="none" w:sz="0" w:space="0" w:color="auto"/>
                                                                                <w:bottom w:val="none" w:sz="0" w:space="0" w:color="auto"/>
                                                                                <w:right w:val="none" w:sz="0" w:space="0" w:color="auto"/>
                                                                              </w:divBdr>
                                                                              <w:divsChild>
                                                                                <w:div w:id="526674452">
                                                                                  <w:marLeft w:val="105"/>
                                                                                  <w:marRight w:val="105"/>
                                                                                  <w:marTop w:val="90"/>
                                                                                  <w:marBottom w:val="150"/>
                                                                                  <w:divBdr>
                                                                                    <w:top w:val="none" w:sz="0" w:space="0" w:color="auto"/>
                                                                                    <w:left w:val="none" w:sz="0" w:space="0" w:color="auto"/>
                                                                                    <w:bottom w:val="none" w:sz="0" w:space="0" w:color="auto"/>
                                                                                    <w:right w:val="none" w:sz="0" w:space="0" w:color="auto"/>
                                                                                  </w:divBdr>
                                                                                </w:div>
                                                                                <w:div w:id="929389079">
                                                                                  <w:marLeft w:val="105"/>
                                                                                  <w:marRight w:val="105"/>
                                                                                  <w:marTop w:val="90"/>
                                                                                  <w:marBottom w:val="150"/>
                                                                                  <w:divBdr>
                                                                                    <w:top w:val="none" w:sz="0" w:space="0" w:color="auto"/>
                                                                                    <w:left w:val="none" w:sz="0" w:space="0" w:color="auto"/>
                                                                                    <w:bottom w:val="none" w:sz="0" w:space="0" w:color="auto"/>
                                                                                    <w:right w:val="none" w:sz="0" w:space="0" w:color="auto"/>
                                                                                  </w:divBdr>
                                                                                </w:div>
                                                                                <w:div w:id="1313410198">
                                                                                  <w:marLeft w:val="105"/>
                                                                                  <w:marRight w:val="105"/>
                                                                                  <w:marTop w:val="90"/>
                                                                                  <w:marBottom w:val="150"/>
                                                                                  <w:divBdr>
                                                                                    <w:top w:val="none" w:sz="0" w:space="0" w:color="auto"/>
                                                                                    <w:left w:val="none" w:sz="0" w:space="0" w:color="auto"/>
                                                                                    <w:bottom w:val="none" w:sz="0" w:space="0" w:color="auto"/>
                                                                                    <w:right w:val="none" w:sz="0" w:space="0" w:color="auto"/>
                                                                                  </w:divBdr>
                                                                                </w:div>
                                                                                <w:div w:id="1896088503">
                                                                                  <w:marLeft w:val="105"/>
                                                                                  <w:marRight w:val="105"/>
                                                                                  <w:marTop w:val="90"/>
                                                                                  <w:marBottom w:val="150"/>
                                                                                  <w:divBdr>
                                                                                    <w:top w:val="none" w:sz="0" w:space="0" w:color="auto"/>
                                                                                    <w:left w:val="none" w:sz="0" w:space="0" w:color="auto"/>
                                                                                    <w:bottom w:val="none" w:sz="0" w:space="0" w:color="auto"/>
                                                                                    <w:right w:val="none" w:sz="0" w:space="0" w:color="auto"/>
                                                                                  </w:divBdr>
                                                                                </w:div>
                                                                                <w:div w:id="524053895">
                                                                                  <w:marLeft w:val="105"/>
                                                                                  <w:marRight w:val="105"/>
                                                                                  <w:marTop w:val="90"/>
                                                                                  <w:marBottom w:val="150"/>
                                                                                  <w:divBdr>
                                                                                    <w:top w:val="none" w:sz="0" w:space="0" w:color="auto"/>
                                                                                    <w:left w:val="none" w:sz="0" w:space="0" w:color="auto"/>
                                                                                    <w:bottom w:val="none" w:sz="0" w:space="0" w:color="auto"/>
                                                                                    <w:right w:val="none" w:sz="0" w:space="0" w:color="auto"/>
                                                                                  </w:divBdr>
                                                                                </w:div>
                                                                                <w:div w:id="195277968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6151174">
                                          <w:marLeft w:val="0"/>
                                          <w:marRight w:val="0"/>
                                          <w:marTop w:val="60"/>
                                          <w:marBottom w:val="0"/>
                                          <w:divBdr>
                                            <w:top w:val="none" w:sz="0" w:space="0" w:color="auto"/>
                                            <w:left w:val="none" w:sz="0" w:space="0" w:color="auto"/>
                                            <w:bottom w:val="none" w:sz="0" w:space="0" w:color="auto"/>
                                            <w:right w:val="none" w:sz="0" w:space="0" w:color="auto"/>
                                          </w:divBdr>
                                          <w:divsChild>
                                            <w:div w:id="186869270">
                                              <w:marLeft w:val="0"/>
                                              <w:marRight w:val="-30"/>
                                              <w:marTop w:val="0"/>
                                              <w:marBottom w:val="0"/>
                                              <w:divBdr>
                                                <w:top w:val="none" w:sz="0" w:space="0" w:color="auto"/>
                                                <w:left w:val="none" w:sz="0" w:space="0" w:color="auto"/>
                                                <w:bottom w:val="none" w:sz="0" w:space="0" w:color="auto"/>
                                                <w:right w:val="none" w:sz="0" w:space="0" w:color="auto"/>
                                              </w:divBdr>
                                              <w:divsChild>
                                                <w:div w:id="2056617473">
                                                  <w:marLeft w:val="0"/>
                                                  <w:marRight w:val="0"/>
                                                  <w:marTop w:val="0"/>
                                                  <w:marBottom w:val="0"/>
                                                  <w:divBdr>
                                                    <w:top w:val="none" w:sz="0" w:space="0" w:color="auto"/>
                                                    <w:left w:val="none" w:sz="0" w:space="0" w:color="auto"/>
                                                    <w:bottom w:val="none" w:sz="0" w:space="0" w:color="auto"/>
                                                    <w:right w:val="none" w:sz="0" w:space="0" w:color="auto"/>
                                                  </w:divBdr>
                                                </w:div>
                                              </w:divsChild>
                                            </w:div>
                                            <w:div w:id="139202087">
                                              <w:marLeft w:val="0"/>
                                              <w:marRight w:val="-30"/>
                                              <w:marTop w:val="0"/>
                                              <w:marBottom w:val="0"/>
                                              <w:divBdr>
                                                <w:top w:val="none" w:sz="0" w:space="0" w:color="auto"/>
                                                <w:left w:val="none" w:sz="0" w:space="0" w:color="auto"/>
                                                <w:bottom w:val="none" w:sz="0" w:space="0" w:color="auto"/>
                                                <w:right w:val="none" w:sz="0" w:space="0" w:color="auto"/>
                                              </w:divBdr>
                                              <w:divsChild>
                                                <w:div w:id="2281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7382416">
          <w:marLeft w:val="0"/>
          <w:marRight w:val="0"/>
          <w:marTop w:val="0"/>
          <w:marBottom w:val="0"/>
          <w:divBdr>
            <w:top w:val="none" w:sz="0" w:space="0" w:color="auto"/>
            <w:left w:val="none" w:sz="0" w:space="0" w:color="auto"/>
            <w:bottom w:val="none" w:sz="0" w:space="0" w:color="auto"/>
            <w:right w:val="none" w:sz="0" w:space="0" w:color="auto"/>
          </w:divBdr>
          <w:divsChild>
            <w:div w:id="436604637">
              <w:marLeft w:val="0"/>
              <w:marRight w:val="0"/>
              <w:marTop w:val="0"/>
              <w:marBottom w:val="0"/>
              <w:divBdr>
                <w:top w:val="none" w:sz="0" w:space="0" w:color="auto"/>
                <w:left w:val="none" w:sz="0" w:space="0" w:color="auto"/>
                <w:bottom w:val="none" w:sz="0" w:space="0" w:color="auto"/>
                <w:right w:val="none" w:sz="0" w:space="0" w:color="auto"/>
              </w:divBdr>
              <w:divsChild>
                <w:div w:id="9707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7595">
      <w:bodyDiv w:val="1"/>
      <w:marLeft w:val="0"/>
      <w:marRight w:val="0"/>
      <w:marTop w:val="0"/>
      <w:marBottom w:val="0"/>
      <w:divBdr>
        <w:top w:val="none" w:sz="0" w:space="0" w:color="auto"/>
        <w:left w:val="none" w:sz="0" w:space="0" w:color="auto"/>
        <w:bottom w:val="none" w:sz="0" w:space="0" w:color="auto"/>
        <w:right w:val="none" w:sz="0" w:space="0" w:color="auto"/>
      </w:divBdr>
    </w:div>
    <w:div w:id="635839485">
      <w:bodyDiv w:val="1"/>
      <w:marLeft w:val="0"/>
      <w:marRight w:val="0"/>
      <w:marTop w:val="0"/>
      <w:marBottom w:val="0"/>
      <w:divBdr>
        <w:top w:val="none" w:sz="0" w:space="0" w:color="auto"/>
        <w:left w:val="none" w:sz="0" w:space="0" w:color="auto"/>
        <w:bottom w:val="none" w:sz="0" w:space="0" w:color="auto"/>
        <w:right w:val="none" w:sz="0" w:space="0" w:color="auto"/>
      </w:divBdr>
    </w:div>
    <w:div w:id="638607611">
      <w:bodyDiv w:val="1"/>
      <w:marLeft w:val="0"/>
      <w:marRight w:val="0"/>
      <w:marTop w:val="0"/>
      <w:marBottom w:val="0"/>
      <w:divBdr>
        <w:top w:val="none" w:sz="0" w:space="0" w:color="auto"/>
        <w:left w:val="none" w:sz="0" w:space="0" w:color="auto"/>
        <w:bottom w:val="none" w:sz="0" w:space="0" w:color="auto"/>
        <w:right w:val="none" w:sz="0" w:space="0" w:color="auto"/>
      </w:divBdr>
    </w:div>
    <w:div w:id="708989373">
      <w:bodyDiv w:val="1"/>
      <w:marLeft w:val="0"/>
      <w:marRight w:val="0"/>
      <w:marTop w:val="0"/>
      <w:marBottom w:val="0"/>
      <w:divBdr>
        <w:top w:val="none" w:sz="0" w:space="0" w:color="auto"/>
        <w:left w:val="none" w:sz="0" w:space="0" w:color="auto"/>
        <w:bottom w:val="none" w:sz="0" w:space="0" w:color="auto"/>
        <w:right w:val="none" w:sz="0" w:space="0" w:color="auto"/>
      </w:divBdr>
    </w:div>
    <w:div w:id="743796826">
      <w:bodyDiv w:val="1"/>
      <w:marLeft w:val="0"/>
      <w:marRight w:val="0"/>
      <w:marTop w:val="0"/>
      <w:marBottom w:val="0"/>
      <w:divBdr>
        <w:top w:val="none" w:sz="0" w:space="0" w:color="auto"/>
        <w:left w:val="none" w:sz="0" w:space="0" w:color="auto"/>
        <w:bottom w:val="none" w:sz="0" w:space="0" w:color="auto"/>
        <w:right w:val="none" w:sz="0" w:space="0" w:color="auto"/>
      </w:divBdr>
      <w:divsChild>
        <w:div w:id="177080864">
          <w:marLeft w:val="0"/>
          <w:marRight w:val="0"/>
          <w:marTop w:val="0"/>
          <w:marBottom w:val="0"/>
          <w:divBdr>
            <w:top w:val="none" w:sz="0" w:space="0" w:color="auto"/>
            <w:left w:val="none" w:sz="0" w:space="0" w:color="auto"/>
            <w:bottom w:val="none" w:sz="0" w:space="0" w:color="auto"/>
            <w:right w:val="none" w:sz="0" w:space="0" w:color="auto"/>
          </w:divBdr>
          <w:divsChild>
            <w:div w:id="617881649">
              <w:marLeft w:val="0"/>
              <w:marRight w:val="0"/>
              <w:marTop w:val="0"/>
              <w:marBottom w:val="0"/>
              <w:divBdr>
                <w:top w:val="none" w:sz="0" w:space="0" w:color="auto"/>
                <w:left w:val="none" w:sz="0" w:space="0" w:color="auto"/>
                <w:bottom w:val="none" w:sz="0" w:space="0" w:color="auto"/>
                <w:right w:val="none" w:sz="0" w:space="0" w:color="auto"/>
              </w:divBdr>
              <w:divsChild>
                <w:div w:id="1994865748">
                  <w:marLeft w:val="0"/>
                  <w:marRight w:val="0"/>
                  <w:marTop w:val="0"/>
                  <w:marBottom w:val="0"/>
                  <w:divBdr>
                    <w:top w:val="none" w:sz="0" w:space="0" w:color="auto"/>
                    <w:left w:val="none" w:sz="0" w:space="0" w:color="auto"/>
                    <w:bottom w:val="none" w:sz="0" w:space="0" w:color="auto"/>
                    <w:right w:val="none" w:sz="0" w:space="0" w:color="auto"/>
                  </w:divBdr>
                  <w:divsChild>
                    <w:div w:id="57094604">
                      <w:marLeft w:val="0"/>
                      <w:marRight w:val="0"/>
                      <w:marTop w:val="0"/>
                      <w:marBottom w:val="0"/>
                      <w:divBdr>
                        <w:top w:val="none" w:sz="0" w:space="0" w:color="auto"/>
                        <w:left w:val="none" w:sz="0" w:space="0" w:color="auto"/>
                        <w:bottom w:val="none" w:sz="0" w:space="0" w:color="auto"/>
                        <w:right w:val="none" w:sz="0" w:space="0" w:color="auto"/>
                      </w:divBdr>
                      <w:divsChild>
                        <w:div w:id="993725261">
                          <w:marLeft w:val="0"/>
                          <w:marRight w:val="0"/>
                          <w:marTop w:val="0"/>
                          <w:marBottom w:val="0"/>
                          <w:divBdr>
                            <w:top w:val="none" w:sz="0" w:space="0" w:color="auto"/>
                            <w:left w:val="none" w:sz="0" w:space="0" w:color="auto"/>
                            <w:bottom w:val="none" w:sz="0" w:space="0" w:color="auto"/>
                            <w:right w:val="none" w:sz="0" w:space="0" w:color="auto"/>
                          </w:divBdr>
                          <w:divsChild>
                            <w:div w:id="438718191">
                              <w:marLeft w:val="0"/>
                              <w:marRight w:val="0"/>
                              <w:marTop w:val="0"/>
                              <w:marBottom w:val="0"/>
                              <w:divBdr>
                                <w:top w:val="none" w:sz="0" w:space="0" w:color="auto"/>
                                <w:left w:val="none" w:sz="0" w:space="0" w:color="auto"/>
                                <w:bottom w:val="none" w:sz="0" w:space="0" w:color="auto"/>
                                <w:right w:val="none" w:sz="0" w:space="0" w:color="auto"/>
                              </w:divBdr>
                              <w:divsChild>
                                <w:div w:id="291640742">
                                  <w:marLeft w:val="0"/>
                                  <w:marRight w:val="0"/>
                                  <w:marTop w:val="0"/>
                                  <w:marBottom w:val="0"/>
                                  <w:divBdr>
                                    <w:top w:val="none" w:sz="0" w:space="0" w:color="auto"/>
                                    <w:left w:val="none" w:sz="0" w:space="0" w:color="auto"/>
                                    <w:bottom w:val="none" w:sz="0" w:space="0" w:color="auto"/>
                                    <w:right w:val="none" w:sz="0" w:space="0" w:color="auto"/>
                                  </w:divBdr>
                                  <w:divsChild>
                                    <w:div w:id="1968513003">
                                      <w:marLeft w:val="0"/>
                                      <w:marRight w:val="0"/>
                                      <w:marTop w:val="0"/>
                                      <w:marBottom w:val="0"/>
                                      <w:divBdr>
                                        <w:top w:val="none" w:sz="0" w:space="0" w:color="auto"/>
                                        <w:left w:val="none" w:sz="0" w:space="0" w:color="auto"/>
                                        <w:bottom w:val="none" w:sz="0" w:space="0" w:color="auto"/>
                                        <w:right w:val="none" w:sz="0" w:space="0" w:color="auto"/>
                                      </w:divBdr>
                                      <w:divsChild>
                                        <w:div w:id="10231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9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5586">
          <w:marLeft w:val="0"/>
          <w:marRight w:val="0"/>
          <w:marTop w:val="0"/>
          <w:marBottom w:val="0"/>
          <w:divBdr>
            <w:top w:val="none" w:sz="0" w:space="0" w:color="auto"/>
            <w:left w:val="none" w:sz="0" w:space="0" w:color="auto"/>
            <w:bottom w:val="none" w:sz="0" w:space="0" w:color="auto"/>
            <w:right w:val="none" w:sz="0" w:space="0" w:color="auto"/>
          </w:divBdr>
          <w:divsChild>
            <w:div w:id="358358386">
              <w:marLeft w:val="0"/>
              <w:marRight w:val="0"/>
              <w:marTop w:val="0"/>
              <w:marBottom w:val="0"/>
              <w:divBdr>
                <w:top w:val="single" w:sz="12" w:space="1" w:color="0B57D0"/>
                <w:left w:val="single" w:sz="12" w:space="2" w:color="0B57D0"/>
                <w:bottom w:val="single" w:sz="12" w:space="1" w:color="0B57D0"/>
                <w:right w:val="single" w:sz="12" w:space="2" w:color="0B57D0"/>
              </w:divBdr>
              <w:divsChild>
                <w:div w:id="1487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4364">
      <w:bodyDiv w:val="1"/>
      <w:marLeft w:val="0"/>
      <w:marRight w:val="0"/>
      <w:marTop w:val="0"/>
      <w:marBottom w:val="0"/>
      <w:divBdr>
        <w:top w:val="none" w:sz="0" w:space="0" w:color="auto"/>
        <w:left w:val="none" w:sz="0" w:space="0" w:color="auto"/>
        <w:bottom w:val="none" w:sz="0" w:space="0" w:color="auto"/>
        <w:right w:val="none" w:sz="0" w:space="0" w:color="auto"/>
      </w:divBdr>
    </w:div>
    <w:div w:id="789084184">
      <w:bodyDiv w:val="1"/>
      <w:marLeft w:val="0"/>
      <w:marRight w:val="0"/>
      <w:marTop w:val="0"/>
      <w:marBottom w:val="0"/>
      <w:divBdr>
        <w:top w:val="none" w:sz="0" w:space="0" w:color="auto"/>
        <w:left w:val="none" w:sz="0" w:space="0" w:color="auto"/>
        <w:bottom w:val="none" w:sz="0" w:space="0" w:color="auto"/>
        <w:right w:val="none" w:sz="0" w:space="0" w:color="auto"/>
      </w:divBdr>
    </w:div>
    <w:div w:id="797918608">
      <w:bodyDiv w:val="1"/>
      <w:marLeft w:val="0"/>
      <w:marRight w:val="0"/>
      <w:marTop w:val="0"/>
      <w:marBottom w:val="0"/>
      <w:divBdr>
        <w:top w:val="none" w:sz="0" w:space="0" w:color="auto"/>
        <w:left w:val="none" w:sz="0" w:space="0" w:color="auto"/>
        <w:bottom w:val="none" w:sz="0" w:space="0" w:color="auto"/>
        <w:right w:val="none" w:sz="0" w:space="0" w:color="auto"/>
      </w:divBdr>
    </w:div>
    <w:div w:id="808128802">
      <w:bodyDiv w:val="1"/>
      <w:marLeft w:val="0"/>
      <w:marRight w:val="0"/>
      <w:marTop w:val="0"/>
      <w:marBottom w:val="0"/>
      <w:divBdr>
        <w:top w:val="none" w:sz="0" w:space="0" w:color="auto"/>
        <w:left w:val="none" w:sz="0" w:space="0" w:color="auto"/>
        <w:bottom w:val="none" w:sz="0" w:space="0" w:color="auto"/>
        <w:right w:val="none" w:sz="0" w:space="0" w:color="auto"/>
      </w:divBdr>
    </w:div>
    <w:div w:id="812412214">
      <w:bodyDiv w:val="1"/>
      <w:marLeft w:val="0"/>
      <w:marRight w:val="0"/>
      <w:marTop w:val="0"/>
      <w:marBottom w:val="0"/>
      <w:divBdr>
        <w:top w:val="none" w:sz="0" w:space="0" w:color="auto"/>
        <w:left w:val="none" w:sz="0" w:space="0" w:color="auto"/>
        <w:bottom w:val="none" w:sz="0" w:space="0" w:color="auto"/>
        <w:right w:val="none" w:sz="0" w:space="0" w:color="auto"/>
      </w:divBdr>
    </w:div>
    <w:div w:id="903370908">
      <w:bodyDiv w:val="1"/>
      <w:marLeft w:val="0"/>
      <w:marRight w:val="0"/>
      <w:marTop w:val="0"/>
      <w:marBottom w:val="0"/>
      <w:divBdr>
        <w:top w:val="none" w:sz="0" w:space="0" w:color="auto"/>
        <w:left w:val="none" w:sz="0" w:space="0" w:color="auto"/>
        <w:bottom w:val="none" w:sz="0" w:space="0" w:color="auto"/>
        <w:right w:val="none" w:sz="0" w:space="0" w:color="auto"/>
      </w:divBdr>
    </w:div>
    <w:div w:id="905577614">
      <w:bodyDiv w:val="1"/>
      <w:marLeft w:val="0"/>
      <w:marRight w:val="0"/>
      <w:marTop w:val="0"/>
      <w:marBottom w:val="0"/>
      <w:divBdr>
        <w:top w:val="none" w:sz="0" w:space="0" w:color="auto"/>
        <w:left w:val="none" w:sz="0" w:space="0" w:color="auto"/>
        <w:bottom w:val="none" w:sz="0" w:space="0" w:color="auto"/>
        <w:right w:val="none" w:sz="0" w:space="0" w:color="auto"/>
      </w:divBdr>
    </w:div>
    <w:div w:id="985478756">
      <w:bodyDiv w:val="1"/>
      <w:marLeft w:val="0"/>
      <w:marRight w:val="0"/>
      <w:marTop w:val="0"/>
      <w:marBottom w:val="0"/>
      <w:divBdr>
        <w:top w:val="none" w:sz="0" w:space="0" w:color="auto"/>
        <w:left w:val="none" w:sz="0" w:space="0" w:color="auto"/>
        <w:bottom w:val="none" w:sz="0" w:space="0" w:color="auto"/>
        <w:right w:val="none" w:sz="0" w:space="0" w:color="auto"/>
      </w:divBdr>
    </w:div>
    <w:div w:id="991786728">
      <w:bodyDiv w:val="1"/>
      <w:marLeft w:val="0"/>
      <w:marRight w:val="0"/>
      <w:marTop w:val="0"/>
      <w:marBottom w:val="0"/>
      <w:divBdr>
        <w:top w:val="none" w:sz="0" w:space="0" w:color="auto"/>
        <w:left w:val="none" w:sz="0" w:space="0" w:color="auto"/>
        <w:bottom w:val="none" w:sz="0" w:space="0" w:color="auto"/>
        <w:right w:val="none" w:sz="0" w:space="0" w:color="auto"/>
      </w:divBdr>
    </w:div>
    <w:div w:id="1108113011">
      <w:bodyDiv w:val="1"/>
      <w:marLeft w:val="0"/>
      <w:marRight w:val="0"/>
      <w:marTop w:val="0"/>
      <w:marBottom w:val="0"/>
      <w:divBdr>
        <w:top w:val="none" w:sz="0" w:space="0" w:color="auto"/>
        <w:left w:val="none" w:sz="0" w:space="0" w:color="auto"/>
        <w:bottom w:val="none" w:sz="0" w:space="0" w:color="auto"/>
        <w:right w:val="none" w:sz="0" w:space="0" w:color="auto"/>
      </w:divBdr>
    </w:div>
    <w:div w:id="1125079978">
      <w:bodyDiv w:val="1"/>
      <w:marLeft w:val="0"/>
      <w:marRight w:val="0"/>
      <w:marTop w:val="0"/>
      <w:marBottom w:val="0"/>
      <w:divBdr>
        <w:top w:val="none" w:sz="0" w:space="0" w:color="auto"/>
        <w:left w:val="none" w:sz="0" w:space="0" w:color="auto"/>
        <w:bottom w:val="none" w:sz="0" w:space="0" w:color="auto"/>
        <w:right w:val="none" w:sz="0" w:space="0" w:color="auto"/>
      </w:divBdr>
    </w:div>
    <w:div w:id="1139540116">
      <w:bodyDiv w:val="1"/>
      <w:marLeft w:val="0"/>
      <w:marRight w:val="0"/>
      <w:marTop w:val="0"/>
      <w:marBottom w:val="0"/>
      <w:divBdr>
        <w:top w:val="none" w:sz="0" w:space="0" w:color="auto"/>
        <w:left w:val="none" w:sz="0" w:space="0" w:color="auto"/>
        <w:bottom w:val="none" w:sz="0" w:space="0" w:color="auto"/>
        <w:right w:val="none" w:sz="0" w:space="0" w:color="auto"/>
      </w:divBdr>
      <w:divsChild>
        <w:div w:id="192576276">
          <w:marLeft w:val="0"/>
          <w:marRight w:val="0"/>
          <w:marTop w:val="0"/>
          <w:marBottom w:val="0"/>
          <w:divBdr>
            <w:top w:val="none" w:sz="0" w:space="0" w:color="auto"/>
            <w:left w:val="none" w:sz="0" w:space="0" w:color="auto"/>
            <w:bottom w:val="none" w:sz="0" w:space="0" w:color="auto"/>
            <w:right w:val="none" w:sz="0" w:space="0" w:color="auto"/>
          </w:divBdr>
          <w:divsChild>
            <w:div w:id="870649851">
              <w:marLeft w:val="0"/>
              <w:marRight w:val="0"/>
              <w:marTop w:val="0"/>
              <w:marBottom w:val="0"/>
              <w:divBdr>
                <w:top w:val="none" w:sz="0" w:space="0" w:color="auto"/>
                <w:left w:val="none" w:sz="0" w:space="0" w:color="auto"/>
                <w:bottom w:val="none" w:sz="0" w:space="0" w:color="auto"/>
                <w:right w:val="none" w:sz="0" w:space="0" w:color="auto"/>
              </w:divBdr>
              <w:divsChild>
                <w:div w:id="1056004793">
                  <w:marLeft w:val="0"/>
                  <w:marRight w:val="0"/>
                  <w:marTop w:val="0"/>
                  <w:marBottom w:val="0"/>
                  <w:divBdr>
                    <w:top w:val="none" w:sz="0" w:space="0" w:color="auto"/>
                    <w:left w:val="none" w:sz="0" w:space="0" w:color="auto"/>
                    <w:bottom w:val="none" w:sz="0" w:space="0" w:color="auto"/>
                    <w:right w:val="none" w:sz="0" w:space="0" w:color="auto"/>
                  </w:divBdr>
                  <w:divsChild>
                    <w:div w:id="1675910896">
                      <w:marLeft w:val="0"/>
                      <w:marRight w:val="0"/>
                      <w:marTop w:val="0"/>
                      <w:marBottom w:val="0"/>
                      <w:divBdr>
                        <w:top w:val="none" w:sz="0" w:space="0" w:color="auto"/>
                        <w:left w:val="none" w:sz="0" w:space="0" w:color="auto"/>
                        <w:bottom w:val="none" w:sz="0" w:space="0" w:color="auto"/>
                        <w:right w:val="none" w:sz="0" w:space="0" w:color="auto"/>
                      </w:divBdr>
                      <w:divsChild>
                        <w:div w:id="744500456">
                          <w:marLeft w:val="0"/>
                          <w:marRight w:val="0"/>
                          <w:marTop w:val="0"/>
                          <w:marBottom w:val="0"/>
                          <w:divBdr>
                            <w:top w:val="none" w:sz="0" w:space="0" w:color="auto"/>
                            <w:left w:val="none" w:sz="0" w:space="0" w:color="auto"/>
                            <w:bottom w:val="none" w:sz="0" w:space="0" w:color="auto"/>
                            <w:right w:val="none" w:sz="0" w:space="0" w:color="auto"/>
                          </w:divBdr>
                          <w:divsChild>
                            <w:div w:id="1547912181">
                              <w:marLeft w:val="0"/>
                              <w:marRight w:val="0"/>
                              <w:marTop w:val="0"/>
                              <w:marBottom w:val="0"/>
                              <w:divBdr>
                                <w:top w:val="none" w:sz="0" w:space="0" w:color="auto"/>
                                <w:left w:val="none" w:sz="0" w:space="0" w:color="auto"/>
                                <w:bottom w:val="none" w:sz="0" w:space="0" w:color="auto"/>
                                <w:right w:val="none" w:sz="0" w:space="0" w:color="auto"/>
                              </w:divBdr>
                              <w:divsChild>
                                <w:div w:id="965424958">
                                  <w:marLeft w:val="0"/>
                                  <w:marRight w:val="0"/>
                                  <w:marTop w:val="0"/>
                                  <w:marBottom w:val="0"/>
                                  <w:divBdr>
                                    <w:top w:val="none" w:sz="0" w:space="0" w:color="auto"/>
                                    <w:left w:val="none" w:sz="0" w:space="0" w:color="auto"/>
                                    <w:bottom w:val="none" w:sz="0" w:space="0" w:color="auto"/>
                                    <w:right w:val="none" w:sz="0" w:space="0" w:color="auto"/>
                                  </w:divBdr>
                                  <w:divsChild>
                                    <w:div w:id="1351566132">
                                      <w:marLeft w:val="0"/>
                                      <w:marRight w:val="0"/>
                                      <w:marTop w:val="0"/>
                                      <w:marBottom w:val="0"/>
                                      <w:divBdr>
                                        <w:top w:val="none" w:sz="0" w:space="0" w:color="auto"/>
                                        <w:left w:val="none" w:sz="0" w:space="0" w:color="auto"/>
                                        <w:bottom w:val="none" w:sz="0" w:space="0" w:color="auto"/>
                                        <w:right w:val="none" w:sz="0" w:space="0" w:color="auto"/>
                                      </w:divBdr>
                                      <w:divsChild>
                                        <w:div w:id="84085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5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35104">
          <w:marLeft w:val="0"/>
          <w:marRight w:val="0"/>
          <w:marTop w:val="0"/>
          <w:marBottom w:val="0"/>
          <w:divBdr>
            <w:top w:val="none" w:sz="0" w:space="0" w:color="auto"/>
            <w:left w:val="none" w:sz="0" w:space="0" w:color="auto"/>
            <w:bottom w:val="none" w:sz="0" w:space="0" w:color="auto"/>
            <w:right w:val="none" w:sz="0" w:space="0" w:color="auto"/>
          </w:divBdr>
          <w:divsChild>
            <w:div w:id="145441088">
              <w:marLeft w:val="0"/>
              <w:marRight w:val="0"/>
              <w:marTop w:val="0"/>
              <w:marBottom w:val="0"/>
              <w:divBdr>
                <w:top w:val="single" w:sz="12" w:space="1" w:color="0B57D0"/>
                <w:left w:val="single" w:sz="12" w:space="2" w:color="0B57D0"/>
                <w:bottom w:val="single" w:sz="12" w:space="1" w:color="0B57D0"/>
                <w:right w:val="single" w:sz="12" w:space="2" w:color="0B57D0"/>
              </w:divBdr>
              <w:divsChild>
                <w:div w:id="13704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829328">
      <w:bodyDiv w:val="1"/>
      <w:marLeft w:val="0"/>
      <w:marRight w:val="0"/>
      <w:marTop w:val="0"/>
      <w:marBottom w:val="0"/>
      <w:divBdr>
        <w:top w:val="none" w:sz="0" w:space="0" w:color="auto"/>
        <w:left w:val="none" w:sz="0" w:space="0" w:color="auto"/>
        <w:bottom w:val="none" w:sz="0" w:space="0" w:color="auto"/>
        <w:right w:val="none" w:sz="0" w:space="0" w:color="auto"/>
      </w:divBdr>
    </w:div>
    <w:div w:id="1222979269">
      <w:bodyDiv w:val="1"/>
      <w:marLeft w:val="0"/>
      <w:marRight w:val="0"/>
      <w:marTop w:val="0"/>
      <w:marBottom w:val="0"/>
      <w:divBdr>
        <w:top w:val="none" w:sz="0" w:space="0" w:color="auto"/>
        <w:left w:val="none" w:sz="0" w:space="0" w:color="auto"/>
        <w:bottom w:val="none" w:sz="0" w:space="0" w:color="auto"/>
        <w:right w:val="none" w:sz="0" w:space="0" w:color="auto"/>
      </w:divBdr>
    </w:div>
    <w:div w:id="1225335900">
      <w:bodyDiv w:val="1"/>
      <w:marLeft w:val="0"/>
      <w:marRight w:val="0"/>
      <w:marTop w:val="0"/>
      <w:marBottom w:val="0"/>
      <w:divBdr>
        <w:top w:val="none" w:sz="0" w:space="0" w:color="auto"/>
        <w:left w:val="none" w:sz="0" w:space="0" w:color="auto"/>
        <w:bottom w:val="none" w:sz="0" w:space="0" w:color="auto"/>
        <w:right w:val="none" w:sz="0" w:space="0" w:color="auto"/>
      </w:divBdr>
    </w:div>
    <w:div w:id="1233807499">
      <w:bodyDiv w:val="1"/>
      <w:marLeft w:val="0"/>
      <w:marRight w:val="0"/>
      <w:marTop w:val="0"/>
      <w:marBottom w:val="0"/>
      <w:divBdr>
        <w:top w:val="none" w:sz="0" w:space="0" w:color="auto"/>
        <w:left w:val="none" w:sz="0" w:space="0" w:color="auto"/>
        <w:bottom w:val="none" w:sz="0" w:space="0" w:color="auto"/>
        <w:right w:val="none" w:sz="0" w:space="0" w:color="auto"/>
      </w:divBdr>
    </w:div>
    <w:div w:id="1247694254">
      <w:bodyDiv w:val="1"/>
      <w:marLeft w:val="0"/>
      <w:marRight w:val="0"/>
      <w:marTop w:val="0"/>
      <w:marBottom w:val="0"/>
      <w:divBdr>
        <w:top w:val="none" w:sz="0" w:space="0" w:color="auto"/>
        <w:left w:val="none" w:sz="0" w:space="0" w:color="auto"/>
        <w:bottom w:val="none" w:sz="0" w:space="0" w:color="auto"/>
        <w:right w:val="none" w:sz="0" w:space="0" w:color="auto"/>
      </w:divBdr>
    </w:div>
    <w:div w:id="1296983281">
      <w:bodyDiv w:val="1"/>
      <w:marLeft w:val="0"/>
      <w:marRight w:val="0"/>
      <w:marTop w:val="0"/>
      <w:marBottom w:val="0"/>
      <w:divBdr>
        <w:top w:val="none" w:sz="0" w:space="0" w:color="auto"/>
        <w:left w:val="none" w:sz="0" w:space="0" w:color="auto"/>
        <w:bottom w:val="none" w:sz="0" w:space="0" w:color="auto"/>
        <w:right w:val="none" w:sz="0" w:space="0" w:color="auto"/>
      </w:divBdr>
    </w:div>
    <w:div w:id="1329944559">
      <w:bodyDiv w:val="1"/>
      <w:marLeft w:val="0"/>
      <w:marRight w:val="0"/>
      <w:marTop w:val="0"/>
      <w:marBottom w:val="0"/>
      <w:divBdr>
        <w:top w:val="none" w:sz="0" w:space="0" w:color="auto"/>
        <w:left w:val="none" w:sz="0" w:space="0" w:color="auto"/>
        <w:bottom w:val="none" w:sz="0" w:space="0" w:color="auto"/>
        <w:right w:val="none" w:sz="0" w:space="0" w:color="auto"/>
      </w:divBdr>
    </w:div>
    <w:div w:id="1353385348">
      <w:bodyDiv w:val="1"/>
      <w:marLeft w:val="0"/>
      <w:marRight w:val="0"/>
      <w:marTop w:val="0"/>
      <w:marBottom w:val="0"/>
      <w:divBdr>
        <w:top w:val="none" w:sz="0" w:space="0" w:color="auto"/>
        <w:left w:val="none" w:sz="0" w:space="0" w:color="auto"/>
        <w:bottom w:val="none" w:sz="0" w:space="0" w:color="auto"/>
        <w:right w:val="none" w:sz="0" w:space="0" w:color="auto"/>
      </w:divBdr>
    </w:div>
    <w:div w:id="1392657033">
      <w:bodyDiv w:val="1"/>
      <w:marLeft w:val="0"/>
      <w:marRight w:val="0"/>
      <w:marTop w:val="0"/>
      <w:marBottom w:val="0"/>
      <w:divBdr>
        <w:top w:val="none" w:sz="0" w:space="0" w:color="auto"/>
        <w:left w:val="none" w:sz="0" w:space="0" w:color="auto"/>
        <w:bottom w:val="none" w:sz="0" w:space="0" w:color="auto"/>
        <w:right w:val="none" w:sz="0" w:space="0" w:color="auto"/>
      </w:divBdr>
    </w:div>
    <w:div w:id="1411998963">
      <w:bodyDiv w:val="1"/>
      <w:marLeft w:val="0"/>
      <w:marRight w:val="0"/>
      <w:marTop w:val="0"/>
      <w:marBottom w:val="0"/>
      <w:divBdr>
        <w:top w:val="none" w:sz="0" w:space="0" w:color="auto"/>
        <w:left w:val="none" w:sz="0" w:space="0" w:color="auto"/>
        <w:bottom w:val="none" w:sz="0" w:space="0" w:color="auto"/>
        <w:right w:val="none" w:sz="0" w:space="0" w:color="auto"/>
      </w:divBdr>
      <w:divsChild>
        <w:div w:id="629358955">
          <w:marLeft w:val="0"/>
          <w:marRight w:val="0"/>
          <w:marTop w:val="0"/>
          <w:marBottom w:val="0"/>
          <w:divBdr>
            <w:top w:val="none" w:sz="0" w:space="0" w:color="auto"/>
            <w:left w:val="none" w:sz="0" w:space="0" w:color="auto"/>
            <w:bottom w:val="none" w:sz="0" w:space="0" w:color="auto"/>
            <w:right w:val="none" w:sz="0" w:space="0" w:color="auto"/>
          </w:divBdr>
          <w:divsChild>
            <w:div w:id="848373136">
              <w:marLeft w:val="0"/>
              <w:marRight w:val="0"/>
              <w:marTop w:val="0"/>
              <w:marBottom w:val="0"/>
              <w:divBdr>
                <w:top w:val="none" w:sz="0" w:space="0" w:color="auto"/>
                <w:left w:val="none" w:sz="0" w:space="0" w:color="auto"/>
                <w:bottom w:val="none" w:sz="0" w:space="0" w:color="auto"/>
                <w:right w:val="none" w:sz="0" w:space="0" w:color="auto"/>
              </w:divBdr>
              <w:divsChild>
                <w:div w:id="1390156175">
                  <w:marLeft w:val="0"/>
                  <w:marRight w:val="0"/>
                  <w:marTop w:val="0"/>
                  <w:marBottom w:val="0"/>
                  <w:divBdr>
                    <w:top w:val="none" w:sz="0" w:space="0" w:color="auto"/>
                    <w:left w:val="none" w:sz="0" w:space="0" w:color="auto"/>
                    <w:bottom w:val="none" w:sz="0" w:space="0" w:color="auto"/>
                    <w:right w:val="none" w:sz="0" w:space="0" w:color="auto"/>
                  </w:divBdr>
                  <w:divsChild>
                    <w:div w:id="1663464165">
                      <w:marLeft w:val="0"/>
                      <w:marRight w:val="0"/>
                      <w:marTop w:val="0"/>
                      <w:marBottom w:val="0"/>
                      <w:divBdr>
                        <w:top w:val="none" w:sz="0" w:space="0" w:color="auto"/>
                        <w:left w:val="none" w:sz="0" w:space="0" w:color="auto"/>
                        <w:bottom w:val="none" w:sz="0" w:space="0" w:color="auto"/>
                        <w:right w:val="none" w:sz="0" w:space="0" w:color="auto"/>
                      </w:divBdr>
                      <w:divsChild>
                        <w:div w:id="1046217721">
                          <w:marLeft w:val="0"/>
                          <w:marRight w:val="0"/>
                          <w:marTop w:val="0"/>
                          <w:marBottom w:val="0"/>
                          <w:divBdr>
                            <w:top w:val="none" w:sz="0" w:space="0" w:color="auto"/>
                            <w:left w:val="none" w:sz="0" w:space="0" w:color="auto"/>
                            <w:bottom w:val="none" w:sz="0" w:space="0" w:color="auto"/>
                            <w:right w:val="none" w:sz="0" w:space="0" w:color="auto"/>
                          </w:divBdr>
                          <w:divsChild>
                            <w:div w:id="431390637">
                              <w:marLeft w:val="0"/>
                              <w:marRight w:val="0"/>
                              <w:marTop w:val="0"/>
                              <w:marBottom w:val="0"/>
                              <w:divBdr>
                                <w:top w:val="none" w:sz="0" w:space="0" w:color="auto"/>
                                <w:left w:val="none" w:sz="0" w:space="0" w:color="auto"/>
                                <w:bottom w:val="none" w:sz="0" w:space="0" w:color="auto"/>
                                <w:right w:val="none" w:sz="0" w:space="0" w:color="auto"/>
                              </w:divBdr>
                              <w:divsChild>
                                <w:div w:id="1525511153">
                                  <w:marLeft w:val="0"/>
                                  <w:marRight w:val="0"/>
                                  <w:marTop w:val="0"/>
                                  <w:marBottom w:val="0"/>
                                  <w:divBdr>
                                    <w:top w:val="none" w:sz="0" w:space="0" w:color="auto"/>
                                    <w:left w:val="none" w:sz="0" w:space="0" w:color="auto"/>
                                    <w:bottom w:val="none" w:sz="0" w:space="0" w:color="auto"/>
                                    <w:right w:val="none" w:sz="0" w:space="0" w:color="auto"/>
                                  </w:divBdr>
                                  <w:divsChild>
                                    <w:div w:id="323320212">
                                      <w:marLeft w:val="0"/>
                                      <w:marRight w:val="0"/>
                                      <w:marTop w:val="0"/>
                                      <w:marBottom w:val="0"/>
                                      <w:divBdr>
                                        <w:top w:val="none" w:sz="0" w:space="0" w:color="auto"/>
                                        <w:left w:val="none" w:sz="0" w:space="0" w:color="auto"/>
                                        <w:bottom w:val="none" w:sz="0" w:space="0" w:color="auto"/>
                                        <w:right w:val="none" w:sz="0" w:space="0" w:color="auto"/>
                                      </w:divBdr>
                                      <w:divsChild>
                                        <w:div w:id="209762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98869">
          <w:marLeft w:val="0"/>
          <w:marRight w:val="0"/>
          <w:marTop w:val="0"/>
          <w:marBottom w:val="0"/>
          <w:divBdr>
            <w:top w:val="none" w:sz="0" w:space="0" w:color="auto"/>
            <w:left w:val="none" w:sz="0" w:space="0" w:color="auto"/>
            <w:bottom w:val="none" w:sz="0" w:space="0" w:color="auto"/>
            <w:right w:val="none" w:sz="0" w:space="0" w:color="auto"/>
          </w:divBdr>
          <w:divsChild>
            <w:div w:id="330526305">
              <w:marLeft w:val="0"/>
              <w:marRight w:val="0"/>
              <w:marTop w:val="0"/>
              <w:marBottom w:val="0"/>
              <w:divBdr>
                <w:top w:val="single" w:sz="12" w:space="1" w:color="0B57D0"/>
                <w:left w:val="single" w:sz="12" w:space="2" w:color="0B57D0"/>
                <w:bottom w:val="single" w:sz="12" w:space="1" w:color="0B57D0"/>
                <w:right w:val="single" w:sz="12" w:space="2" w:color="0B57D0"/>
              </w:divBdr>
              <w:divsChild>
                <w:div w:id="11608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96805">
      <w:bodyDiv w:val="1"/>
      <w:marLeft w:val="0"/>
      <w:marRight w:val="0"/>
      <w:marTop w:val="0"/>
      <w:marBottom w:val="0"/>
      <w:divBdr>
        <w:top w:val="none" w:sz="0" w:space="0" w:color="auto"/>
        <w:left w:val="none" w:sz="0" w:space="0" w:color="auto"/>
        <w:bottom w:val="none" w:sz="0" w:space="0" w:color="auto"/>
        <w:right w:val="none" w:sz="0" w:space="0" w:color="auto"/>
      </w:divBdr>
    </w:div>
    <w:div w:id="1713924619">
      <w:bodyDiv w:val="1"/>
      <w:marLeft w:val="0"/>
      <w:marRight w:val="0"/>
      <w:marTop w:val="0"/>
      <w:marBottom w:val="0"/>
      <w:divBdr>
        <w:top w:val="none" w:sz="0" w:space="0" w:color="auto"/>
        <w:left w:val="none" w:sz="0" w:space="0" w:color="auto"/>
        <w:bottom w:val="none" w:sz="0" w:space="0" w:color="auto"/>
        <w:right w:val="none" w:sz="0" w:space="0" w:color="auto"/>
      </w:divBdr>
    </w:div>
    <w:div w:id="1796479858">
      <w:bodyDiv w:val="1"/>
      <w:marLeft w:val="0"/>
      <w:marRight w:val="0"/>
      <w:marTop w:val="0"/>
      <w:marBottom w:val="0"/>
      <w:divBdr>
        <w:top w:val="none" w:sz="0" w:space="0" w:color="auto"/>
        <w:left w:val="none" w:sz="0" w:space="0" w:color="auto"/>
        <w:bottom w:val="none" w:sz="0" w:space="0" w:color="auto"/>
        <w:right w:val="none" w:sz="0" w:space="0" w:color="auto"/>
      </w:divBdr>
    </w:div>
    <w:div w:id="1805001522">
      <w:bodyDiv w:val="1"/>
      <w:marLeft w:val="0"/>
      <w:marRight w:val="0"/>
      <w:marTop w:val="0"/>
      <w:marBottom w:val="0"/>
      <w:divBdr>
        <w:top w:val="none" w:sz="0" w:space="0" w:color="auto"/>
        <w:left w:val="none" w:sz="0" w:space="0" w:color="auto"/>
        <w:bottom w:val="none" w:sz="0" w:space="0" w:color="auto"/>
        <w:right w:val="none" w:sz="0" w:space="0" w:color="auto"/>
      </w:divBdr>
      <w:divsChild>
        <w:div w:id="2071689365">
          <w:marLeft w:val="0"/>
          <w:marRight w:val="0"/>
          <w:marTop w:val="0"/>
          <w:marBottom w:val="0"/>
          <w:divBdr>
            <w:top w:val="none" w:sz="0" w:space="0" w:color="auto"/>
            <w:left w:val="none" w:sz="0" w:space="0" w:color="auto"/>
            <w:bottom w:val="none" w:sz="0" w:space="0" w:color="auto"/>
            <w:right w:val="none" w:sz="0" w:space="0" w:color="auto"/>
          </w:divBdr>
          <w:divsChild>
            <w:div w:id="1857383548">
              <w:marLeft w:val="0"/>
              <w:marRight w:val="0"/>
              <w:marTop w:val="0"/>
              <w:marBottom w:val="0"/>
              <w:divBdr>
                <w:top w:val="none" w:sz="0" w:space="0" w:color="auto"/>
                <w:left w:val="none" w:sz="0" w:space="0" w:color="auto"/>
                <w:bottom w:val="none" w:sz="0" w:space="0" w:color="auto"/>
                <w:right w:val="none" w:sz="0" w:space="0" w:color="auto"/>
              </w:divBdr>
              <w:divsChild>
                <w:div w:id="603390866">
                  <w:marLeft w:val="0"/>
                  <w:marRight w:val="0"/>
                  <w:marTop w:val="0"/>
                  <w:marBottom w:val="0"/>
                  <w:divBdr>
                    <w:top w:val="none" w:sz="0" w:space="0" w:color="auto"/>
                    <w:left w:val="none" w:sz="0" w:space="0" w:color="auto"/>
                    <w:bottom w:val="none" w:sz="0" w:space="0" w:color="auto"/>
                    <w:right w:val="none" w:sz="0" w:space="0" w:color="auto"/>
                  </w:divBdr>
                  <w:divsChild>
                    <w:div w:id="1375227603">
                      <w:marLeft w:val="0"/>
                      <w:marRight w:val="0"/>
                      <w:marTop w:val="0"/>
                      <w:marBottom w:val="0"/>
                      <w:divBdr>
                        <w:top w:val="none" w:sz="0" w:space="0" w:color="auto"/>
                        <w:left w:val="none" w:sz="0" w:space="0" w:color="auto"/>
                        <w:bottom w:val="none" w:sz="0" w:space="0" w:color="auto"/>
                        <w:right w:val="none" w:sz="0" w:space="0" w:color="auto"/>
                      </w:divBdr>
                      <w:divsChild>
                        <w:div w:id="1385252461">
                          <w:marLeft w:val="0"/>
                          <w:marRight w:val="0"/>
                          <w:marTop w:val="0"/>
                          <w:marBottom w:val="0"/>
                          <w:divBdr>
                            <w:top w:val="none" w:sz="0" w:space="0" w:color="auto"/>
                            <w:left w:val="none" w:sz="0" w:space="0" w:color="auto"/>
                            <w:bottom w:val="none" w:sz="0" w:space="0" w:color="auto"/>
                            <w:right w:val="none" w:sz="0" w:space="0" w:color="auto"/>
                          </w:divBdr>
                          <w:divsChild>
                            <w:div w:id="2126343201">
                              <w:marLeft w:val="0"/>
                              <w:marRight w:val="0"/>
                              <w:marTop w:val="0"/>
                              <w:marBottom w:val="0"/>
                              <w:divBdr>
                                <w:top w:val="none" w:sz="0" w:space="0" w:color="auto"/>
                                <w:left w:val="none" w:sz="0" w:space="0" w:color="auto"/>
                                <w:bottom w:val="none" w:sz="0" w:space="0" w:color="auto"/>
                                <w:right w:val="none" w:sz="0" w:space="0" w:color="auto"/>
                              </w:divBdr>
                              <w:divsChild>
                                <w:div w:id="1830363352">
                                  <w:marLeft w:val="0"/>
                                  <w:marRight w:val="0"/>
                                  <w:marTop w:val="0"/>
                                  <w:marBottom w:val="0"/>
                                  <w:divBdr>
                                    <w:top w:val="none" w:sz="0" w:space="0" w:color="auto"/>
                                    <w:left w:val="none" w:sz="0" w:space="0" w:color="auto"/>
                                    <w:bottom w:val="none" w:sz="0" w:space="0" w:color="auto"/>
                                    <w:right w:val="none" w:sz="0" w:space="0" w:color="auto"/>
                                  </w:divBdr>
                                  <w:divsChild>
                                    <w:div w:id="2001108166">
                                      <w:marLeft w:val="0"/>
                                      <w:marRight w:val="0"/>
                                      <w:marTop w:val="0"/>
                                      <w:marBottom w:val="0"/>
                                      <w:divBdr>
                                        <w:top w:val="none" w:sz="0" w:space="0" w:color="auto"/>
                                        <w:left w:val="none" w:sz="0" w:space="0" w:color="auto"/>
                                        <w:bottom w:val="none" w:sz="0" w:space="0" w:color="auto"/>
                                        <w:right w:val="none" w:sz="0" w:space="0" w:color="auto"/>
                                      </w:divBdr>
                                      <w:divsChild>
                                        <w:div w:id="7065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8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7131">
          <w:marLeft w:val="0"/>
          <w:marRight w:val="0"/>
          <w:marTop w:val="0"/>
          <w:marBottom w:val="0"/>
          <w:divBdr>
            <w:top w:val="none" w:sz="0" w:space="0" w:color="auto"/>
            <w:left w:val="none" w:sz="0" w:space="0" w:color="auto"/>
            <w:bottom w:val="none" w:sz="0" w:space="0" w:color="auto"/>
            <w:right w:val="none" w:sz="0" w:space="0" w:color="auto"/>
          </w:divBdr>
          <w:divsChild>
            <w:div w:id="1609582765">
              <w:marLeft w:val="0"/>
              <w:marRight w:val="0"/>
              <w:marTop w:val="0"/>
              <w:marBottom w:val="0"/>
              <w:divBdr>
                <w:top w:val="single" w:sz="12" w:space="1" w:color="0B57D0"/>
                <w:left w:val="single" w:sz="12" w:space="2" w:color="0B57D0"/>
                <w:bottom w:val="single" w:sz="12" w:space="1" w:color="0B57D0"/>
                <w:right w:val="single" w:sz="12" w:space="2" w:color="0B57D0"/>
              </w:divBdr>
              <w:divsChild>
                <w:div w:id="6166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000047">
      <w:bodyDiv w:val="1"/>
      <w:marLeft w:val="0"/>
      <w:marRight w:val="0"/>
      <w:marTop w:val="0"/>
      <w:marBottom w:val="0"/>
      <w:divBdr>
        <w:top w:val="none" w:sz="0" w:space="0" w:color="auto"/>
        <w:left w:val="none" w:sz="0" w:space="0" w:color="auto"/>
        <w:bottom w:val="none" w:sz="0" w:space="0" w:color="auto"/>
        <w:right w:val="none" w:sz="0" w:space="0" w:color="auto"/>
      </w:divBdr>
    </w:div>
    <w:div w:id="1865898199">
      <w:bodyDiv w:val="1"/>
      <w:marLeft w:val="0"/>
      <w:marRight w:val="0"/>
      <w:marTop w:val="0"/>
      <w:marBottom w:val="0"/>
      <w:divBdr>
        <w:top w:val="none" w:sz="0" w:space="0" w:color="auto"/>
        <w:left w:val="none" w:sz="0" w:space="0" w:color="auto"/>
        <w:bottom w:val="none" w:sz="0" w:space="0" w:color="auto"/>
        <w:right w:val="none" w:sz="0" w:space="0" w:color="auto"/>
      </w:divBdr>
    </w:div>
    <w:div w:id="1947079497">
      <w:bodyDiv w:val="1"/>
      <w:marLeft w:val="0"/>
      <w:marRight w:val="0"/>
      <w:marTop w:val="0"/>
      <w:marBottom w:val="0"/>
      <w:divBdr>
        <w:top w:val="none" w:sz="0" w:space="0" w:color="auto"/>
        <w:left w:val="none" w:sz="0" w:space="0" w:color="auto"/>
        <w:bottom w:val="none" w:sz="0" w:space="0" w:color="auto"/>
        <w:right w:val="none" w:sz="0" w:space="0" w:color="auto"/>
      </w:divBdr>
    </w:div>
    <w:div w:id="213971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Java\Quiuoc_Template\Phan_tich_tem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C16D0-C078-4513-9EE7-A59E8CD9C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Phan_tich_temp.dot</Template>
  <TotalTime>83</TotalTime>
  <Pages>15</Pages>
  <Words>3001</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BRD - Quy trình làm ảnh thẻ cho sinh viên</vt:lpstr>
    </vt:vector>
  </TitlesOfParts>
  <Company>Hewlett-Packard Company</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Quy trình làm ảnh thẻ cho sinh viên</dc:title>
  <dc:subject>Phân tích đặc tả yêu cầu nghiệp vụ dựa trên sơ đồ luồng do người dùng cung cấp</dc:subject>
  <dc:creator>VNPT 5G</dc:creator>
  <dc:description>Nội dung TBD được giữ rõ ràng khi sơ đồ nguồn chưa xác định chi tiết.</dc:description>
  <cp:lastModifiedBy>Nguyễn Thị Ngọc</cp:lastModifiedBy>
  <cp:revision>239</cp:revision>
  <cp:lastPrinted>2018-09-21T01:43:00Z</cp:lastPrinted>
  <dcterms:created xsi:type="dcterms:W3CDTF">2026-02-05T23:24:00Z</dcterms:created>
  <dcterms:modified xsi:type="dcterms:W3CDTF">2026-08-27T03:20:00Z</dcterms:modified>
</cp:coreProperties>
</file>